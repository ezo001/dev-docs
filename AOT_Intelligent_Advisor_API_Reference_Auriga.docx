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3D40E" w14:textId="77777777" w:rsidR="006E2058" w:rsidRPr="00E633B5" w:rsidRDefault="00612FB1" w:rsidP="006E2058">
      <w:pPr>
        <w:jc w:val="center"/>
        <w:rPr>
          <w:b/>
          <w:bCs/>
          <w:sz w:val="40"/>
          <w:szCs w:val="44"/>
        </w:rPr>
      </w:pPr>
      <w:r w:rsidRPr="00E633B5">
        <w:rPr>
          <w:b/>
          <w:bCs/>
          <w:sz w:val="40"/>
          <w:szCs w:val="44"/>
        </w:rPr>
        <w:t>Accenture Operations Twin</w:t>
      </w:r>
    </w:p>
    <w:p w14:paraId="6DEB0447" w14:textId="5604C783" w:rsidR="00612FB1" w:rsidRPr="00D61A48" w:rsidRDefault="0043745D" w:rsidP="00632A21">
      <w:pPr>
        <w:pStyle w:val="Title"/>
        <w:jc w:val="center"/>
      </w:pPr>
      <w:r>
        <w:t>Intelligent Advisor</w:t>
      </w:r>
    </w:p>
    <w:p w14:paraId="6C1014B2" w14:textId="71BB4AA7" w:rsidR="00612FB1" w:rsidRPr="00E633B5" w:rsidRDefault="00612FB1" w:rsidP="00266F16">
      <w:pPr>
        <w:pStyle w:val="Content"/>
        <w:spacing w:before="240" w:after="480"/>
        <w:rPr>
          <w:sz w:val="40"/>
          <w:szCs w:val="40"/>
          <w:lang w:val="en-IN"/>
        </w:rPr>
      </w:pPr>
      <w:r w:rsidRPr="00E633B5">
        <w:rPr>
          <w:sz w:val="40"/>
          <w:szCs w:val="40"/>
          <w:lang w:val="en-IN"/>
        </w:rPr>
        <w:t>API REFERENCE</w:t>
      </w:r>
    </w:p>
    <w:p w14:paraId="7E5853D7" w14:textId="785862D6" w:rsidR="00612FB1" w:rsidRPr="00E633B5" w:rsidRDefault="00612FB1" w:rsidP="006E2058">
      <w:pPr>
        <w:spacing w:before="120"/>
        <w:jc w:val="center"/>
        <w:rPr>
          <w:rFonts w:cs="Arial"/>
          <w:szCs w:val="24"/>
        </w:rPr>
      </w:pPr>
      <w:r w:rsidRPr="00E633B5">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Content>
          <w:r w:rsidR="00A177FB">
            <w:rPr>
              <w:rFonts w:cs="Arial"/>
              <w:szCs w:val="24"/>
            </w:rPr>
            <w:t>2.</w:t>
          </w:r>
          <w:r w:rsidR="004F54FF">
            <w:rPr>
              <w:rFonts w:cs="Arial"/>
              <w:szCs w:val="24"/>
            </w:rPr>
            <w:t>5</w:t>
          </w:r>
        </w:sdtContent>
      </w:sdt>
    </w:p>
    <w:p w14:paraId="0E501D9A" w14:textId="57F9C7B6" w:rsidR="00DD56C7" w:rsidRPr="006948E1" w:rsidRDefault="00DD56C7" w:rsidP="00DD56C7">
      <w:pPr>
        <w:rPr>
          <w:rFonts w:cs="Arial"/>
          <w:b/>
          <w:bCs/>
          <w:color w:val="FFFFFF" w:themeColor="background1"/>
        </w:rPr>
      </w:pPr>
      <w:r w:rsidRPr="006948E1">
        <w:rPr>
          <w:rFonts w:cs="Arial"/>
          <w:b/>
          <w:bCs/>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6013"/>
      </w:tblGrid>
      <w:tr w:rsidR="006948E1" w:rsidRPr="006948E1" w14:paraId="2672109B" w14:textId="77777777" w:rsidTr="00DD56C7">
        <w:trPr>
          <w:tblHeader/>
          <w:tblCellSpacing w:w="15" w:type="dxa"/>
        </w:trPr>
        <w:tc>
          <w:tcPr>
            <w:tcW w:w="0" w:type="auto"/>
            <w:vAlign w:val="center"/>
            <w:hideMark/>
          </w:tcPr>
          <w:p w14:paraId="328C48EE" w14:textId="77777777" w:rsidR="00DD56C7" w:rsidRPr="006948E1" w:rsidRDefault="00DD56C7" w:rsidP="00DD56C7">
            <w:pPr>
              <w:rPr>
                <w:rFonts w:cs="Arial"/>
                <w:b/>
                <w:bCs/>
                <w:color w:val="FFFFFF" w:themeColor="background1"/>
              </w:rPr>
            </w:pPr>
            <w:r w:rsidRPr="006948E1">
              <w:rPr>
                <w:rFonts w:cs="Arial"/>
                <w:b/>
                <w:bCs/>
                <w:color w:val="FFFFFF" w:themeColor="background1"/>
              </w:rPr>
              <w:t>Field</w:t>
            </w:r>
          </w:p>
        </w:tc>
        <w:tc>
          <w:tcPr>
            <w:tcW w:w="0" w:type="auto"/>
            <w:vAlign w:val="center"/>
            <w:hideMark/>
          </w:tcPr>
          <w:p w14:paraId="4AD69DD7" w14:textId="377BBB06" w:rsidR="00DD56C7" w:rsidRPr="006948E1" w:rsidRDefault="00DD56C7" w:rsidP="00DD56C7">
            <w:pPr>
              <w:rPr>
                <w:rFonts w:cs="Arial"/>
                <w:b/>
                <w:bCs/>
                <w:color w:val="FFFFFF" w:themeColor="background1"/>
              </w:rPr>
            </w:pPr>
            <w:r w:rsidRPr="006948E1">
              <w:rPr>
                <w:rFonts w:cs="Arial"/>
                <w:b/>
                <w:bCs/>
                <w:color w:val="FFFFFF" w:themeColor="background1"/>
              </w:rPr>
              <w:t>Value</w:t>
            </w:r>
          </w:p>
        </w:tc>
      </w:tr>
      <w:tr w:rsidR="006948E1" w:rsidRPr="006948E1" w14:paraId="01C7965A" w14:textId="77777777" w:rsidTr="00DD56C7">
        <w:trPr>
          <w:tblCellSpacing w:w="15" w:type="dxa"/>
        </w:trPr>
        <w:tc>
          <w:tcPr>
            <w:tcW w:w="0" w:type="auto"/>
            <w:vAlign w:val="center"/>
            <w:hideMark/>
          </w:tcPr>
          <w:p w14:paraId="00F3D970" w14:textId="77777777" w:rsidR="00DD56C7" w:rsidRPr="006948E1" w:rsidRDefault="00DD56C7" w:rsidP="00DD56C7">
            <w:pPr>
              <w:rPr>
                <w:rFonts w:cs="Arial"/>
                <w:color w:val="FFFFFF" w:themeColor="background1"/>
              </w:rPr>
            </w:pPr>
            <w:r w:rsidRPr="006948E1">
              <w:rPr>
                <w:rFonts w:cs="Arial"/>
                <w:b/>
                <w:bCs/>
                <w:color w:val="FFFFFF" w:themeColor="background1"/>
              </w:rPr>
              <w:t>Asset / Solution Name</w:t>
            </w:r>
          </w:p>
        </w:tc>
        <w:tc>
          <w:tcPr>
            <w:tcW w:w="0" w:type="auto"/>
            <w:vAlign w:val="center"/>
            <w:hideMark/>
          </w:tcPr>
          <w:p w14:paraId="25E949F9" w14:textId="1F450B57" w:rsidR="00DD56C7" w:rsidRPr="006948E1" w:rsidRDefault="00504069" w:rsidP="00DD56C7">
            <w:pPr>
              <w:rPr>
                <w:rFonts w:cs="Arial"/>
                <w:color w:val="FFFFFF" w:themeColor="background1"/>
              </w:rPr>
            </w:pPr>
            <w:r w:rsidRPr="006948E1">
              <w:rPr>
                <w:rFonts w:cs="Arial"/>
                <w:color w:val="FFFFFF" w:themeColor="background1"/>
              </w:rPr>
              <w:t xml:space="preserve">Accenture Operations Twin / </w:t>
            </w:r>
            <w:r w:rsidR="00DD56C7" w:rsidRPr="006948E1">
              <w:rPr>
                <w:rFonts w:cs="Arial"/>
                <w:color w:val="FFFFFF" w:themeColor="background1"/>
              </w:rPr>
              <w:t>Intelligent Advisor</w:t>
            </w:r>
          </w:p>
        </w:tc>
      </w:tr>
      <w:tr w:rsidR="006948E1" w:rsidRPr="006948E1" w14:paraId="409F49BF" w14:textId="77777777" w:rsidTr="00DD56C7">
        <w:trPr>
          <w:tblCellSpacing w:w="15" w:type="dxa"/>
        </w:trPr>
        <w:tc>
          <w:tcPr>
            <w:tcW w:w="0" w:type="auto"/>
            <w:vAlign w:val="center"/>
            <w:hideMark/>
          </w:tcPr>
          <w:p w14:paraId="60DF9ED9" w14:textId="77777777" w:rsidR="00DD56C7" w:rsidRPr="006948E1" w:rsidRDefault="00DD56C7" w:rsidP="00DD56C7">
            <w:pPr>
              <w:rPr>
                <w:rFonts w:cs="Arial"/>
                <w:color w:val="FFFFFF" w:themeColor="background1"/>
              </w:rPr>
            </w:pPr>
            <w:r w:rsidRPr="006948E1">
              <w:rPr>
                <w:rFonts w:cs="Arial"/>
                <w:b/>
                <w:bCs/>
                <w:color w:val="FFFFFF" w:themeColor="background1"/>
              </w:rPr>
              <w:t>Domain / Area</w:t>
            </w:r>
          </w:p>
        </w:tc>
        <w:tc>
          <w:tcPr>
            <w:tcW w:w="0" w:type="auto"/>
            <w:vAlign w:val="center"/>
            <w:hideMark/>
          </w:tcPr>
          <w:p w14:paraId="7DDDCA1A" w14:textId="77777777" w:rsidR="00DD56C7" w:rsidRPr="006948E1" w:rsidRDefault="00DD56C7" w:rsidP="00DD56C7">
            <w:pPr>
              <w:rPr>
                <w:rFonts w:cs="Arial"/>
                <w:color w:val="FFFFFF" w:themeColor="background1"/>
              </w:rPr>
            </w:pPr>
            <w:r w:rsidRPr="006948E1">
              <w:rPr>
                <w:rFonts w:cs="Arial"/>
                <w:color w:val="FFFFFF" w:themeColor="background1"/>
              </w:rPr>
              <w:t>Advisory / Decision Automation</w:t>
            </w:r>
          </w:p>
        </w:tc>
      </w:tr>
      <w:tr w:rsidR="006948E1" w:rsidRPr="006948E1" w14:paraId="29B4816A" w14:textId="77777777" w:rsidTr="001A0ECB">
        <w:trPr>
          <w:tblCellSpacing w:w="15" w:type="dxa"/>
        </w:trPr>
        <w:tc>
          <w:tcPr>
            <w:tcW w:w="0" w:type="auto"/>
            <w:vAlign w:val="center"/>
            <w:hideMark/>
          </w:tcPr>
          <w:p w14:paraId="39DCF96E" w14:textId="77777777" w:rsidR="00DD56C7" w:rsidRPr="006948E1" w:rsidRDefault="00DD56C7" w:rsidP="00DD56C7">
            <w:pPr>
              <w:rPr>
                <w:rFonts w:cs="Arial"/>
                <w:color w:val="FFFFFF" w:themeColor="background1"/>
              </w:rPr>
            </w:pPr>
            <w:r w:rsidRPr="006948E1">
              <w:rPr>
                <w:rFonts w:cs="Arial"/>
                <w:b/>
                <w:bCs/>
                <w:color w:val="FFFFFF" w:themeColor="background1"/>
              </w:rPr>
              <w:t>Owner (Team/Person)</w:t>
            </w:r>
          </w:p>
        </w:tc>
        <w:tc>
          <w:tcPr>
            <w:tcW w:w="0" w:type="auto"/>
            <w:vAlign w:val="center"/>
          </w:tcPr>
          <w:p w14:paraId="6D59D104" w14:textId="1DA93B67" w:rsidR="00DD56C7" w:rsidRPr="006948E1" w:rsidRDefault="001A0ECB" w:rsidP="00DD56C7">
            <w:pPr>
              <w:rPr>
                <w:rFonts w:cs="Arial"/>
                <w:color w:val="FFFFFF" w:themeColor="background1"/>
              </w:rPr>
            </w:pPr>
            <w:r w:rsidRPr="006948E1">
              <w:rPr>
                <w:rFonts w:cs="Arial"/>
                <w:color w:val="FFFFFF" w:themeColor="background1"/>
              </w:rPr>
              <w:t>Tournier, Florian</w:t>
            </w:r>
          </w:p>
        </w:tc>
      </w:tr>
      <w:tr w:rsidR="006948E1" w:rsidRPr="006948E1" w14:paraId="13C79895" w14:textId="77777777" w:rsidTr="00DD56C7">
        <w:trPr>
          <w:tblCellSpacing w:w="15" w:type="dxa"/>
        </w:trPr>
        <w:tc>
          <w:tcPr>
            <w:tcW w:w="0" w:type="auto"/>
            <w:vAlign w:val="center"/>
            <w:hideMark/>
          </w:tcPr>
          <w:p w14:paraId="0CD575D6" w14:textId="77777777" w:rsidR="00DD56C7" w:rsidRPr="006948E1" w:rsidRDefault="00DD56C7" w:rsidP="00DD56C7">
            <w:pPr>
              <w:rPr>
                <w:rFonts w:cs="Arial"/>
                <w:color w:val="FFFFFF" w:themeColor="background1"/>
              </w:rPr>
            </w:pPr>
            <w:r w:rsidRPr="006948E1">
              <w:rPr>
                <w:rFonts w:cs="Arial"/>
                <w:b/>
                <w:bCs/>
                <w:color w:val="FFFFFF" w:themeColor="background1"/>
              </w:rPr>
              <w:t>Reviewers</w:t>
            </w:r>
          </w:p>
        </w:tc>
        <w:tc>
          <w:tcPr>
            <w:tcW w:w="0" w:type="auto"/>
            <w:vAlign w:val="center"/>
            <w:hideMark/>
          </w:tcPr>
          <w:p w14:paraId="74163A4D" w14:textId="7479F240" w:rsidR="00DD56C7" w:rsidRPr="006948E1" w:rsidRDefault="006948E1" w:rsidP="00DD56C7">
            <w:pPr>
              <w:rPr>
                <w:rFonts w:cs="Arial"/>
                <w:color w:val="FFFFFF" w:themeColor="background1"/>
              </w:rPr>
            </w:pPr>
            <w:r w:rsidRPr="006948E1">
              <w:rPr>
                <w:rFonts w:cs="Arial"/>
                <w:color w:val="FFFFFF" w:themeColor="background1"/>
              </w:rPr>
              <w:t>Zoltani, Judit-Kinga</w:t>
            </w:r>
            <w:r w:rsidR="008F2E99" w:rsidRPr="006948E1">
              <w:rPr>
                <w:rFonts w:cs="Arial"/>
                <w:color w:val="FFFFFF" w:themeColor="background1"/>
              </w:rPr>
              <w:t xml:space="preserve">, </w:t>
            </w:r>
            <w:r w:rsidR="00E4028E" w:rsidRPr="006948E1">
              <w:rPr>
                <w:rFonts w:cs="Arial"/>
                <w:color w:val="FFFFFF" w:themeColor="background1"/>
              </w:rPr>
              <w:t>Kannan, Jishnu</w:t>
            </w:r>
          </w:p>
        </w:tc>
      </w:tr>
      <w:tr w:rsidR="006948E1" w:rsidRPr="006948E1" w14:paraId="5024D0C9" w14:textId="77777777" w:rsidTr="00DD56C7">
        <w:trPr>
          <w:tblCellSpacing w:w="15" w:type="dxa"/>
        </w:trPr>
        <w:tc>
          <w:tcPr>
            <w:tcW w:w="0" w:type="auto"/>
            <w:vAlign w:val="center"/>
            <w:hideMark/>
          </w:tcPr>
          <w:p w14:paraId="6B35424D" w14:textId="77777777" w:rsidR="00DD56C7" w:rsidRPr="006948E1" w:rsidRDefault="00DD56C7" w:rsidP="00DD56C7">
            <w:pPr>
              <w:rPr>
                <w:rFonts w:cs="Arial"/>
                <w:color w:val="FFFFFF" w:themeColor="background1"/>
              </w:rPr>
            </w:pPr>
            <w:r w:rsidRPr="006948E1">
              <w:rPr>
                <w:rFonts w:cs="Arial"/>
                <w:b/>
                <w:bCs/>
                <w:color w:val="FFFFFF" w:themeColor="background1"/>
              </w:rPr>
              <w:t>Status</w:t>
            </w:r>
          </w:p>
        </w:tc>
        <w:tc>
          <w:tcPr>
            <w:tcW w:w="0" w:type="auto"/>
            <w:vAlign w:val="center"/>
            <w:hideMark/>
          </w:tcPr>
          <w:p w14:paraId="753D6A52" w14:textId="3397CFCD" w:rsidR="00DD56C7" w:rsidRPr="006948E1" w:rsidRDefault="00B31F11" w:rsidP="00DD56C7">
            <w:pPr>
              <w:rPr>
                <w:rFonts w:cs="Arial"/>
                <w:color w:val="FFFFFF" w:themeColor="background1"/>
              </w:rPr>
            </w:pPr>
            <w:r w:rsidRPr="006948E1">
              <w:rPr>
                <w:rFonts w:cs="Arial"/>
                <w:color w:val="FFFFFF" w:themeColor="background1"/>
              </w:rPr>
              <w:t>Complet</w:t>
            </w:r>
            <w:r w:rsidR="004F54FF" w:rsidRPr="006948E1">
              <w:rPr>
                <w:rFonts w:cs="Arial"/>
                <w:color w:val="FFFFFF" w:themeColor="background1"/>
              </w:rPr>
              <w:t>e</w:t>
            </w:r>
            <w:r w:rsidR="00DD56C7" w:rsidRPr="006948E1">
              <w:rPr>
                <w:rFonts w:cs="Arial"/>
                <w:color w:val="FFFFFF" w:themeColor="background1"/>
              </w:rPr>
              <w:t xml:space="preserve"> / Approved</w:t>
            </w:r>
          </w:p>
        </w:tc>
      </w:tr>
      <w:tr w:rsidR="006948E1" w:rsidRPr="006948E1" w14:paraId="71F81E6D" w14:textId="77777777" w:rsidTr="00DD56C7">
        <w:trPr>
          <w:tblCellSpacing w:w="15" w:type="dxa"/>
        </w:trPr>
        <w:tc>
          <w:tcPr>
            <w:tcW w:w="0" w:type="auto"/>
            <w:vAlign w:val="center"/>
            <w:hideMark/>
          </w:tcPr>
          <w:p w14:paraId="2F6A98BF" w14:textId="77777777" w:rsidR="00DD56C7" w:rsidRPr="006948E1" w:rsidRDefault="00DD56C7" w:rsidP="00DD56C7">
            <w:pPr>
              <w:rPr>
                <w:rFonts w:cs="Arial"/>
                <w:color w:val="FFFFFF" w:themeColor="background1"/>
              </w:rPr>
            </w:pPr>
            <w:r w:rsidRPr="006948E1">
              <w:rPr>
                <w:rFonts w:cs="Arial"/>
                <w:b/>
                <w:bCs/>
                <w:color w:val="FFFFFF" w:themeColor="background1"/>
              </w:rPr>
              <w:t>Confidentiality</w:t>
            </w:r>
          </w:p>
        </w:tc>
        <w:tc>
          <w:tcPr>
            <w:tcW w:w="0" w:type="auto"/>
            <w:vAlign w:val="center"/>
            <w:hideMark/>
          </w:tcPr>
          <w:p w14:paraId="2772962E" w14:textId="77777777" w:rsidR="00DD56C7" w:rsidRPr="006948E1" w:rsidRDefault="00DD56C7" w:rsidP="00DD56C7">
            <w:pPr>
              <w:rPr>
                <w:rFonts w:cs="Arial"/>
                <w:color w:val="FFFFFF" w:themeColor="background1"/>
              </w:rPr>
            </w:pPr>
            <w:r w:rsidRPr="006948E1">
              <w:rPr>
                <w:rFonts w:cs="Arial"/>
                <w:color w:val="FFFFFF" w:themeColor="background1"/>
              </w:rPr>
              <w:t>Internal / Confidential</w:t>
            </w:r>
          </w:p>
        </w:tc>
      </w:tr>
      <w:tr w:rsidR="006948E1" w:rsidRPr="006948E1" w14:paraId="55B5A0D7" w14:textId="77777777" w:rsidTr="00DD56C7">
        <w:trPr>
          <w:tblCellSpacing w:w="15" w:type="dxa"/>
        </w:trPr>
        <w:tc>
          <w:tcPr>
            <w:tcW w:w="0" w:type="auto"/>
            <w:vAlign w:val="center"/>
            <w:hideMark/>
          </w:tcPr>
          <w:p w14:paraId="56B432E2" w14:textId="77777777" w:rsidR="00DD56C7" w:rsidRPr="006948E1" w:rsidRDefault="00DD56C7" w:rsidP="00DD56C7">
            <w:pPr>
              <w:rPr>
                <w:rFonts w:cs="Arial"/>
                <w:color w:val="FFFFFF" w:themeColor="background1"/>
              </w:rPr>
            </w:pPr>
            <w:r w:rsidRPr="006948E1">
              <w:rPr>
                <w:rFonts w:cs="Arial"/>
                <w:b/>
                <w:bCs/>
                <w:color w:val="FFFFFF" w:themeColor="background1"/>
              </w:rPr>
              <w:t>Source of Truth</w:t>
            </w:r>
          </w:p>
        </w:tc>
        <w:tc>
          <w:tcPr>
            <w:tcW w:w="0" w:type="auto"/>
            <w:vAlign w:val="center"/>
            <w:hideMark/>
          </w:tcPr>
          <w:p w14:paraId="5A10E888" w14:textId="28A25674" w:rsidR="00DD56C7" w:rsidRPr="006948E1" w:rsidRDefault="00AD28B2" w:rsidP="00DD56C7">
            <w:pPr>
              <w:rPr>
                <w:rFonts w:cs="Arial"/>
                <w:color w:val="FFFFFF" w:themeColor="background1"/>
              </w:rPr>
            </w:pPr>
            <w:hyperlink r:id="rId12" w:history="1">
              <w:r w:rsidRPr="006948E1">
                <w:rPr>
                  <w:rStyle w:val="Hyperlink"/>
                  <w:rFonts w:cs="Arial"/>
                  <w:color w:val="FFFFFF" w:themeColor="background1"/>
                </w:rPr>
                <w:t>Summary - Overview</w:t>
              </w:r>
            </w:hyperlink>
          </w:p>
        </w:tc>
      </w:tr>
      <w:tr w:rsidR="006948E1" w:rsidRPr="006948E1" w14:paraId="08EEC3ED" w14:textId="77777777" w:rsidTr="00DD56C7">
        <w:trPr>
          <w:tblCellSpacing w:w="15" w:type="dxa"/>
        </w:trPr>
        <w:tc>
          <w:tcPr>
            <w:tcW w:w="0" w:type="auto"/>
            <w:vAlign w:val="center"/>
            <w:hideMark/>
          </w:tcPr>
          <w:p w14:paraId="33E8467A" w14:textId="77777777" w:rsidR="00DD56C7" w:rsidRPr="006948E1" w:rsidRDefault="00DD56C7" w:rsidP="00DD56C7">
            <w:pPr>
              <w:rPr>
                <w:rFonts w:cs="Arial"/>
                <w:color w:val="FFFFFF" w:themeColor="background1"/>
              </w:rPr>
            </w:pPr>
            <w:r w:rsidRPr="006948E1">
              <w:rPr>
                <w:rFonts w:cs="Arial"/>
                <w:b/>
                <w:bCs/>
                <w:color w:val="FFFFFF" w:themeColor="background1"/>
              </w:rPr>
              <w:t>Related Assets / Alternatives</w:t>
            </w:r>
          </w:p>
        </w:tc>
        <w:tc>
          <w:tcPr>
            <w:tcW w:w="0" w:type="auto"/>
            <w:vAlign w:val="center"/>
            <w:hideMark/>
          </w:tcPr>
          <w:p w14:paraId="70E47F26" w14:textId="77777777" w:rsidR="00DD56C7" w:rsidRPr="006948E1" w:rsidRDefault="00DD56C7" w:rsidP="00DD56C7">
            <w:pPr>
              <w:rPr>
                <w:rFonts w:cs="Arial"/>
                <w:color w:val="FFFFFF" w:themeColor="background1"/>
              </w:rPr>
            </w:pPr>
            <w:r w:rsidRPr="006948E1">
              <w:rPr>
                <w:rFonts w:cs="Arial"/>
                <w:color w:val="FFFFFF" w:themeColor="background1"/>
              </w:rPr>
              <w:t>Intelligent Advisor UI Guide, Intelligent Advisor Delivery Guide</w:t>
            </w:r>
          </w:p>
        </w:tc>
      </w:tr>
    </w:tbl>
    <w:p w14:paraId="086D34E5" w14:textId="62ABAB4A" w:rsidR="00D82620" w:rsidRPr="00D82620" w:rsidRDefault="00D82620" w:rsidP="00AC3D4C">
      <w:pPr>
        <w:tabs>
          <w:tab w:val="left" w:pos="17733"/>
        </w:tabs>
        <w:rPr>
          <w:rFonts w:cs="Arial"/>
        </w:rPr>
        <w:sectPr w:rsidR="00D82620" w:rsidRPr="00D82620" w:rsidSect="004D37C6">
          <w:headerReference w:type="default" r:id="rId13"/>
          <w:footerReference w:type="default" r:id="rId14"/>
          <w:type w:val="nextColumn"/>
          <w:pgSz w:w="12242" w:h="15842" w:code="1"/>
          <w:pgMar w:top="5760" w:right="1440" w:bottom="1440" w:left="1440" w:header="720" w:footer="720" w:gutter="0"/>
          <w:cols w:space="720"/>
          <w:docGrid w:linePitch="360"/>
        </w:sectPr>
      </w:pPr>
    </w:p>
    <w:p w14:paraId="6092D782" w14:textId="77777777" w:rsidR="00200FB0" w:rsidRDefault="00200FB0" w:rsidP="00266F16">
      <w:pPr>
        <w:pStyle w:val="TOCHeading"/>
        <w:spacing w:after="240"/>
      </w:pPr>
      <w:r>
        <w:lastRenderedPageBreak/>
        <w:t>Contents</w:t>
      </w:r>
    </w:p>
    <w:p w14:paraId="1E275914" w14:textId="1A21F680" w:rsidR="001234F5" w:rsidRDefault="001234F5">
      <w:pPr>
        <w:pStyle w:val="TOC1"/>
        <w:tabs>
          <w:tab w:val="right" w:leader="dot" w:pos="9352"/>
        </w:tabs>
        <w:rPr>
          <w:rFonts w:asciiTheme="minorHAnsi" w:eastAsiaTheme="minorEastAsia" w:hAnsiTheme="minorHAnsi"/>
          <w:noProof/>
          <w:sz w:val="24"/>
          <w:szCs w:val="24"/>
          <w:lang w:val="en-IN" w:eastAsia="en-IN"/>
        </w:rPr>
      </w:pPr>
      <w:r>
        <w:fldChar w:fldCharType="begin"/>
      </w:r>
      <w:r>
        <w:instrText xml:space="preserve"> TOC \o "1-2" \h \z \u </w:instrText>
      </w:r>
      <w:r>
        <w:fldChar w:fldCharType="separate"/>
      </w:r>
      <w:hyperlink w:anchor="_Toc216777088" w:history="1">
        <w:r w:rsidRPr="00C91354">
          <w:rPr>
            <w:rStyle w:val="Hyperlink"/>
            <w:noProof/>
          </w:rPr>
          <w:t>Introduction</w:t>
        </w:r>
        <w:r>
          <w:rPr>
            <w:noProof/>
            <w:webHidden/>
          </w:rPr>
          <w:tab/>
        </w:r>
        <w:r>
          <w:rPr>
            <w:noProof/>
            <w:webHidden/>
          </w:rPr>
          <w:fldChar w:fldCharType="begin"/>
        </w:r>
        <w:r>
          <w:rPr>
            <w:noProof/>
            <w:webHidden/>
          </w:rPr>
          <w:instrText xml:space="preserve"> PAGEREF _Toc216777088 \h </w:instrText>
        </w:r>
        <w:r>
          <w:rPr>
            <w:noProof/>
            <w:webHidden/>
          </w:rPr>
        </w:r>
        <w:r>
          <w:rPr>
            <w:noProof/>
            <w:webHidden/>
          </w:rPr>
          <w:fldChar w:fldCharType="separate"/>
        </w:r>
        <w:r w:rsidR="006533C4">
          <w:rPr>
            <w:noProof/>
            <w:webHidden/>
          </w:rPr>
          <w:t>3</w:t>
        </w:r>
        <w:r>
          <w:rPr>
            <w:noProof/>
            <w:webHidden/>
          </w:rPr>
          <w:fldChar w:fldCharType="end"/>
        </w:r>
      </w:hyperlink>
    </w:p>
    <w:p w14:paraId="66911587" w14:textId="5C686B20"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89" w:history="1">
        <w:r w:rsidRPr="00C91354">
          <w:rPr>
            <w:rStyle w:val="Hyperlink"/>
            <w:noProof/>
          </w:rPr>
          <w:t>Purpose</w:t>
        </w:r>
        <w:r>
          <w:rPr>
            <w:noProof/>
            <w:webHidden/>
          </w:rPr>
          <w:tab/>
        </w:r>
        <w:r>
          <w:rPr>
            <w:noProof/>
            <w:webHidden/>
          </w:rPr>
          <w:fldChar w:fldCharType="begin"/>
        </w:r>
        <w:r>
          <w:rPr>
            <w:noProof/>
            <w:webHidden/>
          </w:rPr>
          <w:instrText xml:space="preserve"> PAGEREF _Toc216777089 \h </w:instrText>
        </w:r>
        <w:r>
          <w:rPr>
            <w:noProof/>
            <w:webHidden/>
          </w:rPr>
        </w:r>
        <w:r>
          <w:rPr>
            <w:noProof/>
            <w:webHidden/>
          </w:rPr>
          <w:fldChar w:fldCharType="separate"/>
        </w:r>
        <w:r w:rsidR="006533C4">
          <w:rPr>
            <w:noProof/>
            <w:webHidden/>
          </w:rPr>
          <w:t>3</w:t>
        </w:r>
        <w:r>
          <w:rPr>
            <w:noProof/>
            <w:webHidden/>
          </w:rPr>
          <w:fldChar w:fldCharType="end"/>
        </w:r>
      </w:hyperlink>
    </w:p>
    <w:p w14:paraId="66F3BDE6" w14:textId="08FADB2A"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0" w:history="1">
        <w:r w:rsidRPr="00C91354">
          <w:rPr>
            <w:rStyle w:val="Hyperlink"/>
            <w:noProof/>
          </w:rPr>
          <w:t>Target Audience</w:t>
        </w:r>
        <w:r>
          <w:rPr>
            <w:noProof/>
            <w:webHidden/>
          </w:rPr>
          <w:tab/>
        </w:r>
        <w:r>
          <w:rPr>
            <w:noProof/>
            <w:webHidden/>
          </w:rPr>
          <w:fldChar w:fldCharType="begin"/>
        </w:r>
        <w:r>
          <w:rPr>
            <w:noProof/>
            <w:webHidden/>
          </w:rPr>
          <w:instrText xml:space="preserve"> PAGEREF _Toc216777090 \h </w:instrText>
        </w:r>
        <w:r>
          <w:rPr>
            <w:noProof/>
            <w:webHidden/>
          </w:rPr>
        </w:r>
        <w:r>
          <w:rPr>
            <w:noProof/>
            <w:webHidden/>
          </w:rPr>
          <w:fldChar w:fldCharType="separate"/>
        </w:r>
        <w:r w:rsidR="006533C4">
          <w:rPr>
            <w:noProof/>
            <w:webHidden/>
          </w:rPr>
          <w:t>3</w:t>
        </w:r>
        <w:r>
          <w:rPr>
            <w:noProof/>
            <w:webHidden/>
          </w:rPr>
          <w:fldChar w:fldCharType="end"/>
        </w:r>
      </w:hyperlink>
    </w:p>
    <w:p w14:paraId="2FC902F0" w14:textId="69932984"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1" w:history="1">
        <w:r w:rsidRPr="00C91354">
          <w:rPr>
            <w:rStyle w:val="Hyperlink"/>
            <w:noProof/>
          </w:rPr>
          <w:t>Prerequisites</w:t>
        </w:r>
        <w:r>
          <w:rPr>
            <w:noProof/>
            <w:webHidden/>
          </w:rPr>
          <w:tab/>
        </w:r>
        <w:r>
          <w:rPr>
            <w:noProof/>
            <w:webHidden/>
          </w:rPr>
          <w:fldChar w:fldCharType="begin"/>
        </w:r>
        <w:r>
          <w:rPr>
            <w:noProof/>
            <w:webHidden/>
          </w:rPr>
          <w:instrText xml:space="preserve"> PAGEREF _Toc216777091 \h </w:instrText>
        </w:r>
        <w:r>
          <w:rPr>
            <w:noProof/>
            <w:webHidden/>
          </w:rPr>
        </w:r>
        <w:r>
          <w:rPr>
            <w:noProof/>
            <w:webHidden/>
          </w:rPr>
          <w:fldChar w:fldCharType="separate"/>
        </w:r>
        <w:r w:rsidR="006533C4">
          <w:rPr>
            <w:noProof/>
            <w:webHidden/>
          </w:rPr>
          <w:t>3</w:t>
        </w:r>
        <w:r>
          <w:rPr>
            <w:noProof/>
            <w:webHidden/>
          </w:rPr>
          <w:fldChar w:fldCharType="end"/>
        </w:r>
      </w:hyperlink>
    </w:p>
    <w:p w14:paraId="4D82779F" w14:textId="736D755B"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2" w:history="1">
        <w:r w:rsidRPr="00C91354">
          <w:rPr>
            <w:rStyle w:val="Hyperlink"/>
            <w:noProof/>
          </w:rPr>
          <w:t>Contacts</w:t>
        </w:r>
        <w:r>
          <w:rPr>
            <w:noProof/>
            <w:webHidden/>
          </w:rPr>
          <w:tab/>
        </w:r>
        <w:r>
          <w:rPr>
            <w:noProof/>
            <w:webHidden/>
          </w:rPr>
          <w:fldChar w:fldCharType="begin"/>
        </w:r>
        <w:r>
          <w:rPr>
            <w:noProof/>
            <w:webHidden/>
          </w:rPr>
          <w:instrText xml:space="preserve"> PAGEREF _Toc216777092 \h </w:instrText>
        </w:r>
        <w:r>
          <w:rPr>
            <w:noProof/>
            <w:webHidden/>
          </w:rPr>
        </w:r>
        <w:r>
          <w:rPr>
            <w:noProof/>
            <w:webHidden/>
          </w:rPr>
          <w:fldChar w:fldCharType="separate"/>
        </w:r>
        <w:r w:rsidR="006533C4">
          <w:rPr>
            <w:noProof/>
            <w:webHidden/>
          </w:rPr>
          <w:t>3</w:t>
        </w:r>
        <w:r>
          <w:rPr>
            <w:noProof/>
            <w:webHidden/>
          </w:rPr>
          <w:fldChar w:fldCharType="end"/>
        </w:r>
      </w:hyperlink>
    </w:p>
    <w:p w14:paraId="2133DEB6" w14:textId="23C66A66"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3" w:history="1">
        <w:r w:rsidRPr="00C91354">
          <w:rPr>
            <w:rStyle w:val="Hyperlink"/>
            <w:noProof/>
          </w:rPr>
          <w:t>Related Links</w:t>
        </w:r>
        <w:r>
          <w:rPr>
            <w:noProof/>
            <w:webHidden/>
          </w:rPr>
          <w:tab/>
        </w:r>
        <w:r>
          <w:rPr>
            <w:noProof/>
            <w:webHidden/>
          </w:rPr>
          <w:fldChar w:fldCharType="begin"/>
        </w:r>
        <w:r>
          <w:rPr>
            <w:noProof/>
            <w:webHidden/>
          </w:rPr>
          <w:instrText xml:space="preserve"> PAGEREF _Toc216777093 \h </w:instrText>
        </w:r>
        <w:r>
          <w:rPr>
            <w:noProof/>
            <w:webHidden/>
          </w:rPr>
        </w:r>
        <w:r>
          <w:rPr>
            <w:noProof/>
            <w:webHidden/>
          </w:rPr>
          <w:fldChar w:fldCharType="separate"/>
        </w:r>
        <w:r w:rsidR="006533C4">
          <w:rPr>
            <w:noProof/>
            <w:webHidden/>
          </w:rPr>
          <w:t>3</w:t>
        </w:r>
        <w:r>
          <w:rPr>
            <w:noProof/>
            <w:webHidden/>
          </w:rPr>
          <w:fldChar w:fldCharType="end"/>
        </w:r>
      </w:hyperlink>
    </w:p>
    <w:p w14:paraId="5DF3BEB0" w14:textId="474B7BB9"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4" w:history="1">
        <w:r w:rsidRPr="00C91354">
          <w:rPr>
            <w:rStyle w:val="Hyperlink"/>
            <w:noProof/>
            <w:shd w:val="clear" w:color="auto" w:fill="FFFFFF"/>
          </w:rPr>
          <w:t>Glossary</w:t>
        </w:r>
        <w:r>
          <w:rPr>
            <w:noProof/>
            <w:webHidden/>
          </w:rPr>
          <w:tab/>
        </w:r>
        <w:r>
          <w:rPr>
            <w:noProof/>
            <w:webHidden/>
          </w:rPr>
          <w:fldChar w:fldCharType="begin"/>
        </w:r>
        <w:r>
          <w:rPr>
            <w:noProof/>
            <w:webHidden/>
          </w:rPr>
          <w:instrText xml:space="preserve"> PAGEREF _Toc216777094 \h </w:instrText>
        </w:r>
        <w:r>
          <w:rPr>
            <w:noProof/>
            <w:webHidden/>
          </w:rPr>
        </w:r>
        <w:r>
          <w:rPr>
            <w:noProof/>
            <w:webHidden/>
          </w:rPr>
          <w:fldChar w:fldCharType="separate"/>
        </w:r>
        <w:r w:rsidR="006533C4">
          <w:rPr>
            <w:noProof/>
            <w:webHidden/>
          </w:rPr>
          <w:t>4</w:t>
        </w:r>
        <w:r>
          <w:rPr>
            <w:noProof/>
            <w:webHidden/>
          </w:rPr>
          <w:fldChar w:fldCharType="end"/>
        </w:r>
      </w:hyperlink>
    </w:p>
    <w:p w14:paraId="6AE74638" w14:textId="75691248"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095" w:history="1">
        <w:r w:rsidRPr="00C91354">
          <w:rPr>
            <w:rStyle w:val="Hyperlink"/>
            <w:noProof/>
          </w:rPr>
          <w:t>Events Data APIs</w:t>
        </w:r>
        <w:r>
          <w:rPr>
            <w:noProof/>
            <w:webHidden/>
          </w:rPr>
          <w:tab/>
        </w:r>
        <w:r>
          <w:rPr>
            <w:noProof/>
            <w:webHidden/>
          </w:rPr>
          <w:fldChar w:fldCharType="begin"/>
        </w:r>
        <w:r>
          <w:rPr>
            <w:noProof/>
            <w:webHidden/>
          </w:rPr>
          <w:instrText xml:space="preserve"> PAGEREF _Toc216777095 \h </w:instrText>
        </w:r>
        <w:r>
          <w:rPr>
            <w:noProof/>
            <w:webHidden/>
          </w:rPr>
        </w:r>
        <w:r>
          <w:rPr>
            <w:noProof/>
            <w:webHidden/>
          </w:rPr>
          <w:fldChar w:fldCharType="separate"/>
        </w:r>
        <w:r w:rsidR="006533C4">
          <w:rPr>
            <w:noProof/>
            <w:webHidden/>
          </w:rPr>
          <w:t>5</w:t>
        </w:r>
        <w:r>
          <w:rPr>
            <w:noProof/>
            <w:webHidden/>
          </w:rPr>
          <w:fldChar w:fldCharType="end"/>
        </w:r>
      </w:hyperlink>
    </w:p>
    <w:p w14:paraId="457DBBD8" w14:textId="29564CD3"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6" w:history="1">
        <w:r w:rsidRPr="00C91354">
          <w:rPr>
            <w:rStyle w:val="Hyperlink"/>
            <w:noProof/>
          </w:rPr>
          <w:t>GetAssetEventsData</w:t>
        </w:r>
        <w:r>
          <w:rPr>
            <w:noProof/>
            <w:webHidden/>
          </w:rPr>
          <w:tab/>
        </w:r>
        <w:r>
          <w:rPr>
            <w:noProof/>
            <w:webHidden/>
          </w:rPr>
          <w:fldChar w:fldCharType="begin"/>
        </w:r>
        <w:r>
          <w:rPr>
            <w:noProof/>
            <w:webHidden/>
          </w:rPr>
          <w:instrText xml:space="preserve"> PAGEREF _Toc216777096 \h </w:instrText>
        </w:r>
        <w:r>
          <w:rPr>
            <w:noProof/>
            <w:webHidden/>
          </w:rPr>
        </w:r>
        <w:r>
          <w:rPr>
            <w:noProof/>
            <w:webHidden/>
          </w:rPr>
          <w:fldChar w:fldCharType="separate"/>
        </w:r>
        <w:r w:rsidR="006533C4">
          <w:rPr>
            <w:noProof/>
            <w:webHidden/>
          </w:rPr>
          <w:t>6</w:t>
        </w:r>
        <w:r>
          <w:rPr>
            <w:noProof/>
            <w:webHidden/>
          </w:rPr>
          <w:fldChar w:fldCharType="end"/>
        </w:r>
      </w:hyperlink>
    </w:p>
    <w:p w14:paraId="039C1DB9" w14:textId="70D5AFE3"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7" w:history="1">
        <w:r w:rsidRPr="00C91354">
          <w:rPr>
            <w:rStyle w:val="Hyperlink"/>
            <w:noProof/>
          </w:rPr>
          <w:t>GetEventsParameterCount</w:t>
        </w:r>
        <w:r>
          <w:rPr>
            <w:noProof/>
            <w:webHidden/>
          </w:rPr>
          <w:tab/>
        </w:r>
        <w:r>
          <w:rPr>
            <w:noProof/>
            <w:webHidden/>
          </w:rPr>
          <w:fldChar w:fldCharType="begin"/>
        </w:r>
        <w:r>
          <w:rPr>
            <w:noProof/>
            <w:webHidden/>
          </w:rPr>
          <w:instrText xml:space="preserve"> PAGEREF _Toc216777097 \h </w:instrText>
        </w:r>
        <w:r>
          <w:rPr>
            <w:noProof/>
            <w:webHidden/>
          </w:rPr>
        </w:r>
        <w:r>
          <w:rPr>
            <w:noProof/>
            <w:webHidden/>
          </w:rPr>
          <w:fldChar w:fldCharType="separate"/>
        </w:r>
        <w:r w:rsidR="006533C4">
          <w:rPr>
            <w:noProof/>
            <w:webHidden/>
          </w:rPr>
          <w:t>8</w:t>
        </w:r>
        <w:r>
          <w:rPr>
            <w:noProof/>
            <w:webHidden/>
          </w:rPr>
          <w:fldChar w:fldCharType="end"/>
        </w:r>
      </w:hyperlink>
    </w:p>
    <w:p w14:paraId="172CE3ED" w14:textId="5CBBBBAF"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098" w:history="1">
        <w:r w:rsidRPr="00C91354">
          <w:rPr>
            <w:rStyle w:val="Hyperlink"/>
            <w:noProof/>
          </w:rPr>
          <w:t>Configuration APIs</w:t>
        </w:r>
        <w:r>
          <w:rPr>
            <w:noProof/>
            <w:webHidden/>
          </w:rPr>
          <w:tab/>
        </w:r>
        <w:r>
          <w:rPr>
            <w:noProof/>
            <w:webHidden/>
          </w:rPr>
          <w:fldChar w:fldCharType="begin"/>
        </w:r>
        <w:r>
          <w:rPr>
            <w:noProof/>
            <w:webHidden/>
          </w:rPr>
          <w:instrText xml:space="preserve"> PAGEREF _Toc216777098 \h </w:instrText>
        </w:r>
        <w:r>
          <w:rPr>
            <w:noProof/>
            <w:webHidden/>
          </w:rPr>
        </w:r>
        <w:r>
          <w:rPr>
            <w:noProof/>
            <w:webHidden/>
          </w:rPr>
          <w:fldChar w:fldCharType="separate"/>
        </w:r>
        <w:r w:rsidR="006533C4">
          <w:rPr>
            <w:noProof/>
            <w:webHidden/>
          </w:rPr>
          <w:t>10</w:t>
        </w:r>
        <w:r>
          <w:rPr>
            <w:noProof/>
            <w:webHidden/>
          </w:rPr>
          <w:fldChar w:fldCharType="end"/>
        </w:r>
      </w:hyperlink>
    </w:p>
    <w:p w14:paraId="3030CAE6" w14:textId="32E8CA6E"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099" w:history="1">
        <w:r w:rsidRPr="00C91354">
          <w:rPr>
            <w:rStyle w:val="Hyperlink"/>
            <w:noProof/>
          </w:rPr>
          <w:t>Create configuration</w:t>
        </w:r>
        <w:r>
          <w:rPr>
            <w:noProof/>
            <w:webHidden/>
          </w:rPr>
          <w:tab/>
        </w:r>
        <w:r>
          <w:rPr>
            <w:noProof/>
            <w:webHidden/>
          </w:rPr>
          <w:fldChar w:fldCharType="begin"/>
        </w:r>
        <w:r>
          <w:rPr>
            <w:noProof/>
            <w:webHidden/>
          </w:rPr>
          <w:instrText xml:space="preserve"> PAGEREF _Toc216777099 \h </w:instrText>
        </w:r>
        <w:r>
          <w:rPr>
            <w:noProof/>
            <w:webHidden/>
          </w:rPr>
        </w:r>
        <w:r>
          <w:rPr>
            <w:noProof/>
            <w:webHidden/>
          </w:rPr>
          <w:fldChar w:fldCharType="separate"/>
        </w:r>
        <w:r w:rsidR="006533C4">
          <w:rPr>
            <w:noProof/>
            <w:webHidden/>
          </w:rPr>
          <w:t>11</w:t>
        </w:r>
        <w:r>
          <w:rPr>
            <w:noProof/>
            <w:webHidden/>
          </w:rPr>
          <w:fldChar w:fldCharType="end"/>
        </w:r>
      </w:hyperlink>
    </w:p>
    <w:p w14:paraId="5AE49E30" w14:textId="5A9F2D8D"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0" w:history="1">
        <w:r w:rsidRPr="00C91354">
          <w:rPr>
            <w:rStyle w:val="Hyperlink"/>
            <w:noProof/>
          </w:rPr>
          <w:t>Update configuration</w:t>
        </w:r>
        <w:r>
          <w:rPr>
            <w:noProof/>
            <w:webHidden/>
          </w:rPr>
          <w:tab/>
        </w:r>
        <w:r>
          <w:rPr>
            <w:noProof/>
            <w:webHidden/>
          </w:rPr>
          <w:fldChar w:fldCharType="begin"/>
        </w:r>
        <w:r>
          <w:rPr>
            <w:noProof/>
            <w:webHidden/>
          </w:rPr>
          <w:instrText xml:space="preserve"> PAGEREF _Toc216777100 \h </w:instrText>
        </w:r>
        <w:r>
          <w:rPr>
            <w:noProof/>
            <w:webHidden/>
          </w:rPr>
        </w:r>
        <w:r>
          <w:rPr>
            <w:noProof/>
            <w:webHidden/>
          </w:rPr>
          <w:fldChar w:fldCharType="separate"/>
        </w:r>
        <w:r w:rsidR="006533C4">
          <w:rPr>
            <w:noProof/>
            <w:webHidden/>
          </w:rPr>
          <w:t>12</w:t>
        </w:r>
        <w:r>
          <w:rPr>
            <w:noProof/>
            <w:webHidden/>
          </w:rPr>
          <w:fldChar w:fldCharType="end"/>
        </w:r>
      </w:hyperlink>
    </w:p>
    <w:p w14:paraId="0F957FF7" w14:textId="3FB19D6D"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1" w:history="1">
        <w:r w:rsidRPr="00C91354">
          <w:rPr>
            <w:rStyle w:val="Hyperlink"/>
            <w:noProof/>
          </w:rPr>
          <w:t>Delete configuration</w:t>
        </w:r>
        <w:r>
          <w:rPr>
            <w:noProof/>
            <w:webHidden/>
          </w:rPr>
          <w:tab/>
        </w:r>
        <w:r>
          <w:rPr>
            <w:noProof/>
            <w:webHidden/>
          </w:rPr>
          <w:fldChar w:fldCharType="begin"/>
        </w:r>
        <w:r>
          <w:rPr>
            <w:noProof/>
            <w:webHidden/>
          </w:rPr>
          <w:instrText xml:space="preserve"> PAGEREF _Toc216777101 \h </w:instrText>
        </w:r>
        <w:r>
          <w:rPr>
            <w:noProof/>
            <w:webHidden/>
          </w:rPr>
        </w:r>
        <w:r>
          <w:rPr>
            <w:noProof/>
            <w:webHidden/>
          </w:rPr>
          <w:fldChar w:fldCharType="separate"/>
        </w:r>
        <w:r w:rsidR="006533C4">
          <w:rPr>
            <w:noProof/>
            <w:webHidden/>
          </w:rPr>
          <w:t>13</w:t>
        </w:r>
        <w:r>
          <w:rPr>
            <w:noProof/>
            <w:webHidden/>
          </w:rPr>
          <w:fldChar w:fldCharType="end"/>
        </w:r>
      </w:hyperlink>
    </w:p>
    <w:p w14:paraId="755AE91D" w14:textId="0DC1ACE0" w:rsidR="001234F5" w:rsidRDefault="001234F5">
      <w:pPr>
        <w:pStyle w:val="TOC1"/>
        <w:tabs>
          <w:tab w:val="right" w:leader="dot" w:pos="9352"/>
        </w:tabs>
        <w:rPr>
          <w:rFonts w:asciiTheme="minorHAnsi" w:eastAsiaTheme="minorEastAsia" w:hAnsiTheme="minorHAnsi"/>
          <w:noProof/>
          <w:sz w:val="24"/>
          <w:szCs w:val="24"/>
          <w:lang w:val="en-IN" w:eastAsia="en-IN"/>
        </w:rPr>
      </w:pPr>
      <w:hyperlink w:anchor="_Toc216777102" w:history="1">
        <w:r w:rsidRPr="00C91354">
          <w:rPr>
            <w:rStyle w:val="Hyperlink"/>
            <w:noProof/>
          </w:rPr>
          <w:t>ML Model Microservice APIs</w:t>
        </w:r>
        <w:r>
          <w:rPr>
            <w:noProof/>
            <w:webHidden/>
          </w:rPr>
          <w:tab/>
        </w:r>
        <w:r>
          <w:rPr>
            <w:noProof/>
            <w:webHidden/>
          </w:rPr>
          <w:fldChar w:fldCharType="begin"/>
        </w:r>
        <w:r>
          <w:rPr>
            <w:noProof/>
            <w:webHidden/>
          </w:rPr>
          <w:instrText xml:space="preserve"> PAGEREF _Toc216777102 \h </w:instrText>
        </w:r>
        <w:r>
          <w:rPr>
            <w:noProof/>
            <w:webHidden/>
          </w:rPr>
        </w:r>
        <w:r>
          <w:rPr>
            <w:noProof/>
            <w:webHidden/>
          </w:rPr>
          <w:fldChar w:fldCharType="separate"/>
        </w:r>
        <w:r w:rsidR="006533C4">
          <w:rPr>
            <w:noProof/>
            <w:webHidden/>
          </w:rPr>
          <w:t>14</w:t>
        </w:r>
        <w:r>
          <w:rPr>
            <w:noProof/>
            <w:webHidden/>
          </w:rPr>
          <w:fldChar w:fldCharType="end"/>
        </w:r>
      </w:hyperlink>
    </w:p>
    <w:p w14:paraId="3BADFB31" w14:textId="762E9C38"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3" w:history="1">
        <w:r w:rsidRPr="00C91354">
          <w:rPr>
            <w:rStyle w:val="Hyperlink"/>
            <w:noProof/>
          </w:rPr>
          <w:t>RegisterModelParameter</w:t>
        </w:r>
        <w:r>
          <w:rPr>
            <w:noProof/>
            <w:webHidden/>
          </w:rPr>
          <w:tab/>
        </w:r>
        <w:r>
          <w:rPr>
            <w:noProof/>
            <w:webHidden/>
          </w:rPr>
          <w:fldChar w:fldCharType="begin"/>
        </w:r>
        <w:r>
          <w:rPr>
            <w:noProof/>
            <w:webHidden/>
          </w:rPr>
          <w:instrText xml:space="preserve"> PAGEREF _Toc216777103 \h </w:instrText>
        </w:r>
        <w:r>
          <w:rPr>
            <w:noProof/>
            <w:webHidden/>
          </w:rPr>
        </w:r>
        <w:r>
          <w:rPr>
            <w:noProof/>
            <w:webHidden/>
          </w:rPr>
          <w:fldChar w:fldCharType="separate"/>
        </w:r>
        <w:r w:rsidR="006533C4">
          <w:rPr>
            <w:noProof/>
            <w:webHidden/>
          </w:rPr>
          <w:t>15</w:t>
        </w:r>
        <w:r>
          <w:rPr>
            <w:noProof/>
            <w:webHidden/>
          </w:rPr>
          <w:fldChar w:fldCharType="end"/>
        </w:r>
      </w:hyperlink>
    </w:p>
    <w:p w14:paraId="1C8A51CE" w14:textId="335BE106"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4" w:history="1">
        <w:r w:rsidRPr="00C91354">
          <w:rPr>
            <w:rStyle w:val="Hyperlink"/>
            <w:noProof/>
          </w:rPr>
          <w:t>GetModelParameter</w:t>
        </w:r>
        <w:r>
          <w:rPr>
            <w:noProof/>
            <w:webHidden/>
          </w:rPr>
          <w:tab/>
        </w:r>
        <w:r>
          <w:rPr>
            <w:noProof/>
            <w:webHidden/>
          </w:rPr>
          <w:fldChar w:fldCharType="begin"/>
        </w:r>
        <w:r>
          <w:rPr>
            <w:noProof/>
            <w:webHidden/>
          </w:rPr>
          <w:instrText xml:space="preserve"> PAGEREF _Toc216777104 \h </w:instrText>
        </w:r>
        <w:r>
          <w:rPr>
            <w:noProof/>
            <w:webHidden/>
          </w:rPr>
        </w:r>
        <w:r>
          <w:rPr>
            <w:noProof/>
            <w:webHidden/>
          </w:rPr>
          <w:fldChar w:fldCharType="separate"/>
        </w:r>
        <w:r w:rsidR="006533C4">
          <w:rPr>
            <w:noProof/>
            <w:webHidden/>
          </w:rPr>
          <w:t>17</w:t>
        </w:r>
        <w:r>
          <w:rPr>
            <w:noProof/>
            <w:webHidden/>
          </w:rPr>
          <w:fldChar w:fldCharType="end"/>
        </w:r>
      </w:hyperlink>
    </w:p>
    <w:p w14:paraId="01711EDC" w14:textId="7E269901"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5" w:history="1">
        <w:r w:rsidRPr="00C91354">
          <w:rPr>
            <w:rStyle w:val="Hyperlink"/>
            <w:noProof/>
          </w:rPr>
          <w:t>UpdateModelParameter</w:t>
        </w:r>
        <w:r>
          <w:rPr>
            <w:noProof/>
            <w:webHidden/>
          </w:rPr>
          <w:tab/>
        </w:r>
        <w:r>
          <w:rPr>
            <w:noProof/>
            <w:webHidden/>
          </w:rPr>
          <w:fldChar w:fldCharType="begin"/>
        </w:r>
        <w:r>
          <w:rPr>
            <w:noProof/>
            <w:webHidden/>
          </w:rPr>
          <w:instrText xml:space="preserve"> PAGEREF _Toc216777105 \h </w:instrText>
        </w:r>
        <w:r>
          <w:rPr>
            <w:noProof/>
            <w:webHidden/>
          </w:rPr>
        </w:r>
        <w:r>
          <w:rPr>
            <w:noProof/>
            <w:webHidden/>
          </w:rPr>
          <w:fldChar w:fldCharType="separate"/>
        </w:r>
        <w:r w:rsidR="006533C4">
          <w:rPr>
            <w:noProof/>
            <w:webHidden/>
          </w:rPr>
          <w:t>19</w:t>
        </w:r>
        <w:r>
          <w:rPr>
            <w:noProof/>
            <w:webHidden/>
          </w:rPr>
          <w:fldChar w:fldCharType="end"/>
        </w:r>
      </w:hyperlink>
    </w:p>
    <w:p w14:paraId="6BB99B49" w14:textId="16C4A4EC"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6" w:history="1">
        <w:r w:rsidRPr="00C91354">
          <w:rPr>
            <w:rStyle w:val="Hyperlink"/>
            <w:noProof/>
          </w:rPr>
          <w:t>DeleteModelParameter</w:t>
        </w:r>
        <w:r>
          <w:rPr>
            <w:noProof/>
            <w:webHidden/>
          </w:rPr>
          <w:tab/>
        </w:r>
        <w:r>
          <w:rPr>
            <w:noProof/>
            <w:webHidden/>
          </w:rPr>
          <w:fldChar w:fldCharType="begin"/>
        </w:r>
        <w:r>
          <w:rPr>
            <w:noProof/>
            <w:webHidden/>
          </w:rPr>
          <w:instrText xml:space="preserve"> PAGEREF _Toc216777106 \h </w:instrText>
        </w:r>
        <w:r>
          <w:rPr>
            <w:noProof/>
            <w:webHidden/>
          </w:rPr>
        </w:r>
        <w:r>
          <w:rPr>
            <w:noProof/>
            <w:webHidden/>
          </w:rPr>
          <w:fldChar w:fldCharType="separate"/>
        </w:r>
        <w:r w:rsidR="006533C4">
          <w:rPr>
            <w:noProof/>
            <w:webHidden/>
          </w:rPr>
          <w:t>21</w:t>
        </w:r>
        <w:r>
          <w:rPr>
            <w:noProof/>
            <w:webHidden/>
          </w:rPr>
          <w:fldChar w:fldCharType="end"/>
        </w:r>
      </w:hyperlink>
    </w:p>
    <w:p w14:paraId="4A8736A8" w14:textId="0A4A1A9C" w:rsidR="001234F5" w:rsidRDefault="001234F5">
      <w:pPr>
        <w:pStyle w:val="TOC2"/>
        <w:tabs>
          <w:tab w:val="right" w:leader="dot" w:pos="9352"/>
        </w:tabs>
        <w:rPr>
          <w:rFonts w:asciiTheme="minorHAnsi" w:eastAsiaTheme="minorEastAsia" w:hAnsiTheme="minorHAnsi"/>
          <w:noProof/>
          <w:sz w:val="24"/>
          <w:szCs w:val="24"/>
          <w:lang w:val="en-IN" w:eastAsia="en-IN"/>
        </w:rPr>
      </w:pPr>
      <w:hyperlink w:anchor="_Toc216777107" w:history="1">
        <w:r w:rsidRPr="00C91354">
          <w:rPr>
            <w:rStyle w:val="Hyperlink"/>
            <w:noProof/>
          </w:rPr>
          <w:t>ModelTrigger</w:t>
        </w:r>
        <w:r>
          <w:rPr>
            <w:noProof/>
            <w:webHidden/>
          </w:rPr>
          <w:tab/>
        </w:r>
        <w:r>
          <w:rPr>
            <w:noProof/>
            <w:webHidden/>
          </w:rPr>
          <w:fldChar w:fldCharType="begin"/>
        </w:r>
        <w:r>
          <w:rPr>
            <w:noProof/>
            <w:webHidden/>
          </w:rPr>
          <w:instrText xml:space="preserve"> PAGEREF _Toc216777107 \h </w:instrText>
        </w:r>
        <w:r>
          <w:rPr>
            <w:noProof/>
            <w:webHidden/>
          </w:rPr>
        </w:r>
        <w:r>
          <w:rPr>
            <w:noProof/>
            <w:webHidden/>
          </w:rPr>
          <w:fldChar w:fldCharType="separate"/>
        </w:r>
        <w:r w:rsidR="006533C4">
          <w:rPr>
            <w:noProof/>
            <w:webHidden/>
          </w:rPr>
          <w:t>22</w:t>
        </w:r>
        <w:r>
          <w:rPr>
            <w:noProof/>
            <w:webHidden/>
          </w:rPr>
          <w:fldChar w:fldCharType="end"/>
        </w:r>
      </w:hyperlink>
    </w:p>
    <w:p w14:paraId="6ED715B7" w14:textId="2AA042A3" w:rsidR="001234F5" w:rsidRDefault="001234F5" w:rsidP="00325CCB">
      <w:pPr>
        <w:sectPr w:rsidR="001234F5" w:rsidSect="004D37C6">
          <w:pgSz w:w="12242" w:h="15842" w:code="1"/>
          <w:pgMar w:top="2880" w:right="2880" w:bottom="1440" w:left="2880" w:header="720" w:footer="720" w:gutter="0"/>
          <w:cols w:space="1440"/>
          <w:docGrid w:linePitch="360"/>
        </w:sectPr>
      </w:pPr>
      <w:r>
        <w:fldChar w:fldCharType="end"/>
      </w:r>
      <w:bookmarkStart w:id="0" w:name="_Toc115182691"/>
      <w:bookmarkStart w:id="1" w:name="_Toc216776997"/>
      <w:bookmarkStart w:id="2" w:name="_Toc216777088"/>
      <w:bookmarkStart w:id="3" w:name="_Hlk137477109"/>
    </w:p>
    <w:p w14:paraId="1A4902E9" w14:textId="77777777" w:rsidR="00612FB1" w:rsidRPr="006E2058" w:rsidRDefault="00612FB1" w:rsidP="005C46AC">
      <w:pPr>
        <w:pStyle w:val="Heading1"/>
      </w:pPr>
      <w:r w:rsidRPr="006E2058">
        <w:lastRenderedPageBreak/>
        <w:t>I</w:t>
      </w:r>
      <w:bookmarkStart w:id="4" w:name="OLE_LINK1"/>
      <w:r w:rsidRPr="006E2058">
        <w:t>ntroduction</w:t>
      </w:r>
      <w:bookmarkEnd w:id="0"/>
      <w:bookmarkEnd w:id="1"/>
      <w:bookmarkEnd w:id="2"/>
    </w:p>
    <w:p w14:paraId="2F84E1B2" w14:textId="77777777" w:rsidR="00197A17" w:rsidRPr="00197A17" w:rsidRDefault="00197A17" w:rsidP="002A6219">
      <w:pPr>
        <w:rPr>
          <w:sz w:val="2"/>
          <w:szCs w:val="2"/>
        </w:rPr>
      </w:pPr>
    </w:p>
    <w:p w14:paraId="1DD9375C" w14:textId="78C6C9EB" w:rsidR="00FD4E46" w:rsidRPr="00936A2C" w:rsidRDefault="00936A2C" w:rsidP="00936A2C">
      <w:bookmarkStart w:id="5" w:name="OLE_LINK40"/>
      <w:bookmarkStart w:id="6" w:name="_Toc93468771"/>
      <w:bookmarkStart w:id="7" w:name="_Hlk103705804"/>
      <w:bookmarkEnd w:id="4"/>
      <w:r w:rsidRPr="00936A2C">
        <w:t xml:space="preserve">Accenture Operations Twin (AOT) is a set of software tools, including Smart KPIs, designed to unify data from various IT and OT systems, giving users a comprehensive view to </w:t>
      </w:r>
      <w:proofErr w:type="gramStart"/>
      <w:r w:rsidRPr="00936A2C">
        <w:t>improve</w:t>
      </w:r>
      <w:proofErr w:type="gramEnd"/>
      <w:r w:rsidRPr="00936A2C">
        <w:t xml:space="preserve"> decision-making and processes. Intelligent Advisor (IA), an AI-powered AOT module, delivers real-time insights and recommendations through components like an insight engine, collaboration tools, and lifecycle management, helping users address critical issues efficiently.</w:t>
      </w:r>
    </w:p>
    <w:p w14:paraId="5975C560" w14:textId="77777777" w:rsidR="00A82FD9" w:rsidRPr="006E2058" w:rsidRDefault="00A82FD9" w:rsidP="003D67BD">
      <w:pPr>
        <w:pStyle w:val="Heading2"/>
      </w:pPr>
      <w:bookmarkStart w:id="8" w:name="_Toc216776998"/>
      <w:bookmarkStart w:id="9" w:name="_Toc216777089"/>
      <w:bookmarkEnd w:id="5"/>
      <w:r>
        <w:t>Purpose</w:t>
      </w:r>
      <w:bookmarkEnd w:id="8"/>
      <w:bookmarkEnd w:id="9"/>
    </w:p>
    <w:p w14:paraId="1621C699" w14:textId="77777777" w:rsidR="00A82FD9" w:rsidRPr="00A82FD9" w:rsidRDefault="00A82FD9" w:rsidP="00A82FD9">
      <w:r w:rsidRPr="00A82FD9">
        <w:t>This reference document includes information about paths, inputs, outputs, and error management for APIs related to AOT Intelligent Advisor. The document includes descriptions of APIs used for configuration as well as descriptions of APIs that provide middleware functionality.</w:t>
      </w:r>
    </w:p>
    <w:p w14:paraId="6D9A8A26" w14:textId="5A078255" w:rsidR="00612FB1" w:rsidRPr="006E2058" w:rsidRDefault="00612FB1" w:rsidP="003828BA">
      <w:pPr>
        <w:pStyle w:val="Heading2"/>
      </w:pPr>
      <w:bookmarkStart w:id="10" w:name="_Toc216776999"/>
      <w:bookmarkStart w:id="11" w:name="_Toc216777090"/>
      <w:r w:rsidRPr="006E2058">
        <w:t>Target Audience</w:t>
      </w:r>
      <w:bookmarkEnd w:id="6"/>
      <w:bookmarkEnd w:id="10"/>
      <w:bookmarkEnd w:id="11"/>
    </w:p>
    <w:bookmarkEnd w:id="7"/>
    <w:p w14:paraId="5CB2D295" w14:textId="77777777" w:rsidR="00612FB1" w:rsidRPr="00A82FD9" w:rsidRDefault="00612FB1" w:rsidP="00A82FD9">
      <w:r w:rsidRPr="00A82FD9">
        <w:t>Client Delivery Teams planning to deliver Accenture Operations Twin.</w:t>
      </w:r>
    </w:p>
    <w:p w14:paraId="7248FBC9" w14:textId="77777777" w:rsidR="00612FB1" w:rsidRPr="006E2058" w:rsidRDefault="00612FB1" w:rsidP="003828BA">
      <w:pPr>
        <w:pStyle w:val="Heading2"/>
      </w:pPr>
      <w:bookmarkStart w:id="12" w:name="_Toc216777000"/>
      <w:bookmarkStart w:id="13" w:name="_Toc216777091"/>
      <w:r w:rsidRPr="006E2058">
        <w:t>Prerequisites</w:t>
      </w:r>
      <w:bookmarkEnd w:id="12"/>
      <w:bookmarkEnd w:id="13"/>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5">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4" w:name="_Toc216777001"/>
      <w:bookmarkStart w:id="15" w:name="_Toc216777092"/>
      <w:r w:rsidRPr="006E2058">
        <w:t>Contacts</w:t>
      </w:r>
      <w:bookmarkEnd w:id="14"/>
      <w:bookmarkEnd w:id="15"/>
    </w:p>
    <w:bookmarkStart w:id="16" w:name="OLE_LINK20"/>
    <w:p w14:paraId="200B1995" w14:textId="77777777" w:rsidR="00612FB1" w:rsidRPr="00CF79B5" w:rsidRDefault="00CF5690" w:rsidP="00C51F8B">
      <w:pPr>
        <w:numPr>
          <w:ilvl w:val="0"/>
          <w:numId w:val="9"/>
        </w:numPr>
        <w:rPr>
          <w:rStyle w:val="Hyperlink"/>
          <w:color w:val="auto"/>
          <w:u w:val="none"/>
        </w:rPr>
      </w:pPr>
      <w:r>
        <w:fldChar w:fldCharType="begin"/>
      </w:r>
      <w:r>
        <w:instrText>HYPERLINK "mailto:florian.tournier@accenture.com"</w:instrText>
      </w:r>
      <w:r>
        <w:fldChar w:fldCharType="separate"/>
      </w:r>
      <w:r w:rsidR="00612FB1" w:rsidRPr="00F37C37">
        <w:rPr>
          <w:rStyle w:val="Hyperlink"/>
        </w:rPr>
        <w:t>florian.tournier@accenture.com</w:t>
      </w:r>
      <w:r>
        <w:rPr>
          <w:rStyle w:val="Hyperlink"/>
        </w:rPr>
        <w:fldChar w:fldCharType="end"/>
      </w:r>
    </w:p>
    <w:p w14:paraId="3CDBF528" w14:textId="01C6652A" w:rsidR="00CF79B5" w:rsidRPr="006E2058" w:rsidRDefault="00973874" w:rsidP="00C51F8B">
      <w:pPr>
        <w:numPr>
          <w:ilvl w:val="0"/>
          <w:numId w:val="9"/>
        </w:numPr>
      </w:pPr>
      <w:hyperlink r:id="rId16" w:history="1">
        <w:r w:rsidRPr="00CE3380">
          <w:rPr>
            <w:rStyle w:val="Hyperlink"/>
          </w:rPr>
          <w:t>judit-kinga.zoltani@accenture.com</w:t>
        </w:r>
      </w:hyperlink>
      <w:r>
        <w:t xml:space="preserve"> </w:t>
      </w:r>
    </w:p>
    <w:p w14:paraId="08E32CD3" w14:textId="77777777" w:rsidR="00612FB1" w:rsidRPr="006E2058" w:rsidRDefault="00612FB1" w:rsidP="003828BA">
      <w:pPr>
        <w:pStyle w:val="Heading2"/>
      </w:pPr>
      <w:bookmarkStart w:id="17" w:name="_Toc216777002"/>
      <w:bookmarkStart w:id="18" w:name="_Toc216777093"/>
      <w:bookmarkEnd w:id="16"/>
      <w:r w:rsidRPr="006E2058">
        <w:t>Related Links</w:t>
      </w:r>
      <w:bookmarkEnd w:id="17"/>
      <w:bookmarkEnd w:id="18"/>
    </w:p>
    <w:p w14:paraId="0E3B61EA" w14:textId="77777777" w:rsidR="00612FB1" w:rsidRPr="006E2058" w:rsidRDefault="00612FB1" w:rsidP="00C51F8B">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Pr="006E2058">
        <w:rPr>
          <w:rStyle w:val="Hyperlink"/>
          <w:rFonts w:cs="Graphik"/>
        </w:rPr>
        <w:t xml:space="preserve">AOT </w:t>
      </w:r>
      <w:r w:rsidRPr="006E2058">
        <w:rPr>
          <w:rStyle w:val="Hyperlink"/>
          <w:lang w:val="en-GB"/>
        </w:rPr>
        <w:t>Release Notes</w:t>
      </w:r>
    </w:p>
    <w:p w14:paraId="734F74EB" w14:textId="528AAAB9" w:rsidR="00480693" w:rsidRPr="003E75CB" w:rsidRDefault="00612FB1" w:rsidP="00C51F8B">
      <w:pPr>
        <w:numPr>
          <w:ilvl w:val="0"/>
          <w:numId w:val="8"/>
        </w:numPr>
        <w:rPr>
          <w:rStyle w:val="Hyperlink"/>
          <w:color w:val="auto"/>
          <w:u w:val="none"/>
          <w:lang w:val="en-GB"/>
        </w:rPr>
      </w:pPr>
      <w:r w:rsidRPr="006E2058">
        <w:fldChar w:fldCharType="end"/>
      </w:r>
      <w:hyperlink r:id="rId17" w:history="1">
        <w:r w:rsidR="0057309A" w:rsidRPr="0057309A">
          <w:rPr>
            <w:rStyle w:val="Hyperlink"/>
          </w:rPr>
          <w:t>AOT General Architecture</w:t>
        </w:r>
      </w:hyperlink>
    </w:p>
    <w:p w14:paraId="1C0FE3C1" w14:textId="4AB6AEF8" w:rsidR="003E75CB" w:rsidRPr="00EB5DA7" w:rsidRDefault="003E75CB" w:rsidP="00C51F8B">
      <w:pPr>
        <w:numPr>
          <w:ilvl w:val="0"/>
          <w:numId w:val="8"/>
        </w:numPr>
        <w:rPr>
          <w:lang w:val="en-GB"/>
        </w:rPr>
      </w:pPr>
      <w:hyperlink r:id="rId18" w:history="1">
        <w:r w:rsidRPr="007B3190">
          <w:rPr>
            <w:rStyle w:val="Hyperlink"/>
          </w:rPr>
          <w:t>AOT Intelligent Advisor Resources</w:t>
        </w:r>
      </w:hyperlink>
    </w:p>
    <w:p w14:paraId="4A453FC6" w14:textId="7572C690" w:rsidR="00DC5CB7" w:rsidRPr="00A177FB" w:rsidRDefault="00BA7876" w:rsidP="00C51F8B">
      <w:pPr>
        <w:numPr>
          <w:ilvl w:val="0"/>
          <w:numId w:val="8"/>
        </w:numPr>
        <w:rPr>
          <w:rStyle w:val="Hyperlink"/>
          <w:rFonts w:cs="Graphik"/>
        </w:rPr>
      </w:pPr>
      <w:hyperlink r:id="rId19" w:tgtFrame="_blank" w:history="1">
        <w:r w:rsidRPr="00A177FB">
          <w:rPr>
            <w:rStyle w:val="Hyperlink"/>
            <w:rFonts w:cs="Graphik"/>
          </w:rPr>
          <w:t>AOT People Management Resources</w:t>
        </w:r>
      </w:hyperlink>
    </w:p>
    <w:p w14:paraId="3C8684DB" w14:textId="77777777" w:rsidR="00612FB1" w:rsidRPr="006E2058" w:rsidRDefault="00612FB1" w:rsidP="00C51F8B">
      <w:pPr>
        <w:numPr>
          <w:ilvl w:val="0"/>
          <w:numId w:val="8"/>
        </w:numPr>
        <w:rPr>
          <w:rStyle w:val="Hyperlink"/>
          <w:color w:val="auto"/>
          <w:u w:val="none"/>
          <w:lang w:val="en-GB"/>
        </w:rPr>
      </w:pPr>
      <w:hyperlink r:id="rId20" w:history="1">
        <w:r w:rsidRPr="006E2058">
          <w:rPr>
            <w:rStyle w:val="Hyperlink"/>
          </w:rPr>
          <w:t>Cognite API Docs</w:t>
        </w:r>
      </w:hyperlink>
    </w:p>
    <w:p w14:paraId="0FA3A240" w14:textId="77777777" w:rsidR="00612FB1" w:rsidRPr="006E2058" w:rsidRDefault="00612FB1" w:rsidP="00C51F8B">
      <w:pPr>
        <w:numPr>
          <w:ilvl w:val="0"/>
          <w:numId w:val="7"/>
        </w:numPr>
      </w:pPr>
      <w:hyperlink r:id="rId21" w:history="1">
        <w:r w:rsidRPr="006E2058">
          <w:rPr>
            <w:rStyle w:val="Hyperlink"/>
          </w:rPr>
          <w:t>API Management Documentation</w:t>
        </w:r>
      </w:hyperlink>
    </w:p>
    <w:p w14:paraId="139418D1" w14:textId="77777777" w:rsidR="00612FB1" w:rsidRPr="00936A2C" w:rsidRDefault="00612FB1" w:rsidP="00C51F8B">
      <w:pPr>
        <w:numPr>
          <w:ilvl w:val="0"/>
          <w:numId w:val="7"/>
        </w:numPr>
        <w:rPr>
          <w:rFonts w:cs="Calibri"/>
          <w:u w:val="single"/>
        </w:rPr>
      </w:pPr>
      <w:hyperlink r:id="rId22" w:tgtFrame="_blank" w:history="1">
        <w:r w:rsidRPr="006E2058">
          <w:rPr>
            <w:rStyle w:val="Hyperlink"/>
          </w:rPr>
          <w:t>REST API</w:t>
        </w:r>
      </w:hyperlink>
      <w:r w:rsidRPr="006E2058">
        <w:rPr>
          <w:rFonts w:cs="Calibri"/>
          <w:shd w:val="clear" w:color="auto" w:fill="FFFFFF"/>
        </w:rPr>
        <w:t> </w:t>
      </w:r>
    </w:p>
    <w:p w14:paraId="4C68F388" w14:textId="77777777" w:rsidR="005F3B2A" w:rsidRDefault="005F3B2A" w:rsidP="007737C6">
      <w:pPr>
        <w:pStyle w:val="Heading2"/>
        <w:rPr>
          <w:shd w:val="clear" w:color="auto" w:fill="FFFFFF"/>
        </w:rPr>
        <w:sectPr w:rsidR="005F3B2A" w:rsidSect="005F3B2A">
          <w:pgSz w:w="12242" w:h="15842" w:code="1"/>
          <w:pgMar w:top="1440" w:right="1440" w:bottom="1440" w:left="1440" w:header="720" w:footer="720" w:gutter="0"/>
          <w:cols w:space="1440"/>
          <w:docGrid w:linePitch="360"/>
        </w:sectPr>
      </w:pPr>
    </w:p>
    <w:p w14:paraId="480D015F" w14:textId="7292CDEF" w:rsidR="00936A2C" w:rsidRPr="006E2058" w:rsidRDefault="00936A2C" w:rsidP="007737C6">
      <w:pPr>
        <w:pStyle w:val="Heading2"/>
      </w:pPr>
      <w:bookmarkStart w:id="19" w:name="_Toc216777003"/>
      <w:bookmarkStart w:id="20" w:name="_Toc216777094"/>
      <w:r>
        <w:rPr>
          <w:shd w:val="clear" w:color="auto" w:fill="FFFFFF"/>
        </w:rPr>
        <w:lastRenderedPageBreak/>
        <w:t>Glossary</w:t>
      </w:r>
      <w:bookmarkEnd w:id="19"/>
      <w:bookmarkEnd w:id="20"/>
    </w:p>
    <w:tbl>
      <w:tblPr>
        <w:tblStyle w:val="TableGridLight1"/>
        <w:tblW w:w="9639" w:type="dxa"/>
        <w:tblInd w:w="-2" w:type="dxa"/>
        <w:tblLook w:val="04A0" w:firstRow="1" w:lastRow="0" w:firstColumn="1" w:lastColumn="0" w:noHBand="0" w:noVBand="1"/>
      </w:tblPr>
      <w:tblGrid>
        <w:gridCol w:w="3607"/>
        <w:gridCol w:w="6032"/>
      </w:tblGrid>
      <w:tr w:rsidR="0066484F" w:rsidRPr="00B939E9" w14:paraId="543CE9A3" w14:textId="77777777" w:rsidTr="005F3B2A">
        <w:tc>
          <w:tcPr>
            <w:tcW w:w="3607" w:type="dxa"/>
            <w:shd w:val="clear" w:color="auto" w:fill="E7E6E6" w:themeFill="background2"/>
            <w:hideMark/>
          </w:tcPr>
          <w:bookmarkEnd w:id="3"/>
          <w:p w14:paraId="11B27503" w14:textId="77777777" w:rsidR="00B939E9" w:rsidRPr="00B939E9" w:rsidRDefault="00B939E9" w:rsidP="005F3B2A">
            <w:pPr>
              <w:spacing w:before="60" w:after="60"/>
              <w:ind w:left="288" w:right="288"/>
              <w:jc w:val="left"/>
              <w:rPr>
                <w:b/>
                <w:bCs/>
              </w:rPr>
            </w:pPr>
            <w:r w:rsidRPr="00B939E9">
              <w:rPr>
                <w:b/>
                <w:bCs/>
              </w:rPr>
              <w:t>Term</w:t>
            </w:r>
          </w:p>
        </w:tc>
        <w:tc>
          <w:tcPr>
            <w:tcW w:w="6032" w:type="dxa"/>
            <w:shd w:val="clear" w:color="auto" w:fill="E7E6E6" w:themeFill="background2"/>
            <w:hideMark/>
          </w:tcPr>
          <w:p w14:paraId="063FAF83" w14:textId="77777777" w:rsidR="00B939E9" w:rsidRPr="00B939E9" w:rsidRDefault="00B939E9" w:rsidP="005F3B2A">
            <w:pPr>
              <w:spacing w:before="60" w:after="60"/>
              <w:ind w:left="288" w:right="288"/>
              <w:jc w:val="left"/>
              <w:rPr>
                <w:b/>
                <w:bCs/>
              </w:rPr>
            </w:pPr>
            <w:r w:rsidRPr="00B939E9">
              <w:rPr>
                <w:b/>
                <w:bCs/>
              </w:rPr>
              <w:t>Definition</w:t>
            </w:r>
          </w:p>
        </w:tc>
      </w:tr>
      <w:tr w:rsidR="0066484F" w:rsidRPr="00B939E9" w14:paraId="67F0A030" w14:textId="77777777" w:rsidTr="005F3B2A">
        <w:tc>
          <w:tcPr>
            <w:tcW w:w="3607" w:type="dxa"/>
            <w:hideMark/>
          </w:tcPr>
          <w:p w14:paraId="3FDC0322" w14:textId="77777777" w:rsidR="00B939E9" w:rsidRPr="00B939E9" w:rsidRDefault="00B939E9" w:rsidP="005F3B2A">
            <w:pPr>
              <w:spacing w:before="60" w:after="60"/>
              <w:ind w:left="288" w:right="288"/>
              <w:jc w:val="left"/>
            </w:pPr>
            <w:r w:rsidRPr="00B939E9">
              <w:t>AOT (Accenture Operations Twin)</w:t>
            </w:r>
          </w:p>
        </w:tc>
        <w:tc>
          <w:tcPr>
            <w:tcW w:w="6032" w:type="dxa"/>
            <w:hideMark/>
          </w:tcPr>
          <w:p w14:paraId="7670FEEC" w14:textId="77777777" w:rsidR="00B939E9" w:rsidRPr="00B939E9" w:rsidRDefault="00B939E9" w:rsidP="005F3B2A">
            <w:pPr>
              <w:spacing w:before="60" w:after="60"/>
              <w:ind w:left="288" w:right="288"/>
              <w:jc w:val="left"/>
            </w:pPr>
            <w:r w:rsidRPr="00B939E9">
              <w:t>A suite of software accelerators and tools integrating product, process, and live data from IT and OT systems, providing a comprehensive view of operations for better decision-making and process optimization.</w:t>
            </w:r>
          </w:p>
        </w:tc>
      </w:tr>
      <w:tr w:rsidR="0066484F" w:rsidRPr="00B939E9" w14:paraId="0622AF0B" w14:textId="77777777" w:rsidTr="005F3B2A">
        <w:tc>
          <w:tcPr>
            <w:tcW w:w="3607" w:type="dxa"/>
            <w:hideMark/>
          </w:tcPr>
          <w:p w14:paraId="153E4667" w14:textId="16349FDA" w:rsidR="00B939E9" w:rsidRPr="00B939E9" w:rsidRDefault="00316D21" w:rsidP="005F3B2A">
            <w:pPr>
              <w:spacing w:before="60" w:after="60"/>
              <w:ind w:left="288" w:right="288"/>
              <w:jc w:val="left"/>
            </w:pPr>
            <w:r>
              <w:t xml:space="preserve">IA </w:t>
            </w:r>
            <w:r w:rsidR="00895AD3">
              <w:t>(</w:t>
            </w:r>
            <w:r w:rsidR="00B939E9" w:rsidRPr="00B939E9">
              <w:t>Intelligent Advisor)</w:t>
            </w:r>
          </w:p>
        </w:tc>
        <w:tc>
          <w:tcPr>
            <w:tcW w:w="6032" w:type="dxa"/>
            <w:hideMark/>
          </w:tcPr>
          <w:p w14:paraId="111FA5A7" w14:textId="77777777" w:rsidR="00B939E9" w:rsidRPr="00B939E9" w:rsidRDefault="00B939E9" w:rsidP="005F3B2A">
            <w:pPr>
              <w:spacing w:before="60" w:after="60"/>
              <w:ind w:left="288" w:right="288"/>
              <w:jc w:val="left"/>
            </w:pPr>
            <w:r w:rsidRPr="00B939E9">
              <w:t>An AI-based AOT component generating real-time, prioritized, and contextualized insights and recommendations, with modules for insight generation, collaboration, actions, advisor panel, and lifecycle management.</w:t>
            </w:r>
          </w:p>
        </w:tc>
      </w:tr>
      <w:tr w:rsidR="0066484F" w:rsidRPr="00B939E9" w14:paraId="018EC5F2" w14:textId="77777777" w:rsidTr="005F3B2A">
        <w:tc>
          <w:tcPr>
            <w:tcW w:w="3607" w:type="dxa"/>
            <w:hideMark/>
          </w:tcPr>
          <w:p w14:paraId="7BA1F563" w14:textId="77777777" w:rsidR="00B939E9" w:rsidRPr="00B939E9" w:rsidRDefault="00B939E9" w:rsidP="005F3B2A">
            <w:pPr>
              <w:spacing w:before="60" w:after="60"/>
              <w:ind w:left="288" w:right="288"/>
              <w:jc w:val="left"/>
            </w:pPr>
            <w:r w:rsidRPr="00B939E9">
              <w:t>API (Application Programming Interface)</w:t>
            </w:r>
          </w:p>
        </w:tc>
        <w:tc>
          <w:tcPr>
            <w:tcW w:w="6032" w:type="dxa"/>
            <w:hideMark/>
          </w:tcPr>
          <w:p w14:paraId="0F4FC03E" w14:textId="77777777" w:rsidR="00B939E9" w:rsidRPr="00B939E9" w:rsidRDefault="00B939E9" w:rsidP="005F3B2A">
            <w:pPr>
              <w:spacing w:before="60" w:after="60"/>
              <w:ind w:left="288" w:right="288"/>
              <w:jc w:val="left"/>
            </w:pPr>
            <w:r w:rsidRPr="00B939E9">
              <w:t>Defined methods and endpoints allowing software components to communicate; used here for configuration, event data retrieval, and machine learning model management.</w:t>
            </w:r>
          </w:p>
        </w:tc>
      </w:tr>
      <w:tr w:rsidR="0066484F" w:rsidRPr="00B939E9" w14:paraId="5A00328E" w14:textId="77777777" w:rsidTr="005F3B2A">
        <w:tc>
          <w:tcPr>
            <w:tcW w:w="3607" w:type="dxa"/>
            <w:hideMark/>
          </w:tcPr>
          <w:p w14:paraId="5D4C89F6" w14:textId="77777777" w:rsidR="00B939E9" w:rsidRPr="00B939E9" w:rsidRDefault="00B939E9" w:rsidP="005F3B2A">
            <w:pPr>
              <w:spacing w:before="60" w:after="60"/>
              <w:ind w:left="288" w:right="288"/>
              <w:jc w:val="left"/>
            </w:pPr>
            <w:r w:rsidRPr="00B939E9">
              <w:t>Asset Events Data</w:t>
            </w:r>
          </w:p>
        </w:tc>
        <w:tc>
          <w:tcPr>
            <w:tcW w:w="6032" w:type="dxa"/>
            <w:hideMark/>
          </w:tcPr>
          <w:p w14:paraId="5C559349" w14:textId="77777777" w:rsidR="00B939E9" w:rsidRPr="00B939E9" w:rsidRDefault="00B939E9" w:rsidP="005F3B2A">
            <w:pPr>
              <w:spacing w:before="60" w:after="60"/>
              <w:ind w:left="288" w:right="288"/>
              <w:jc w:val="left"/>
            </w:pPr>
            <w:r w:rsidRPr="00B939E9">
              <w:t>Data related to specific events (Insights, Actions, WorkOrders) associated with an asset, retrieved using the GetAssetEventsData API.</w:t>
            </w:r>
          </w:p>
        </w:tc>
      </w:tr>
      <w:tr w:rsidR="0066484F" w:rsidRPr="00B939E9" w14:paraId="725715A3" w14:textId="77777777" w:rsidTr="005F3B2A">
        <w:tc>
          <w:tcPr>
            <w:tcW w:w="3607" w:type="dxa"/>
            <w:hideMark/>
          </w:tcPr>
          <w:p w14:paraId="54A06606" w14:textId="77777777" w:rsidR="00B939E9" w:rsidRPr="00B939E9" w:rsidRDefault="00B939E9" w:rsidP="005F3B2A">
            <w:pPr>
              <w:spacing w:before="60" w:after="60"/>
              <w:ind w:left="288" w:right="288"/>
              <w:jc w:val="left"/>
            </w:pPr>
            <w:r w:rsidRPr="00B939E9">
              <w:t>Insight</w:t>
            </w:r>
          </w:p>
        </w:tc>
        <w:tc>
          <w:tcPr>
            <w:tcW w:w="6032" w:type="dxa"/>
            <w:hideMark/>
          </w:tcPr>
          <w:p w14:paraId="2876D85C" w14:textId="77777777" w:rsidR="00B939E9" w:rsidRPr="00B939E9" w:rsidRDefault="00B939E9" w:rsidP="005F3B2A">
            <w:pPr>
              <w:spacing w:before="60" w:after="60"/>
              <w:ind w:left="288" w:right="288"/>
              <w:jc w:val="left"/>
            </w:pPr>
            <w:r w:rsidRPr="00B939E9">
              <w:t>A data-driven observation or recommendation generated by Intelligent Advisor, prioritized and contextualized for operational decision-making.</w:t>
            </w:r>
          </w:p>
        </w:tc>
      </w:tr>
      <w:tr w:rsidR="0066484F" w:rsidRPr="00B939E9" w14:paraId="440D7C92" w14:textId="77777777" w:rsidTr="005F3B2A">
        <w:tc>
          <w:tcPr>
            <w:tcW w:w="3607" w:type="dxa"/>
            <w:hideMark/>
          </w:tcPr>
          <w:p w14:paraId="11E614B7" w14:textId="77777777" w:rsidR="00B939E9" w:rsidRPr="00B939E9" w:rsidRDefault="00B939E9" w:rsidP="005F3B2A">
            <w:pPr>
              <w:spacing w:before="60" w:after="60"/>
              <w:ind w:left="288" w:right="288"/>
              <w:jc w:val="left"/>
            </w:pPr>
            <w:r w:rsidRPr="00B939E9">
              <w:t>Action</w:t>
            </w:r>
          </w:p>
        </w:tc>
        <w:tc>
          <w:tcPr>
            <w:tcW w:w="6032" w:type="dxa"/>
            <w:hideMark/>
          </w:tcPr>
          <w:p w14:paraId="42B565C1" w14:textId="77777777" w:rsidR="00B939E9" w:rsidRPr="00B939E9" w:rsidRDefault="00B939E9" w:rsidP="005F3B2A">
            <w:pPr>
              <w:spacing w:before="60" w:after="60"/>
              <w:ind w:left="288" w:right="288"/>
              <w:jc w:val="left"/>
            </w:pPr>
            <w:r w:rsidRPr="00B939E9">
              <w:t>A recommended or required operational step, often generated from an insight and tracked within the system.</w:t>
            </w:r>
          </w:p>
        </w:tc>
      </w:tr>
      <w:tr w:rsidR="0066484F" w:rsidRPr="00B939E9" w14:paraId="21D6AD93" w14:textId="77777777" w:rsidTr="005F3B2A">
        <w:tc>
          <w:tcPr>
            <w:tcW w:w="3607" w:type="dxa"/>
            <w:hideMark/>
          </w:tcPr>
          <w:p w14:paraId="5470D69D" w14:textId="77777777" w:rsidR="00B939E9" w:rsidRPr="00B939E9" w:rsidRDefault="00B939E9" w:rsidP="005F3B2A">
            <w:pPr>
              <w:spacing w:before="60" w:after="60"/>
              <w:ind w:left="288" w:right="288"/>
              <w:jc w:val="left"/>
            </w:pPr>
            <w:r w:rsidRPr="00B939E9">
              <w:t>WorkOrder</w:t>
            </w:r>
          </w:p>
        </w:tc>
        <w:tc>
          <w:tcPr>
            <w:tcW w:w="6032" w:type="dxa"/>
            <w:hideMark/>
          </w:tcPr>
          <w:p w14:paraId="07E61C41" w14:textId="77777777" w:rsidR="00B939E9" w:rsidRPr="00B939E9" w:rsidRDefault="00B939E9" w:rsidP="005F3B2A">
            <w:pPr>
              <w:spacing w:before="60" w:after="60"/>
              <w:ind w:left="288" w:right="288"/>
              <w:jc w:val="left"/>
            </w:pPr>
            <w:r w:rsidRPr="00B939E9">
              <w:t>A formal task or job assigned within operations, tracked as an event type in the system.</w:t>
            </w:r>
          </w:p>
        </w:tc>
      </w:tr>
      <w:tr w:rsidR="0066484F" w:rsidRPr="00B939E9" w14:paraId="0DA231A9" w14:textId="77777777" w:rsidTr="005F3B2A">
        <w:tc>
          <w:tcPr>
            <w:tcW w:w="3607" w:type="dxa"/>
            <w:hideMark/>
          </w:tcPr>
          <w:p w14:paraId="43CDB093" w14:textId="77777777" w:rsidR="00B939E9" w:rsidRPr="00B939E9" w:rsidRDefault="00B939E9" w:rsidP="005F3B2A">
            <w:pPr>
              <w:spacing w:before="60" w:after="60"/>
              <w:ind w:left="288" w:right="288"/>
              <w:jc w:val="left"/>
            </w:pPr>
            <w:r w:rsidRPr="00B939E9">
              <w:t>Configuration APIs</w:t>
            </w:r>
          </w:p>
        </w:tc>
        <w:tc>
          <w:tcPr>
            <w:tcW w:w="6032" w:type="dxa"/>
            <w:hideMark/>
          </w:tcPr>
          <w:p w14:paraId="44FBDEE1" w14:textId="77777777" w:rsidR="00B939E9" w:rsidRPr="00B939E9" w:rsidRDefault="00B939E9" w:rsidP="005F3B2A">
            <w:pPr>
              <w:spacing w:before="60" w:after="60"/>
              <w:ind w:left="288" w:right="288"/>
              <w:jc w:val="left"/>
            </w:pPr>
            <w:r w:rsidRPr="00B939E9">
              <w:t>APIs for creating, updating, or deleting configuration settings for models and insights within the AOT platform.</w:t>
            </w:r>
          </w:p>
        </w:tc>
      </w:tr>
      <w:tr w:rsidR="0066484F" w:rsidRPr="00B939E9" w14:paraId="6A9536A6" w14:textId="77777777" w:rsidTr="005F3B2A">
        <w:tc>
          <w:tcPr>
            <w:tcW w:w="3607" w:type="dxa"/>
            <w:hideMark/>
          </w:tcPr>
          <w:p w14:paraId="21F51B0E" w14:textId="77777777" w:rsidR="00B939E9" w:rsidRPr="00B939E9" w:rsidRDefault="00B939E9" w:rsidP="005F3B2A">
            <w:pPr>
              <w:spacing w:before="60" w:after="60"/>
              <w:ind w:left="288" w:right="288"/>
              <w:jc w:val="left"/>
            </w:pPr>
            <w:r w:rsidRPr="00B939E9">
              <w:t>Entity Viewer</w:t>
            </w:r>
          </w:p>
        </w:tc>
        <w:tc>
          <w:tcPr>
            <w:tcW w:w="6032" w:type="dxa"/>
            <w:hideMark/>
          </w:tcPr>
          <w:p w14:paraId="531BBFAD" w14:textId="77777777" w:rsidR="00B939E9" w:rsidRPr="00B939E9" w:rsidRDefault="00B939E9" w:rsidP="005F3B2A">
            <w:pPr>
              <w:spacing w:before="60" w:after="60"/>
              <w:ind w:left="288" w:right="288"/>
              <w:jc w:val="left"/>
            </w:pPr>
            <w:r w:rsidRPr="00B939E9">
              <w:t>A micro front end application within AOT for visualizing 360-degree information related to nodes in the asset hierarchy.</w:t>
            </w:r>
          </w:p>
        </w:tc>
      </w:tr>
      <w:tr w:rsidR="0066484F" w:rsidRPr="00B939E9" w14:paraId="4A4ABF44" w14:textId="77777777" w:rsidTr="005F3B2A">
        <w:tc>
          <w:tcPr>
            <w:tcW w:w="3607" w:type="dxa"/>
            <w:hideMark/>
          </w:tcPr>
          <w:p w14:paraId="795E603C" w14:textId="77777777" w:rsidR="00B939E9" w:rsidRPr="00B939E9" w:rsidRDefault="00B939E9" w:rsidP="005F3B2A">
            <w:pPr>
              <w:spacing w:before="60" w:after="60"/>
              <w:ind w:left="288" w:right="288"/>
              <w:jc w:val="left"/>
            </w:pPr>
            <w:r w:rsidRPr="00B939E9">
              <w:t>Event Type</w:t>
            </w:r>
          </w:p>
        </w:tc>
        <w:tc>
          <w:tcPr>
            <w:tcW w:w="6032" w:type="dxa"/>
            <w:hideMark/>
          </w:tcPr>
          <w:p w14:paraId="349EC726" w14:textId="77777777" w:rsidR="00B939E9" w:rsidRPr="00B939E9" w:rsidRDefault="00B939E9" w:rsidP="005F3B2A">
            <w:pPr>
              <w:spacing w:before="60" w:after="60"/>
              <w:ind w:left="288" w:right="288"/>
              <w:jc w:val="left"/>
            </w:pPr>
            <w:r w:rsidRPr="00B939E9">
              <w:t>A classification for events associated with assets, such as Insight, Action, or WorkOrder.</w:t>
            </w:r>
          </w:p>
        </w:tc>
      </w:tr>
      <w:tr w:rsidR="0066484F" w:rsidRPr="00B939E9" w14:paraId="28A98752" w14:textId="77777777" w:rsidTr="005F3B2A">
        <w:tc>
          <w:tcPr>
            <w:tcW w:w="3607" w:type="dxa"/>
            <w:hideMark/>
          </w:tcPr>
          <w:p w14:paraId="4EBBB3AC" w14:textId="77777777" w:rsidR="00B939E9" w:rsidRPr="00B939E9" w:rsidRDefault="00B939E9" w:rsidP="005F3B2A">
            <w:pPr>
              <w:spacing w:before="60" w:after="60"/>
              <w:ind w:left="288" w:right="288"/>
              <w:jc w:val="left"/>
            </w:pPr>
            <w:r w:rsidRPr="00B939E9">
              <w:t>Content-Type</w:t>
            </w:r>
          </w:p>
        </w:tc>
        <w:tc>
          <w:tcPr>
            <w:tcW w:w="6032" w:type="dxa"/>
            <w:hideMark/>
          </w:tcPr>
          <w:p w14:paraId="11E8BD0E" w14:textId="77777777" w:rsidR="00B939E9" w:rsidRPr="00B939E9" w:rsidRDefault="00B939E9" w:rsidP="005F3B2A">
            <w:pPr>
              <w:spacing w:before="60" w:after="60"/>
              <w:ind w:left="288" w:right="288"/>
              <w:jc w:val="left"/>
            </w:pPr>
            <w:r w:rsidRPr="00B939E9">
              <w:t>HTTP header specifying the media type of the resource or data being sent (e.g., application/json).</w:t>
            </w:r>
          </w:p>
        </w:tc>
      </w:tr>
      <w:tr w:rsidR="0066484F" w:rsidRPr="00B939E9" w14:paraId="38AB4778" w14:textId="77777777" w:rsidTr="005F3B2A">
        <w:tc>
          <w:tcPr>
            <w:tcW w:w="3607" w:type="dxa"/>
            <w:hideMark/>
          </w:tcPr>
          <w:p w14:paraId="0AB92856" w14:textId="77777777" w:rsidR="00B939E9" w:rsidRPr="00B939E9" w:rsidRDefault="00B939E9" w:rsidP="005F3B2A">
            <w:pPr>
              <w:spacing w:before="60" w:after="60"/>
              <w:ind w:left="288" w:right="288"/>
              <w:jc w:val="left"/>
            </w:pPr>
            <w:r w:rsidRPr="00B939E9">
              <w:t>Error Management</w:t>
            </w:r>
          </w:p>
        </w:tc>
        <w:tc>
          <w:tcPr>
            <w:tcW w:w="6032" w:type="dxa"/>
            <w:hideMark/>
          </w:tcPr>
          <w:p w14:paraId="7C4D3305" w14:textId="77777777" w:rsidR="00B939E9" w:rsidRPr="00B939E9" w:rsidRDefault="00B939E9" w:rsidP="005F3B2A">
            <w:pPr>
              <w:spacing w:before="60" w:after="60"/>
              <w:ind w:left="288" w:right="288"/>
              <w:jc w:val="left"/>
            </w:pPr>
            <w:r w:rsidRPr="00B939E9">
              <w:t>Standardized handling of API errors, including HTTP codes (e.g., 400 for Bad Request, 401 for Unauthorized, 500 for Invalid Data).</w:t>
            </w:r>
          </w:p>
        </w:tc>
      </w:tr>
      <w:tr w:rsidR="00F606CB" w:rsidRPr="00B939E9" w14:paraId="44DBBFA6" w14:textId="77777777" w:rsidTr="005F3B2A">
        <w:tc>
          <w:tcPr>
            <w:tcW w:w="3607" w:type="dxa"/>
          </w:tcPr>
          <w:p w14:paraId="079789F0" w14:textId="77777777" w:rsidR="00F606CB" w:rsidRPr="00B939E9" w:rsidRDefault="00F606CB" w:rsidP="005F3B2A">
            <w:pPr>
              <w:spacing w:before="60" w:after="60"/>
              <w:ind w:left="288" w:right="288"/>
              <w:jc w:val="left"/>
            </w:pPr>
            <w:r>
              <w:t>M/O (Mandatory/Optional)</w:t>
            </w:r>
          </w:p>
        </w:tc>
        <w:tc>
          <w:tcPr>
            <w:tcW w:w="6032" w:type="dxa"/>
          </w:tcPr>
          <w:p w14:paraId="5B93817F" w14:textId="7F3ED92F" w:rsidR="00F606CB" w:rsidRPr="00B939E9" w:rsidRDefault="00F606CB" w:rsidP="005F3B2A">
            <w:pPr>
              <w:spacing w:before="60" w:after="60"/>
              <w:ind w:left="288" w:right="288"/>
              <w:jc w:val="left"/>
            </w:pPr>
            <w:r w:rsidRPr="00ED2827">
              <w:t>M designates that a value is Mandatory, while O designates it as Optional.</w:t>
            </w:r>
          </w:p>
        </w:tc>
      </w:tr>
    </w:tbl>
    <w:p w14:paraId="65AB72FE" w14:textId="77777777" w:rsidR="00612FB1" w:rsidRPr="006E2058" w:rsidRDefault="00612FB1" w:rsidP="00612FB1">
      <w:pPr>
        <w:sectPr w:rsidR="00612FB1" w:rsidRPr="006E2058" w:rsidSect="005F3B2A">
          <w:pgSz w:w="12242" w:h="15842" w:code="1"/>
          <w:pgMar w:top="1440" w:right="1440" w:bottom="1440" w:left="1440" w:header="720" w:footer="720" w:gutter="0"/>
          <w:cols w:space="1440"/>
          <w:docGrid w:linePitch="360"/>
        </w:sectPr>
      </w:pPr>
    </w:p>
    <w:p w14:paraId="128B8471" w14:textId="4D511275" w:rsidR="00075760" w:rsidRDefault="00075760" w:rsidP="00976649">
      <w:pPr>
        <w:pStyle w:val="Heading1"/>
        <w:rPr>
          <w:b w:val="0"/>
          <w:bCs/>
          <w:i/>
          <w:iCs/>
        </w:rPr>
      </w:pPr>
      <w:bookmarkStart w:id="21" w:name="_Toc216777004"/>
      <w:bookmarkStart w:id="22" w:name="_Toc216777095"/>
      <w:r w:rsidRPr="00075760">
        <w:lastRenderedPageBreak/>
        <w:t>Events Data APIs</w:t>
      </w:r>
      <w:bookmarkEnd w:id="21"/>
      <w:bookmarkEnd w:id="22"/>
    </w:p>
    <w:p w14:paraId="034A08C1" w14:textId="77777777" w:rsidR="00FA0234" w:rsidRDefault="00D05B6D" w:rsidP="005F3B2A">
      <w:pPr>
        <w:rPr>
          <w:color w:val="000000"/>
        </w:rPr>
      </w:pPr>
      <w:r w:rsidRPr="00D05B6D">
        <w:rPr>
          <w:color w:val="000000"/>
        </w:rPr>
        <w:t xml:space="preserve">The APIs now integrated into the Intelligent Advisor microservice were originally designed for the Operations Hierarchy component. </w:t>
      </w:r>
    </w:p>
    <w:p w14:paraId="6C9A188A" w14:textId="27ABC24F" w:rsidR="00075760" w:rsidRDefault="00D05B6D" w:rsidP="005F3B2A">
      <w:r w:rsidRPr="00D05B6D">
        <w:rPr>
          <w:color w:val="000000"/>
        </w:rPr>
        <w:t xml:space="preserve">The </w:t>
      </w:r>
      <w:r w:rsidRPr="005F3B2A">
        <w:t>Operations</w:t>
      </w:r>
      <w:r w:rsidRPr="00D05B6D">
        <w:rPr>
          <w:color w:val="000000"/>
        </w:rPr>
        <w:t xml:space="preserve"> Hierarchy Entity Viewer is a micro front end within the AOT application, created to provide 360-degree visibility of nodes in the asset hierarchy.</w:t>
      </w:r>
    </w:p>
    <w:tbl>
      <w:tblPr>
        <w:tblStyle w:val="TableGridLight"/>
        <w:tblW w:w="9639" w:type="dxa"/>
        <w:tblLook w:val="04A0" w:firstRow="1" w:lastRow="0" w:firstColumn="1" w:lastColumn="0" w:noHBand="0" w:noVBand="1"/>
      </w:tblPr>
      <w:tblGrid>
        <w:gridCol w:w="2769"/>
        <w:gridCol w:w="6870"/>
      </w:tblGrid>
      <w:tr w:rsidR="00435C06" w:rsidRPr="00BE248C" w14:paraId="490B40B8" w14:textId="77777777" w:rsidTr="005F3B2A">
        <w:tc>
          <w:tcPr>
            <w:tcW w:w="1188" w:type="pct"/>
            <w:shd w:val="clear" w:color="auto" w:fill="D9D9D9" w:themeFill="background1" w:themeFillShade="D9"/>
          </w:tcPr>
          <w:p w14:paraId="7C40D052" w14:textId="59D79AB2" w:rsidR="00435C06" w:rsidRPr="00BE248C" w:rsidRDefault="00683CC1" w:rsidP="005F3B2A">
            <w:pPr>
              <w:spacing w:before="80" w:after="80"/>
              <w:jc w:val="left"/>
              <w:rPr>
                <w:b/>
                <w:bCs/>
              </w:rPr>
            </w:pPr>
            <w:r w:rsidRPr="00BE248C">
              <w:rPr>
                <w:b/>
                <w:bCs/>
              </w:rPr>
              <w:t>API</w:t>
            </w:r>
          </w:p>
        </w:tc>
        <w:tc>
          <w:tcPr>
            <w:tcW w:w="3812" w:type="pct"/>
            <w:shd w:val="clear" w:color="auto" w:fill="D9D9D9" w:themeFill="background1" w:themeFillShade="D9"/>
          </w:tcPr>
          <w:p w14:paraId="5D84C1CA" w14:textId="0FE64DCE" w:rsidR="00435C06" w:rsidRPr="00BE248C" w:rsidRDefault="00683CC1" w:rsidP="005F3B2A">
            <w:pPr>
              <w:spacing w:before="80" w:after="80"/>
              <w:jc w:val="left"/>
              <w:rPr>
                <w:b/>
                <w:bCs/>
              </w:rPr>
            </w:pPr>
            <w:r w:rsidRPr="00BE248C">
              <w:rPr>
                <w:b/>
                <w:bCs/>
              </w:rPr>
              <w:t>Description</w:t>
            </w:r>
          </w:p>
        </w:tc>
      </w:tr>
      <w:tr w:rsidR="00435C06" w:rsidRPr="00BE248C" w14:paraId="249E3C78" w14:textId="77777777" w:rsidTr="005F3B2A">
        <w:tc>
          <w:tcPr>
            <w:tcW w:w="1188" w:type="pct"/>
          </w:tcPr>
          <w:p w14:paraId="1F4FBCE2" w14:textId="19C19D23" w:rsidR="001F18D8" w:rsidRPr="00BE248C" w:rsidRDefault="007D0BA9" w:rsidP="005F3B2A">
            <w:pPr>
              <w:spacing w:before="80" w:after="80"/>
              <w:jc w:val="left"/>
            </w:pPr>
            <w:bookmarkStart w:id="23" w:name="_Hlk175659380"/>
            <w:r w:rsidRPr="00BE248C">
              <w:t>GetAssetEventsData</w:t>
            </w:r>
          </w:p>
        </w:tc>
        <w:tc>
          <w:tcPr>
            <w:tcW w:w="3812" w:type="pct"/>
          </w:tcPr>
          <w:p w14:paraId="7D544313" w14:textId="15F74179" w:rsidR="001F18D8" w:rsidRPr="00BE248C" w:rsidRDefault="00233901" w:rsidP="005F3B2A">
            <w:pPr>
              <w:spacing w:before="80" w:after="80"/>
              <w:jc w:val="left"/>
            </w:pPr>
            <w:r w:rsidRPr="00BE248C">
              <w:t>Use this API to fetch asset specific events data. Events can be Insights, Actions or WorkOrder. Based on asset external ID, type of event and dimension(event properties), the API will return the event data.</w:t>
            </w:r>
          </w:p>
        </w:tc>
      </w:tr>
      <w:tr w:rsidR="00435C06" w:rsidRPr="00BE248C" w14:paraId="347CC19A" w14:textId="77777777" w:rsidTr="005F3B2A">
        <w:tc>
          <w:tcPr>
            <w:tcW w:w="1188" w:type="pct"/>
          </w:tcPr>
          <w:p w14:paraId="5E138108" w14:textId="42FF1A0E" w:rsidR="00435C06" w:rsidRPr="00BE248C" w:rsidRDefault="00276DBF" w:rsidP="005F3B2A">
            <w:pPr>
              <w:spacing w:before="80" w:after="80"/>
              <w:jc w:val="left"/>
            </w:pPr>
            <w:bookmarkStart w:id="24" w:name="OLE_LINK6"/>
            <w:bookmarkStart w:id="25" w:name="_Hlk175659393"/>
            <w:bookmarkEnd w:id="23"/>
            <w:r w:rsidRPr="00BE248C">
              <w:t xml:space="preserve">GetEventsParameterCount </w:t>
            </w:r>
            <w:bookmarkEnd w:id="24"/>
          </w:p>
        </w:tc>
        <w:tc>
          <w:tcPr>
            <w:tcW w:w="3812" w:type="pct"/>
          </w:tcPr>
          <w:p w14:paraId="2A4F04ED" w14:textId="22131455" w:rsidR="00CF092B" w:rsidRPr="00BE248C" w:rsidRDefault="00FC42DF" w:rsidP="005F3B2A">
            <w:pPr>
              <w:spacing w:before="80" w:after="80"/>
              <w:jc w:val="left"/>
            </w:pPr>
            <w:r w:rsidRPr="00BE248C">
              <w:t>Use this API to fetch count of asset specific events data types. Based on asset external ID, type of event and event property, the API will return the count of events data.</w:t>
            </w:r>
          </w:p>
        </w:tc>
      </w:tr>
    </w:tbl>
    <w:p w14:paraId="12BDB93B" w14:textId="77777777" w:rsidR="008D78F1" w:rsidRDefault="008D78F1" w:rsidP="003D67BD">
      <w:pPr>
        <w:pStyle w:val="Heading2"/>
        <w:sectPr w:rsidR="008D78F1" w:rsidSect="005F3B2A">
          <w:pgSz w:w="12242" w:h="15842" w:code="1"/>
          <w:pgMar w:top="1440" w:right="1440" w:bottom="1440" w:left="1440" w:header="720" w:footer="720" w:gutter="0"/>
          <w:cols w:space="720"/>
          <w:docGrid w:linePitch="360"/>
        </w:sectPr>
      </w:pPr>
      <w:bookmarkStart w:id="26" w:name="OLE_LINK4"/>
      <w:bookmarkStart w:id="27" w:name="OLE_LINK26"/>
      <w:bookmarkEnd w:id="25"/>
    </w:p>
    <w:p w14:paraId="0B293551" w14:textId="37EB3254" w:rsidR="7806EFCF" w:rsidRDefault="7806EFCF" w:rsidP="003D67BD">
      <w:pPr>
        <w:pStyle w:val="Heading2"/>
      </w:pPr>
      <w:bookmarkStart w:id="28" w:name="_Toc216777005"/>
      <w:bookmarkStart w:id="29" w:name="_Toc216777096"/>
      <w:bookmarkStart w:id="30" w:name="OLE_LINK11"/>
      <w:r>
        <w:lastRenderedPageBreak/>
        <w:t>GetAssetEventsData</w:t>
      </w:r>
      <w:bookmarkEnd w:id="28"/>
      <w:bookmarkEnd w:id="29"/>
    </w:p>
    <w:p w14:paraId="4CA9B37D" w14:textId="741DD4ED" w:rsidR="00140383" w:rsidRDefault="00140383" w:rsidP="00140383">
      <w:bookmarkStart w:id="31" w:name="OLE_LINK2"/>
      <w:r w:rsidRPr="00140383">
        <w:t>Use this API to fetch asset specific events data. Events can be Insights, Actions or WorkOrder. Based on asset external ID, type of event and dimension(event properties), the API will return the event data.</w:t>
      </w:r>
    </w:p>
    <w:p w14:paraId="0C982095" w14:textId="4E5C5406" w:rsidR="00DF7918" w:rsidRDefault="00DF7918" w:rsidP="00E678EC">
      <w:pPr>
        <w:pStyle w:val="Heading3"/>
      </w:pPr>
      <w:bookmarkStart w:id="32" w:name="_Toc216777006"/>
      <w:bookmarkEnd w:id="30"/>
      <w:r>
        <w:t>Specification</w:t>
      </w:r>
      <w:r w:rsidR="001234F5">
        <w:t>s</w:t>
      </w:r>
      <w:bookmarkEnd w:id="32"/>
    </w:p>
    <w:tbl>
      <w:tblPr>
        <w:tblStyle w:val="TableGridLight"/>
        <w:tblW w:w="9072" w:type="dxa"/>
        <w:tblLayout w:type="fixed"/>
        <w:tblLook w:val="04A0" w:firstRow="1" w:lastRow="0" w:firstColumn="1" w:lastColumn="0" w:noHBand="0" w:noVBand="1"/>
      </w:tblPr>
      <w:tblGrid>
        <w:gridCol w:w="1926"/>
        <w:gridCol w:w="7146"/>
      </w:tblGrid>
      <w:tr w:rsidR="00DF7918" w:rsidRPr="004A17C1" w14:paraId="5634E169" w14:textId="77777777" w:rsidTr="00266F16">
        <w:trPr>
          <w:trHeight w:val="7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269C11" w14:textId="77777777" w:rsidR="00DF7918" w:rsidRPr="004A17C1" w:rsidRDefault="00DF7918" w:rsidP="00266F16">
            <w:pPr>
              <w:spacing w:line="259" w:lineRule="auto"/>
              <w:jc w:val="left"/>
              <w:rPr>
                <w:szCs w:val="20"/>
              </w:rPr>
            </w:pPr>
            <w:r w:rsidRPr="004A17C1">
              <w:rPr>
                <w:szCs w:val="20"/>
              </w:rPr>
              <w:t>PROTOCOL</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B3E0AE6" w14:textId="210F3216" w:rsidR="00DF7918" w:rsidRPr="002A315D" w:rsidRDefault="00DF7918" w:rsidP="00266F16">
            <w:pPr>
              <w:spacing w:line="259" w:lineRule="auto"/>
              <w:jc w:val="left"/>
              <w:rPr>
                <w:rFonts w:ascii="Consolas" w:hAnsi="Consolas"/>
                <w:szCs w:val="20"/>
              </w:rPr>
            </w:pPr>
            <w:r w:rsidRPr="002A315D">
              <w:rPr>
                <w:rFonts w:ascii="Consolas" w:hAnsi="Consolas"/>
                <w:szCs w:val="20"/>
              </w:rPr>
              <w:t>HTTPS</w:t>
            </w:r>
          </w:p>
        </w:tc>
      </w:tr>
      <w:tr w:rsidR="00DF7918" w:rsidRPr="004A17C1" w14:paraId="2410B3E9" w14:textId="77777777" w:rsidTr="00266F16">
        <w:trPr>
          <w:trHeight w:val="4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5B85A67" w14:textId="3561B408" w:rsidR="00DF7918" w:rsidRPr="004A17C1" w:rsidRDefault="00DF7918" w:rsidP="00266F16">
            <w:pPr>
              <w:spacing w:line="259" w:lineRule="auto"/>
              <w:jc w:val="left"/>
              <w:rPr>
                <w:szCs w:val="20"/>
              </w:rPr>
            </w:pPr>
            <w:r w:rsidRPr="004A17C1">
              <w:rPr>
                <w:szCs w:val="20"/>
              </w:rPr>
              <w:t xml:space="preserve">PATH </w:t>
            </w:r>
            <w:r w:rsidR="002A315D">
              <w:rPr>
                <w:szCs w:val="20"/>
              </w:rPr>
              <w:t>(</w:t>
            </w:r>
            <w:r w:rsidRPr="004A17C1">
              <w:rPr>
                <w:szCs w:val="20"/>
              </w:rPr>
              <w:t>Public Exposure</w:t>
            </w:r>
            <w:r w:rsidR="002A315D">
              <w:rPr>
                <w:szCs w:val="20"/>
              </w:rPr>
              <w:t>)</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C70F26A" w14:textId="284E778B" w:rsidR="00DF7918" w:rsidRPr="002A315D" w:rsidRDefault="005F3B2A" w:rsidP="00266F16">
            <w:pPr>
              <w:spacing w:line="259" w:lineRule="auto"/>
              <w:jc w:val="left"/>
              <w:rPr>
                <w:rFonts w:ascii="Consolas" w:hAnsi="Consolas"/>
                <w:szCs w:val="20"/>
              </w:rPr>
            </w:pPr>
            <w:hyperlink r:id="rId23" w:history="1">
              <w:r w:rsidRPr="002A315D">
                <w:rPr>
                  <w:rStyle w:val="Hyperlink"/>
                  <w:rFonts w:ascii="Consolas" w:eastAsia="Consolas" w:hAnsi="Consolas" w:cs="Consolas"/>
                  <w:szCs w:val="20"/>
                  <w:lang w:val="en-IN"/>
                </w:rPr>
                <w:t>https://$(APIM_NAME).azure-api.net/intelligent-advisor/asseteventsdata?asset_external_id={asset_external_id}&amp;event_type={event_type}</w:t>
              </w:r>
            </w:hyperlink>
            <w:r w:rsidRPr="002A315D">
              <w:rPr>
                <w:rFonts w:ascii="Consolas" w:eastAsia="Consolas" w:hAnsi="Consolas" w:cs="Consolas"/>
                <w:color w:val="333333"/>
                <w:szCs w:val="20"/>
                <w:lang w:val="en-IN"/>
              </w:rPr>
              <w:t xml:space="preserve"> </w:t>
            </w:r>
          </w:p>
        </w:tc>
      </w:tr>
      <w:tr w:rsidR="00DF7918" w:rsidRPr="004A17C1" w14:paraId="28C5B80A" w14:textId="77777777" w:rsidTr="00266F16">
        <w:trPr>
          <w:trHeight w:val="60"/>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D2BE99" w14:textId="77777777" w:rsidR="00DF7918" w:rsidRPr="004A17C1" w:rsidRDefault="00DF7918" w:rsidP="00266F16">
            <w:pPr>
              <w:spacing w:line="259" w:lineRule="auto"/>
              <w:jc w:val="left"/>
              <w:rPr>
                <w:szCs w:val="20"/>
              </w:rPr>
            </w:pPr>
            <w:r w:rsidRPr="004A17C1">
              <w:rPr>
                <w:szCs w:val="20"/>
              </w:rPr>
              <w:t>METHOD</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2E6BBF7" w14:textId="5F0146D7" w:rsidR="00DF7918" w:rsidRPr="002A315D" w:rsidRDefault="00DF7918" w:rsidP="00266F16">
            <w:pPr>
              <w:spacing w:line="259" w:lineRule="auto"/>
              <w:jc w:val="left"/>
              <w:rPr>
                <w:rFonts w:ascii="Consolas" w:hAnsi="Consolas"/>
                <w:szCs w:val="20"/>
              </w:rPr>
            </w:pPr>
            <w:r w:rsidRPr="002A315D">
              <w:rPr>
                <w:rFonts w:ascii="Consolas" w:hAnsi="Consolas"/>
                <w:szCs w:val="20"/>
              </w:rPr>
              <w:t>GET</w:t>
            </w:r>
          </w:p>
        </w:tc>
      </w:tr>
      <w:tr w:rsidR="00DF7918" w:rsidRPr="004A17C1" w14:paraId="168472E6" w14:textId="77777777" w:rsidTr="00266F16">
        <w:trPr>
          <w:trHeight w:val="105"/>
        </w:trPr>
        <w:tc>
          <w:tcPr>
            <w:tcW w:w="26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4323225" w14:textId="77777777" w:rsidR="00DF7918" w:rsidRPr="004A17C1" w:rsidRDefault="00DF7918" w:rsidP="00266F16">
            <w:pPr>
              <w:spacing w:line="259" w:lineRule="auto"/>
              <w:jc w:val="left"/>
              <w:rPr>
                <w:szCs w:val="20"/>
              </w:rPr>
            </w:pPr>
            <w:r w:rsidRPr="004A17C1">
              <w:rPr>
                <w:szCs w:val="20"/>
              </w:rPr>
              <w:t>CONTENT TYPE</w:t>
            </w:r>
          </w:p>
        </w:tc>
        <w:tc>
          <w:tcPr>
            <w:tcW w:w="99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4BA9F77" w14:textId="77777777" w:rsidR="00DF7918" w:rsidRPr="002A315D" w:rsidRDefault="00DF7918" w:rsidP="00266F16">
            <w:pPr>
              <w:spacing w:line="259" w:lineRule="auto"/>
              <w:jc w:val="left"/>
              <w:rPr>
                <w:rFonts w:ascii="Consolas" w:hAnsi="Consolas"/>
                <w:szCs w:val="20"/>
              </w:rPr>
            </w:pPr>
            <w:r w:rsidRPr="002A315D">
              <w:rPr>
                <w:rFonts w:ascii="Consolas" w:hAnsi="Consolas"/>
                <w:szCs w:val="20"/>
              </w:rPr>
              <w:t>application / json</w:t>
            </w:r>
          </w:p>
        </w:tc>
      </w:tr>
    </w:tbl>
    <w:p w14:paraId="2C887D35" w14:textId="5748423E" w:rsidR="00833A49" w:rsidRPr="00833A49" w:rsidRDefault="00487F9A" w:rsidP="00E678EC">
      <w:pPr>
        <w:pStyle w:val="Heading3"/>
      </w:pPr>
      <w:bookmarkStart w:id="33" w:name="_Toc216777007"/>
      <w:r>
        <w:t>Input</w:t>
      </w:r>
      <w:r w:rsidR="00833A49">
        <w:t xml:space="preserve"> Header Parameters</w:t>
      </w:r>
      <w:bookmarkEnd w:id="33"/>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5"/>
        <w:gridCol w:w="4239"/>
        <w:gridCol w:w="937"/>
        <w:gridCol w:w="1138"/>
        <w:gridCol w:w="1067"/>
      </w:tblGrid>
      <w:tr w:rsidR="00A947D6" w14:paraId="5AA35EA8" w14:textId="77777777" w:rsidTr="00634564">
        <w:trPr>
          <w:trHeight w:val="300"/>
        </w:trPr>
        <w:tc>
          <w:tcPr>
            <w:tcW w:w="10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C43417" w14:textId="77777777" w:rsidR="6E40D9DC" w:rsidRDefault="6E40D9DC" w:rsidP="005F3B2A">
            <w:pPr>
              <w:spacing w:after="0"/>
              <w:jc w:val="left"/>
              <w:rPr>
                <w:rFonts w:cs="Calibri"/>
              </w:rPr>
            </w:pPr>
            <w:bookmarkStart w:id="34" w:name="OLE_LINK3"/>
            <w:r w:rsidRPr="6E40D9DC">
              <w:rPr>
                <w:rFonts w:cs="Calibri"/>
                <w:b/>
                <w:bCs/>
              </w:rPr>
              <w:t>Parameter</w:t>
            </w:r>
          </w:p>
        </w:tc>
        <w:tc>
          <w:tcPr>
            <w:tcW w:w="226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8C43DC" w14:textId="77777777" w:rsidR="6E40D9DC" w:rsidRDefault="6E40D9DC"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218BD14" w14:textId="77777777" w:rsidR="6E40D9DC" w:rsidRDefault="6E40D9DC"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D1BD9C" w14:textId="77777777" w:rsidR="6E40D9DC" w:rsidRDefault="6E40D9DC"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9407A9" w14:textId="77777777" w:rsidR="6E40D9DC" w:rsidRDefault="6E40D9DC" w:rsidP="005F3B2A">
            <w:pPr>
              <w:spacing w:after="0"/>
              <w:jc w:val="left"/>
              <w:rPr>
                <w:rFonts w:cs="Calibri"/>
              </w:rPr>
            </w:pPr>
            <w:r w:rsidRPr="6E40D9DC">
              <w:rPr>
                <w:rFonts w:cs="Calibri"/>
                <w:b/>
                <w:bCs/>
              </w:rPr>
              <w:t>Type</w:t>
            </w:r>
          </w:p>
        </w:tc>
      </w:tr>
      <w:tr w:rsidR="00A947D6" w14:paraId="6B168658" w14:textId="77777777" w:rsidTr="00634564">
        <w:trPr>
          <w:trHeight w:val="332"/>
        </w:trPr>
        <w:tc>
          <w:tcPr>
            <w:tcW w:w="1055" w:type="pct"/>
            <w:tcBorders>
              <w:top w:val="single" w:sz="4" w:space="0" w:color="auto"/>
              <w:left w:val="single" w:sz="4" w:space="0" w:color="auto"/>
              <w:bottom w:val="single" w:sz="4" w:space="0" w:color="auto"/>
              <w:right w:val="single" w:sz="4" w:space="0" w:color="auto"/>
            </w:tcBorders>
          </w:tcPr>
          <w:p w14:paraId="79DC5BA5" w14:textId="77777777" w:rsidR="6E40D9DC" w:rsidRPr="002A315D" w:rsidRDefault="6E40D9DC" w:rsidP="005F3B2A">
            <w:pPr>
              <w:spacing w:after="0"/>
              <w:jc w:val="left"/>
              <w:rPr>
                <w:rFonts w:ascii="Consolas" w:hAnsi="Consolas" w:cs="Calibri"/>
              </w:rPr>
            </w:pPr>
            <w:r w:rsidRPr="002A315D">
              <w:rPr>
                <w:rFonts w:ascii="Consolas" w:hAnsi="Consolas" w:cs="Calibri"/>
              </w:rPr>
              <w:t>Authorization</w:t>
            </w:r>
          </w:p>
        </w:tc>
        <w:tc>
          <w:tcPr>
            <w:tcW w:w="2265" w:type="pct"/>
            <w:tcBorders>
              <w:top w:val="single" w:sz="4" w:space="0" w:color="auto"/>
              <w:left w:val="single" w:sz="4" w:space="0" w:color="auto"/>
              <w:bottom w:val="single" w:sz="4" w:space="0" w:color="auto"/>
              <w:right w:val="single" w:sz="4" w:space="0" w:color="auto"/>
            </w:tcBorders>
          </w:tcPr>
          <w:p w14:paraId="3ACDE9DA" w14:textId="77777777" w:rsidR="6E40D9DC" w:rsidRPr="002A315D" w:rsidRDefault="6E40D9DC" w:rsidP="005F3B2A">
            <w:pPr>
              <w:spacing w:after="0"/>
              <w:jc w:val="left"/>
              <w:rPr>
                <w:rFonts w:ascii="Consolas" w:hAnsi="Consolas" w:cs="Calibri"/>
              </w:rPr>
            </w:pPr>
            <w:r w:rsidRPr="002A315D">
              <w:rPr>
                <w:rFonts w:ascii="Consolas" w:hAnsi="Consolas" w:cs="Calibri"/>
              </w:rPr>
              <w:t>Token acquired from Azure AD based on the user credentials for further API calls. e.g., msal.accesstoken : { token: "Bearer {token}" }</w:t>
            </w:r>
          </w:p>
        </w:tc>
        <w:tc>
          <w:tcPr>
            <w:tcW w:w="501" w:type="pct"/>
            <w:tcBorders>
              <w:top w:val="single" w:sz="4" w:space="0" w:color="auto"/>
              <w:left w:val="single" w:sz="4" w:space="0" w:color="auto"/>
              <w:bottom w:val="single" w:sz="4" w:space="0" w:color="auto"/>
              <w:right w:val="single" w:sz="4" w:space="0" w:color="auto"/>
            </w:tcBorders>
          </w:tcPr>
          <w:p w14:paraId="3CA62378" w14:textId="77777777" w:rsidR="6E40D9DC" w:rsidRPr="002A315D" w:rsidRDefault="6E40D9DC" w:rsidP="005F3B2A">
            <w:pPr>
              <w:spacing w:after="0"/>
              <w:jc w:val="left"/>
              <w:rPr>
                <w:rFonts w:ascii="Consolas" w:hAnsi="Consolas" w:cs="Calibri"/>
              </w:rPr>
            </w:pPr>
            <w:r w:rsidRPr="002A315D">
              <w:rPr>
                <w:rFonts w:ascii="Consolas" w:hAnsi="Consolas" w:cs="Calibri"/>
              </w:rPr>
              <w:t>M-Public</w:t>
            </w:r>
          </w:p>
        </w:tc>
        <w:tc>
          <w:tcPr>
            <w:tcW w:w="608" w:type="pct"/>
            <w:tcBorders>
              <w:top w:val="single" w:sz="4" w:space="0" w:color="auto"/>
              <w:left w:val="single" w:sz="4" w:space="0" w:color="auto"/>
              <w:bottom w:val="single" w:sz="4" w:space="0" w:color="auto"/>
              <w:right w:val="single" w:sz="4" w:space="0" w:color="auto"/>
            </w:tcBorders>
          </w:tcPr>
          <w:p w14:paraId="730462BB" w14:textId="77777777" w:rsidR="6E40D9DC" w:rsidRPr="002A315D" w:rsidRDefault="6E40D9DC" w:rsidP="005F3B2A">
            <w:pPr>
              <w:spacing w:after="0"/>
              <w:jc w:val="left"/>
              <w:rPr>
                <w:rFonts w:ascii="Consolas" w:hAnsi="Consolas" w:cs="Calibri"/>
              </w:rPr>
            </w:pPr>
            <w:r w:rsidRPr="002A315D">
              <w:rPr>
                <w:rFonts w:ascii="Consolas" w:hAnsi="Consolas" w:cs="Calibri"/>
              </w:rPr>
              <w:t>**</w:t>
            </w:r>
          </w:p>
        </w:tc>
        <w:tc>
          <w:tcPr>
            <w:tcW w:w="570" w:type="pct"/>
            <w:tcBorders>
              <w:top w:val="single" w:sz="4" w:space="0" w:color="auto"/>
              <w:left w:val="single" w:sz="4" w:space="0" w:color="auto"/>
              <w:bottom w:val="single" w:sz="4" w:space="0" w:color="auto"/>
              <w:right w:val="single" w:sz="4" w:space="0" w:color="auto"/>
            </w:tcBorders>
          </w:tcPr>
          <w:p w14:paraId="76E3148E" w14:textId="77777777" w:rsidR="6E40D9DC" w:rsidRPr="002A315D" w:rsidRDefault="6E40D9DC" w:rsidP="005F3B2A">
            <w:pPr>
              <w:spacing w:after="0"/>
              <w:jc w:val="left"/>
              <w:rPr>
                <w:rFonts w:ascii="Consolas" w:hAnsi="Consolas" w:cs="Calibri"/>
              </w:rPr>
            </w:pPr>
            <w:r w:rsidRPr="002A315D">
              <w:rPr>
                <w:rFonts w:ascii="Consolas" w:hAnsi="Consolas" w:cs="Calibri"/>
              </w:rPr>
              <w:t>String</w:t>
            </w:r>
          </w:p>
        </w:tc>
      </w:tr>
    </w:tbl>
    <w:p w14:paraId="6CA3E5F2" w14:textId="478755A1" w:rsidR="00833A49" w:rsidRDefault="00833A49" w:rsidP="00E678EC">
      <w:pPr>
        <w:pStyle w:val="Heading3"/>
      </w:pPr>
      <w:bookmarkStart w:id="35" w:name="_Toc216777008"/>
      <w:r>
        <w:t>Input Body Parameters</w:t>
      </w:r>
      <w:bookmarkEnd w:id="35"/>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5"/>
        <w:gridCol w:w="4239"/>
        <w:gridCol w:w="937"/>
        <w:gridCol w:w="1138"/>
        <w:gridCol w:w="1067"/>
      </w:tblGrid>
      <w:tr w:rsidR="00E81E90" w14:paraId="006D7C83" w14:textId="77777777" w:rsidTr="00634564">
        <w:trPr>
          <w:trHeight w:val="300"/>
        </w:trPr>
        <w:tc>
          <w:tcPr>
            <w:tcW w:w="10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032151" w14:textId="77777777" w:rsidR="00E81E90" w:rsidRDefault="00E81E90" w:rsidP="005F3B2A">
            <w:pPr>
              <w:spacing w:after="0"/>
              <w:jc w:val="left"/>
              <w:rPr>
                <w:rFonts w:cs="Calibri"/>
              </w:rPr>
            </w:pPr>
            <w:r w:rsidRPr="6E40D9DC">
              <w:rPr>
                <w:rFonts w:cs="Calibri"/>
                <w:b/>
                <w:bCs/>
              </w:rPr>
              <w:t>Parameter</w:t>
            </w:r>
          </w:p>
        </w:tc>
        <w:tc>
          <w:tcPr>
            <w:tcW w:w="226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D625" w14:textId="77777777" w:rsidR="00E81E90" w:rsidRDefault="00E81E90" w:rsidP="005F3B2A">
            <w:pPr>
              <w:spacing w:after="0"/>
              <w:jc w:val="left"/>
              <w:rPr>
                <w:rFonts w:cs="Calibri"/>
              </w:rPr>
            </w:pPr>
            <w:r w:rsidRPr="6E40D9DC">
              <w:rPr>
                <w:rFonts w:cs="Calibri"/>
                <w:b/>
                <w:bCs/>
              </w:rPr>
              <w:t>Description</w:t>
            </w:r>
          </w:p>
        </w:tc>
        <w:tc>
          <w:tcPr>
            <w:tcW w:w="50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22152B6" w14:textId="77777777" w:rsidR="00E81E90" w:rsidRDefault="00E81E90" w:rsidP="005F3B2A">
            <w:pPr>
              <w:spacing w:after="0"/>
              <w:jc w:val="left"/>
              <w:rPr>
                <w:rFonts w:cs="Calibri"/>
              </w:rPr>
            </w:pPr>
            <w:r w:rsidRPr="6E40D9DC">
              <w:rPr>
                <w:rFonts w:cs="Calibri"/>
                <w:b/>
                <w:bCs/>
              </w:rPr>
              <w:t>M/O</w:t>
            </w:r>
          </w:p>
        </w:tc>
        <w:tc>
          <w:tcPr>
            <w:tcW w:w="60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6EE0F6" w14:textId="77777777" w:rsidR="00E81E90" w:rsidRDefault="00E81E90" w:rsidP="005F3B2A">
            <w:pPr>
              <w:spacing w:after="0"/>
              <w:jc w:val="left"/>
              <w:rPr>
                <w:rFonts w:cs="Calibri"/>
              </w:rPr>
            </w:pPr>
            <w:r w:rsidRPr="6E40D9DC">
              <w:rPr>
                <w:rFonts w:cs="Calibri"/>
                <w:b/>
                <w:bCs/>
              </w:rPr>
              <w:t>Max Length</w:t>
            </w:r>
          </w:p>
        </w:tc>
        <w:tc>
          <w:tcPr>
            <w:tcW w:w="57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B93D31" w14:textId="77777777" w:rsidR="00E81E90" w:rsidRDefault="00E81E90" w:rsidP="005F3B2A">
            <w:pPr>
              <w:spacing w:after="0"/>
              <w:jc w:val="left"/>
              <w:rPr>
                <w:rFonts w:cs="Calibri"/>
              </w:rPr>
            </w:pPr>
            <w:r w:rsidRPr="6E40D9DC">
              <w:rPr>
                <w:rFonts w:cs="Calibri"/>
                <w:b/>
                <w:bCs/>
              </w:rPr>
              <w:t>Type</w:t>
            </w:r>
          </w:p>
        </w:tc>
      </w:tr>
      <w:tr w:rsidR="00E81E90" w14:paraId="235ADA7E" w14:textId="77777777" w:rsidTr="00634564">
        <w:trPr>
          <w:trHeight w:val="190"/>
        </w:trPr>
        <w:tc>
          <w:tcPr>
            <w:tcW w:w="1055" w:type="pct"/>
            <w:tcBorders>
              <w:top w:val="single" w:sz="4" w:space="0" w:color="auto"/>
              <w:left w:val="single" w:sz="4" w:space="0" w:color="auto"/>
              <w:bottom w:val="single" w:sz="4" w:space="0" w:color="auto"/>
              <w:right w:val="single" w:sz="4" w:space="0" w:color="auto"/>
            </w:tcBorders>
          </w:tcPr>
          <w:p w14:paraId="034E5CE0" w14:textId="5E24C705" w:rsidR="00E81E90" w:rsidRPr="00634564" w:rsidRDefault="00E81E90" w:rsidP="005F3B2A">
            <w:pPr>
              <w:spacing w:after="0"/>
              <w:jc w:val="left"/>
              <w:rPr>
                <w:rFonts w:ascii="Consolas" w:hAnsi="Consolas" w:cs="Calibri"/>
              </w:rPr>
            </w:pPr>
            <w:r w:rsidRPr="00634564">
              <w:rPr>
                <w:rFonts w:ascii="Consolas" w:hAnsi="Consolas" w:cs="Calibri"/>
              </w:rPr>
              <w:t>File path</w:t>
            </w:r>
          </w:p>
        </w:tc>
        <w:tc>
          <w:tcPr>
            <w:tcW w:w="2265" w:type="pct"/>
            <w:tcBorders>
              <w:top w:val="single" w:sz="4" w:space="0" w:color="auto"/>
              <w:left w:val="single" w:sz="4" w:space="0" w:color="auto"/>
              <w:bottom w:val="single" w:sz="4" w:space="0" w:color="auto"/>
              <w:right w:val="single" w:sz="4" w:space="0" w:color="auto"/>
            </w:tcBorders>
          </w:tcPr>
          <w:p w14:paraId="704DA217" w14:textId="77777777" w:rsidR="00E81E90" w:rsidRPr="00634564" w:rsidRDefault="00E81E90" w:rsidP="005F3B2A">
            <w:pPr>
              <w:spacing w:after="0"/>
              <w:jc w:val="left"/>
              <w:rPr>
                <w:rFonts w:ascii="Consolas" w:eastAsia="Consolas" w:hAnsi="Consolas" w:cs="Consolas"/>
                <w:color w:val="333333"/>
                <w:sz w:val="18"/>
                <w:szCs w:val="18"/>
                <w:lang w:val="en-IN"/>
              </w:rPr>
            </w:pPr>
            <w:r w:rsidRPr="00634564">
              <w:rPr>
                <w:rFonts w:ascii="Consolas" w:eastAsia="Consolas" w:hAnsi="Consolas" w:cs="Consolas"/>
                <w:color w:val="333333"/>
                <w:sz w:val="18"/>
                <w:szCs w:val="18"/>
                <w:lang w:val="en-IN"/>
              </w:rPr>
              <w:t>https://$(APIM_NAME).azure-api.net/intelligent-advisor/asseteventsdata?asset_external_id={asset_external_id}&amp;event_type={event_type}</w:t>
            </w:r>
          </w:p>
        </w:tc>
        <w:tc>
          <w:tcPr>
            <w:tcW w:w="501" w:type="pct"/>
            <w:tcBorders>
              <w:top w:val="single" w:sz="4" w:space="0" w:color="auto"/>
              <w:left w:val="single" w:sz="4" w:space="0" w:color="auto"/>
              <w:bottom w:val="single" w:sz="4" w:space="0" w:color="auto"/>
              <w:right w:val="single" w:sz="4" w:space="0" w:color="auto"/>
            </w:tcBorders>
          </w:tcPr>
          <w:p w14:paraId="6D5031D7" w14:textId="77777777" w:rsidR="00E81E90" w:rsidRPr="00634564" w:rsidRDefault="00E81E90" w:rsidP="005F3B2A">
            <w:pPr>
              <w:spacing w:after="0"/>
              <w:jc w:val="left"/>
              <w:rPr>
                <w:rFonts w:ascii="Consolas" w:hAnsi="Consolas" w:cs="Calibri"/>
              </w:rPr>
            </w:pPr>
            <w:r w:rsidRPr="00634564">
              <w:rPr>
                <w:rFonts w:ascii="Consolas" w:hAnsi="Consolas" w:cs="Calibri"/>
              </w:rPr>
              <w:t>M</w:t>
            </w:r>
          </w:p>
        </w:tc>
        <w:tc>
          <w:tcPr>
            <w:tcW w:w="608" w:type="pct"/>
            <w:tcBorders>
              <w:top w:val="single" w:sz="4" w:space="0" w:color="auto"/>
              <w:left w:val="single" w:sz="4" w:space="0" w:color="auto"/>
              <w:bottom w:val="single" w:sz="4" w:space="0" w:color="auto"/>
              <w:right w:val="single" w:sz="4" w:space="0" w:color="auto"/>
            </w:tcBorders>
          </w:tcPr>
          <w:p w14:paraId="389502C3" w14:textId="77777777" w:rsidR="00E81E90" w:rsidRPr="00634564" w:rsidRDefault="00E81E90" w:rsidP="005F3B2A">
            <w:pPr>
              <w:spacing w:after="0"/>
              <w:jc w:val="left"/>
              <w:rPr>
                <w:rFonts w:ascii="Consolas" w:hAnsi="Consolas" w:cs="Calibri"/>
              </w:rPr>
            </w:pPr>
            <w:r w:rsidRPr="00634564">
              <w:rPr>
                <w:rFonts w:ascii="Consolas" w:hAnsi="Consolas" w:cs="Calibri"/>
              </w:rPr>
              <w:t>**</w:t>
            </w:r>
          </w:p>
        </w:tc>
        <w:tc>
          <w:tcPr>
            <w:tcW w:w="570" w:type="pct"/>
            <w:tcBorders>
              <w:top w:val="single" w:sz="4" w:space="0" w:color="auto"/>
              <w:left w:val="single" w:sz="4" w:space="0" w:color="auto"/>
              <w:bottom w:val="single" w:sz="4" w:space="0" w:color="auto"/>
              <w:right w:val="single" w:sz="4" w:space="0" w:color="auto"/>
            </w:tcBorders>
          </w:tcPr>
          <w:p w14:paraId="4797BDD8" w14:textId="77777777" w:rsidR="00E81E90" w:rsidRPr="00634564" w:rsidRDefault="00E81E90" w:rsidP="005F3B2A">
            <w:pPr>
              <w:spacing w:after="0"/>
              <w:jc w:val="left"/>
              <w:rPr>
                <w:rFonts w:ascii="Consolas" w:hAnsi="Consolas" w:cs="Calibri"/>
              </w:rPr>
            </w:pPr>
            <w:bookmarkStart w:id="36" w:name="OLE_LINK33"/>
            <w:r w:rsidRPr="00634564">
              <w:rPr>
                <w:rFonts w:ascii="Consolas" w:hAnsi="Consolas" w:cs="Calibri"/>
              </w:rPr>
              <w:t>Multipart /Form-data</w:t>
            </w:r>
            <w:bookmarkEnd w:id="36"/>
          </w:p>
        </w:tc>
      </w:tr>
    </w:tbl>
    <w:p w14:paraId="0CA3156E" w14:textId="284888DF" w:rsidR="6E40D9DC" w:rsidRPr="00BB170B" w:rsidRDefault="00487F9A" w:rsidP="00E678EC">
      <w:pPr>
        <w:pStyle w:val="Heading3"/>
      </w:pPr>
      <w:bookmarkStart w:id="37" w:name="_Toc216777009"/>
      <w:r w:rsidRPr="00BB170B">
        <w:t>Output</w:t>
      </w:r>
      <w:r w:rsidR="00833A49">
        <w:t xml:space="preserve"> Header Parameters</w:t>
      </w:r>
      <w:bookmarkEnd w:id="37"/>
    </w:p>
    <w:tbl>
      <w:tblPr>
        <w:tblW w:w="500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74"/>
        <w:gridCol w:w="5176"/>
        <w:gridCol w:w="1138"/>
        <w:gridCol w:w="1068"/>
      </w:tblGrid>
      <w:tr w:rsidR="00612495" w14:paraId="689FE729" w14:textId="77777777" w:rsidTr="00634564">
        <w:trPr>
          <w:trHeight w:val="300"/>
        </w:trPr>
        <w:tc>
          <w:tcPr>
            <w:tcW w:w="1055" w:type="pct"/>
            <w:shd w:val="clear" w:color="auto" w:fill="D9D9D9" w:themeFill="background1" w:themeFillShade="D9"/>
          </w:tcPr>
          <w:p w14:paraId="1B5CAD65" w14:textId="77777777" w:rsidR="00612495" w:rsidRDefault="00612495" w:rsidP="005F3B2A">
            <w:pPr>
              <w:spacing w:after="0"/>
              <w:jc w:val="left"/>
              <w:rPr>
                <w:rFonts w:cs="Calibri"/>
                <w:b/>
                <w:bCs/>
              </w:rPr>
            </w:pPr>
            <w:r w:rsidRPr="6E40D9DC">
              <w:rPr>
                <w:rFonts w:cs="Calibri"/>
                <w:b/>
                <w:bCs/>
              </w:rPr>
              <w:t>Parameter</w:t>
            </w:r>
          </w:p>
        </w:tc>
        <w:tc>
          <w:tcPr>
            <w:tcW w:w="2766" w:type="pct"/>
            <w:shd w:val="clear" w:color="auto" w:fill="D9D9D9" w:themeFill="background1" w:themeFillShade="D9"/>
          </w:tcPr>
          <w:p w14:paraId="4D74B7EF" w14:textId="77777777" w:rsidR="00612495" w:rsidRDefault="00612495" w:rsidP="005F3B2A">
            <w:pPr>
              <w:spacing w:after="0"/>
              <w:jc w:val="left"/>
              <w:rPr>
                <w:rFonts w:cs="Calibri"/>
                <w:b/>
                <w:bCs/>
              </w:rPr>
            </w:pPr>
            <w:r w:rsidRPr="6E40D9DC">
              <w:rPr>
                <w:rFonts w:cs="Calibri"/>
                <w:b/>
                <w:bCs/>
              </w:rPr>
              <w:t>Description</w:t>
            </w:r>
          </w:p>
        </w:tc>
        <w:tc>
          <w:tcPr>
            <w:tcW w:w="608" w:type="pct"/>
            <w:shd w:val="clear" w:color="auto" w:fill="D9D9D9" w:themeFill="background1" w:themeFillShade="D9"/>
          </w:tcPr>
          <w:p w14:paraId="11C1272A" w14:textId="77777777" w:rsidR="00612495" w:rsidRDefault="00612495" w:rsidP="005F3B2A">
            <w:pPr>
              <w:spacing w:after="0"/>
              <w:jc w:val="left"/>
              <w:rPr>
                <w:rFonts w:cs="Calibri"/>
                <w:b/>
                <w:bCs/>
              </w:rPr>
            </w:pPr>
            <w:r w:rsidRPr="6E40D9DC">
              <w:rPr>
                <w:rFonts w:cs="Calibri"/>
                <w:b/>
                <w:bCs/>
              </w:rPr>
              <w:t>M/O</w:t>
            </w:r>
          </w:p>
        </w:tc>
        <w:tc>
          <w:tcPr>
            <w:tcW w:w="571" w:type="pct"/>
            <w:shd w:val="clear" w:color="auto" w:fill="D9D9D9" w:themeFill="background1" w:themeFillShade="D9"/>
          </w:tcPr>
          <w:p w14:paraId="3A0839D8" w14:textId="77777777" w:rsidR="00612495" w:rsidRDefault="00612495" w:rsidP="005F3B2A">
            <w:pPr>
              <w:spacing w:after="0"/>
              <w:jc w:val="left"/>
              <w:rPr>
                <w:rFonts w:cs="Calibri"/>
                <w:b/>
                <w:bCs/>
              </w:rPr>
            </w:pPr>
            <w:r w:rsidRPr="6E40D9DC">
              <w:rPr>
                <w:rFonts w:cs="Calibri"/>
                <w:b/>
                <w:bCs/>
              </w:rPr>
              <w:t>Type</w:t>
            </w:r>
          </w:p>
        </w:tc>
      </w:tr>
      <w:tr w:rsidR="00612495" w14:paraId="55A13CD0" w14:textId="77777777" w:rsidTr="00634564">
        <w:trPr>
          <w:trHeight w:val="300"/>
        </w:trPr>
        <w:tc>
          <w:tcPr>
            <w:tcW w:w="1055" w:type="pct"/>
          </w:tcPr>
          <w:p w14:paraId="59740BF9" w14:textId="77777777" w:rsidR="00612495" w:rsidRDefault="00612495" w:rsidP="005F3B2A">
            <w:pPr>
              <w:spacing w:after="0"/>
              <w:jc w:val="left"/>
              <w:rPr>
                <w:rFonts w:cs="Calibri"/>
                <w:b/>
                <w:bCs/>
              </w:rPr>
            </w:pPr>
            <w:r w:rsidRPr="6E40D9DC">
              <w:rPr>
                <w:rFonts w:cs="Calibri"/>
              </w:rPr>
              <w:t>Content-Type</w:t>
            </w:r>
          </w:p>
        </w:tc>
        <w:tc>
          <w:tcPr>
            <w:tcW w:w="2766" w:type="pct"/>
          </w:tcPr>
          <w:p w14:paraId="53FC47DE" w14:textId="77777777" w:rsidR="00612495" w:rsidRDefault="00612495" w:rsidP="005F3B2A">
            <w:pPr>
              <w:spacing w:after="0"/>
              <w:jc w:val="left"/>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608" w:type="pct"/>
          </w:tcPr>
          <w:p w14:paraId="105DE585" w14:textId="77777777" w:rsidR="00612495" w:rsidRDefault="00612495" w:rsidP="005F3B2A">
            <w:pPr>
              <w:spacing w:after="0"/>
              <w:jc w:val="left"/>
              <w:rPr>
                <w:rFonts w:cs="Calibri"/>
                <w:b/>
                <w:bCs/>
              </w:rPr>
            </w:pPr>
            <w:r w:rsidRPr="6E40D9DC">
              <w:rPr>
                <w:rFonts w:cs="Calibri"/>
              </w:rPr>
              <w:t>M-Public</w:t>
            </w:r>
          </w:p>
        </w:tc>
        <w:tc>
          <w:tcPr>
            <w:tcW w:w="571" w:type="pct"/>
          </w:tcPr>
          <w:p w14:paraId="7D3AD8EF" w14:textId="77777777" w:rsidR="00612495" w:rsidRDefault="00612495" w:rsidP="005F3B2A">
            <w:pPr>
              <w:spacing w:after="0"/>
              <w:jc w:val="left"/>
              <w:rPr>
                <w:rFonts w:cs="Calibri"/>
                <w:b/>
                <w:bCs/>
              </w:rPr>
            </w:pPr>
            <w:r w:rsidRPr="6E40D9DC">
              <w:rPr>
                <w:rFonts w:cs="Calibri"/>
              </w:rPr>
              <w:t>255</w:t>
            </w:r>
          </w:p>
        </w:tc>
      </w:tr>
      <w:tr w:rsidR="00612495" w14:paraId="65F31ABC" w14:textId="77777777" w:rsidTr="00634564">
        <w:trPr>
          <w:trHeight w:val="300"/>
        </w:trPr>
        <w:tc>
          <w:tcPr>
            <w:tcW w:w="1055" w:type="pct"/>
          </w:tcPr>
          <w:p w14:paraId="25A6D84C" w14:textId="77777777" w:rsidR="00612495" w:rsidRDefault="00612495" w:rsidP="005F3B2A">
            <w:pPr>
              <w:spacing w:after="0"/>
              <w:jc w:val="left"/>
              <w:rPr>
                <w:rFonts w:cs="Calibri"/>
              </w:rPr>
            </w:pPr>
            <w:r w:rsidRPr="6E40D9DC">
              <w:rPr>
                <w:rFonts w:cs="Calibri"/>
              </w:rPr>
              <w:t>Content-Length</w:t>
            </w:r>
          </w:p>
        </w:tc>
        <w:tc>
          <w:tcPr>
            <w:tcW w:w="2766" w:type="pct"/>
          </w:tcPr>
          <w:p w14:paraId="0CC4A232" w14:textId="77777777" w:rsidR="00612495" w:rsidRDefault="00612495" w:rsidP="005F3B2A">
            <w:pPr>
              <w:spacing w:after="0"/>
              <w:jc w:val="left"/>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608" w:type="pct"/>
          </w:tcPr>
          <w:p w14:paraId="6E8F0FAF" w14:textId="77777777" w:rsidR="00612495" w:rsidRDefault="00612495" w:rsidP="005F3B2A">
            <w:pPr>
              <w:spacing w:after="0"/>
              <w:jc w:val="left"/>
              <w:rPr>
                <w:rFonts w:cs="Calibri"/>
              </w:rPr>
            </w:pPr>
            <w:r w:rsidRPr="6E40D9DC">
              <w:rPr>
                <w:rFonts w:cs="Calibri"/>
              </w:rPr>
              <w:t>O-Public</w:t>
            </w:r>
          </w:p>
        </w:tc>
        <w:tc>
          <w:tcPr>
            <w:tcW w:w="571" w:type="pct"/>
          </w:tcPr>
          <w:p w14:paraId="01599D45" w14:textId="77777777" w:rsidR="00612495" w:rsidRDefault="00612495" w:rsidP="005F3B2A">
            <w:pPr>
              <w:spacing w:after="0"/>
              <w:jc w:val="left"/>
              <w:rPr>
                <w:rFonts w:cs="Calibri"/>
              </w:rPr>
            </w:pPr>
            <w:r w:rsidRPr="6E40D9DC">
              <w:rPr>
                <w:rFonts w:cs="Calibri"/>
              </w:rPr>
              <w:t>255</w:t>
            </w:r>
          </w:p>
        </w:tc>
      </w:tr>
      <w:tr w:rsidR="00612495" w14:paraId="74310699" w14:textId="77777777" w:rsidTr="00634564">
        <w:trPr>
          <w:trHeight w:val="300"/>
        </w:trPr>
        <w:tc>
          <w:tcPr>
            <w:tcW w:w="1055" w:type="pct"/>
          </w:tcPr>
          <w:p w14:paraId="3A5580C1" w14:textId="77777777" w:rsidR="00612495" w:rsidRDefault="00612495" w:rsidP="005F3B2A">
            <w:pPr>
              <w:spacing w:after="0"/>
              <w:jc w:val="left"/>
              <w:rPr>
                <w:rFonts w:cs="Calibri"/>
              </w:rPr>
            </w:pPr>
            <w:r w:rsidRPr="6E40D9DC">
              <w:rPr>
                <w:rFonts w:cs="Calibri"/>
              </w:rPr>
              <w:t xml:space="preserve">date </w:t>
            </w:r>
          </w:p>
        </w:tc>
        <w:tc>
          <w:tcPr>
            <w:tcW w:w="2766" w:type="pct"/>
          </w:tcPr>
          <w:p w14:paraId="7D3944FA" w14:textId="77777777" w:rsidR="00612495" w:rsidRDefault="00612495" w:rsidP="005F3B2A">
            <w:pPr>
              <w:spacing w:after="0"/>
              <w:jc w:val="left"/>
              <w:rPr>
                <w:rFonts w:cs="Calibri"/>
              </w:rPr>
            </w:pPr>
            <w:r w:rsidRPr="6E40D9DC">
              <w:rPr>
                <w:rFonts w:cs="Calibri"/>
              </w:rPr>
              <w:t xml:space="preserve">Date of operation execution </w:t>
            </w:r>
          </w:p>
        </w:tc>
        <w:tc>
          <w:tcPr>
            <w:tcW w:w="608" w:type="pct"/>
          </w:tcPr>
          <w:p w14:paraId="191814FF" w14:textId="77777777" w:rsidR="00612495" w:rsidRDefault="00612495" w:rsidP="005F3B2A">
            <w:pPr>
              <w:spacing w:after="0"/>
              <w:jc w:val="left"/>
              <w:rPr>
                <w:rFonts w:cs="Calibri"/>
              </w:rPr>
            </w:pPr>
            <w:r w:rsidRPr="6E40D9DC">
              <w:rPr>
                <w:rFonts w:cs="Calibri"/>
              </w:rPr>
              <w:t>O-Public</w:t>
            </w:r>
          </w:p>
        </w:tc>
        <w:tc>
          <w:tcPr>
            <w:tcW w:w="571" w:type="pct"/>
          </w:tcPr>
          <w:p w14:paraId="4BEA3CF3" w14:textId="77777777" w:rsidR="00612495" w:rsidRDefault="00612495" w:rsidP="005F3B2A">
            <w:pPr>
              <w:spacing w:after="0"/>
              <w:jc w:val="left"/>
              <w:rPr>
                <w:rFonts w:cs="Calibri"/>
              </w:rPr>
            </w:pPr>
            <w:r w:rsidRPr="6E40D9DC">
              <w:rPr>
                <w:rFonts w:cs="Calibri"/>
              </w:rPr>
              <w:t>255</w:t>
            </w:r>
          </w:p>
        </w:tc>
      </w:tr>
    </w:tbl>
    <w:p w14:paraId="1DD86EC7" w14:textId="77777777" w:rsidR="005F3B2A" w:rsidRDefault="005F3B2A" w:rsidP="00E678EC">
      <w:pPr>
        <w:pStyle w:val="Heading3"/>
        <w:sectPr w:rsidR="005F3B2A" w:rsidSect="005F3B2A">
          <w:pgSz w:w="12242" w:h="15842" w:code="1"/>
          <w:pgMar w:top="1440" w:right="1440" w:bottom="1440" w:left="1440" w:header="720" w:footer="720" w:gutter="0"/>
          <w:cols w:space="720"/>
          <w:docGrid w:linePitch="360"/>
        </w:sectPr>
      </w:pPr>
    </w:p>
    <w:p w14:paraId="5A223F12" w14:textId="286F7E57" w:rsidR="00487F9A" w:rsidRDefault="0075160B" w:rsidP="00E678EC">
      <w:pPr>
        <w:pStyle w:val="Heading3"/>
      </w:pPr>
      <w:bookmarkStart w:id="38" w:name="_Toc216777010"/>
      <w:r w:rsidRPr="6E40D9DC">
        <w:lastRenderedPageBreak/>
        <w:t>Error Management</w:t>
      </w:r>
      <w:bookmarkEnd w:id="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E40D9DC" w14:paraId="0810F420" w14:textId="77777777" w:rsidTr="005F3B2A">
        <w:trPr>
          <w:trHeight w:val="231"/>
        </w:trPr>
        <w:tc>
          <w:tcPr>
            <w:tcW w:w="0" w:type="auto"/>
            <w:tcBorders>
              <w:bottom w:val="nil"/>
            </w:tcBorders>
            <w:shd w:val="clear" w:color="auto" w:fill="D9D9D9" w:themeFill="background1" w:themeFillShade="D9"/>
          </w:tcPr>
          <w:p w14:paraId="1F658A3E" w14:textId="77777777" w:rsidR="6E40D9DC" w:rsidRDefault="6E40D9DC" w:rsidP="005F3B2A">
            <w:pPr>
              <w:spacing w:after="0"/>
              <w:jc w:val="left"/>
              <w:rPr>
                <w:rFonts w:cs="Calibri"/>
                <w:b/>
                <w:bCs/>
              </w:rPr>
            </w:pPr>
            <w:r w:rsidRPr="6E40D9DC">
              <w:rPr>
                <w:rFonts w:cs="Calibri"/>
                <w:b/>
                <w:bCs/>
              </w:rPr>
              <w:t>HTTP Code</w:t>
            </w:r>
          </w:p>
        </w:tc>
        <w:tc>
          <w:tcPr>
            <w:tcW w:w="0" w:type="auto"/>
            <w:tcBorders>
              <w:bottom w:val="nil"/>
            </w:tcBorders>
            <w:shd w:val="clear" w:color="auto" w:fill="D9D9D9" w:themeFill="background1" w:themeFillShade="D9"/>
          </w:tcPr>
          <w:p w14:paraId="38DF0CE5" w14:textId="77777777" w:rsidR="6E40D9DC" w:rsidRDefault="6E40D9DC" w:rsidP="005F3B2A">
            <w:pPr>
              <w:spacing w:after="0"/>
              <w:jc w:val="left"/>
              <w:rPr>
                <w:rFonts w:cs="Calibri"/>
                <w:b/>
                <w:bCs/>
                <w:lang w:val="it-IT" w:eastAsia="it-IT"/>
              </w:rPr>
            </w:pPr>
            <w:r w:rsidRPr="6E40D9DC">
              <w:rPr>
                <w:rFonts w:cs="Calibri"/>
                <w:b/>
                <w:bCs/>
              </w:rPr>
              <w:t>Error Code</w:t>
            </w:r>
          </w:p>
        </w:tc>
        <w:tc>
          <w:tcPr>
            <w:tcW w:w="0" w:type="auto"/>
            <w:tcBorders>
              <w:bottom w:val="nil"/>
            </w:tcBorders>
            <w:shd w:val="clear" w:color="auto" w:fill="D9D9D9" w:themeFill="background1" w:themeFillShade="D9"/>
          </w:tcPr>
          <w:p w14:paraId="6D638970" w14:textId="77777777" w:rsidR="6E40D9DC" w:rsidRDefault="6E40D9DC" w:rsidP="005F3B2A">
            <w:pPr>
              <w:spacing w:after="0"/>
              <w:jc w:val="left"/>
              <w:rPr>
                <w:rFonts w:cs="Calibri"/>
                <w:b/>
                <w:bCs/>
                <w:lang w:val="it-IT" w:eastAsia="it-IT"/>
              </w:rPr>
            </w:pPr>
            <w:r w:rsidRPr="6E40D9DC">
              <w:rPr>
                <w:rFonts w:cs="Calibri"/>
                <w:b/>
                <w:bCs/>
              </w:rPr>
              <w:t>Error Description</w:t>
            </w:r>
          </w:p>
        </w:tc>
      </w:tr>
      <w:tr w:rsidR="6E40D9DC" w14:paraId="477E6A51" w14:textId="77777777" w:rsidTr="005F3B2A">
        <w:trPr>
          <w:trHeight w:val="231"/>
        </w:trPr>
        <w:tc>
          <w:tcPr>
            <w:tcW w:w="0" w:type="auto"/>
          </w:tcPr>
          <w:p w14:paraId="3B684E6A" w14:textId="2907C22D" w:rsidR="23C05093" w:rsidRDefault="23C05093" w:rsidP="005F3B2A">
            <w:pPr>
              <w:spacing w:after="0"/>
              <w:jc w:val="left"/>
              <w:rPr>
                <w:rFonts w:cs="Calibri"/>
              </w:rPr>
            </w:pPr>
            <w:r w:rsidRPr="6E40D9DC">
              <w:rPr>
                <w:rFonts w:cs="Calibri"/>
              </w:rPr>
              <w:t>4</w:t>
            </w:r>
            <w:r w:rsidR="6E40D9DC" w:rsidRPr="6E40D9DC">
              <w:rPr>
                <w:rFonts w:cs="Calibri"/>
              </w:rPr>
              <w:t>00</w:t>
            </w:r>
          </w:p>
        </w:tc>
        <w:tc>
          <w:tcPr>
            <w:tcW w:w="0" w:type="auto"/>
          </w:tcPr>
          <w:p w14:paraId="59073B2A" w14:textId="417786F0" w:rsidR="5B692D0E" w:rsidRDefault="5B692D0E" w:rsidP="005F3B2A">
            <w:pPr>
              <w:spacing w:after="0"/>
              <w:jc w:val="left"/>
              <w:rPr>
                <w:rFonts w:cs="Calibri"/>
              </w:rPr>
            </w:pPr>
            <w:r w:rsidRPr="6E40D9DC">
              <w:rPr>
                <w:rFonts w:cs="Calibri"/>
              </w:rPr>
              <w:t>4</w:t>
            </w:r>
            <w:r w:rsidR="6E40D9DC" w:rsidRPr="6E40D9DC">
              <w:rPr>
                <w:rFonts w:cs="Calibri"/>
              </w:rPr>
              <w:t>00</w:t>
            </w:r>
          </w:p>
        </w:tc>
        <w:tc>
          <w:tcPr>
            <w:tcW w:w="0" w:type="auto"/>
          </w:tcPr>
          <w:p w14:paraId="5DEB9E85" w14:textId="2EA53263" w:rsidR="6E40D9DC" w:rsidRDefault="6A0AC1C7" w:rsidP="005F3B2A">
            <w:pPr>
              <w:spacing w:after="0"/>
              <w:jc w:val="left"/>
              <w:rPr>
                <w:rFonts w:cs="Calibri"/>
              </w:rPr>
            </w:pPr>
            <w:r w:rsidRPr="6E40D9DC">
              <w:rPr>
                <w:rFonts w:cs="Calibri"/>
              </w:rPr>
              <w:t>Bad Request</w:t>
            </w:r>
          </w:p>
        </w:tc>
      </w:tr>
      <w:tr w:rsidR="6E40D9DC" w14:paraId="11E978EB" w14:textId="77777777" w:rsidTr="005F3B2A">
        <w:trPr>
          <w:trHeight w:val="260"/>
        </w:trPr>
        <w:tc>
          <w:tcPr>
            <w:tcW w:w="0" w:type="auto"/>
          </w:tcPr>
          <w:p w14:paraId="695C6559" w14:textId="77777777" w:rsidR="6E40D9DC" w:rsidRDefault="6E40D9DC" w:rsidP="005F3B2A">
            <w:pPr>
              <w:spacing w:after="0"/>
              <w:jc w:val="left"/>
              <w:rPr>
                <w:rFonts w:cs="Calibri"/>
              </w:rPr>
            </w:pPr>
            <w:r w:rsidRPr="6E40D9DC">
              <w:rPr>
                <w:rFonts w:cs="Calibri"/>
              </w:rPr>
              <w:t>401</w:t>
            </w:r>
          </w:p>
        </w:tc>
        <w:tc>
          <w:tcPr>
            <w:tcW w:w="0" w:type="auto"/>
          </w:tcPr>
          <w:p w14:paraId="5D65DD0E" w14:textId="77777777" w:rsidR="6E40D9DC" w:rsidRDefault="6E40D9DC" w:rsidP="005F3B2A">
            <w:pPr>
              <w:spacing w:after="0"/>
              <w:jc w:val="left"/>
              <w:rPr>
                <w:rFonts w:cs="Calibri"/>
              </w:rPr>
            </w:pPr>
            <w:r w:rsidRPr="6E40D9DC">
              <w:rPr>
                <w:rFonts w:cs="Calibri"/>
              </w:rPr>
              <w:t>401</w:t>
            </w:r>
          </w:p>
        </w:tc>
        <w:tc>
          <w:tcPr>
            <w:tcW w:w="0" w:type="auto"/>
          </w:tcPr>
          <w:p w14:paraId="5272C1CC" w14:textId="3ED257AA" w:rsidR="6E40D9DC" w:rsidRDefault="6E40D9DC" w:rsidP="005F3B2A">
            <w:pPr>
              <w:spacing w:after="0"/>
              <w:jc w:val="left"/>
              <w:rPr>
                <w:rFonts w:cs="Calibri"/>
              </w:rPr>
            </w:pPr>
            <w:r w:rsidRPr="6E40D9DC">
              <w:rPr>
                <w:rFonts w:cs="Calibri"/>
              </w:rPr>
              <w:t>Unauthorized</w:t>
            </w:r>
          </w:p>
        </w:tc>
      </w:tr>
    </w:tbl>
    <w:p w14:paraId="6F5F9471" w14:textId="4218E406" w:rsidR="003E0104" w:rsidRPr="003E75CB" w:rsidRDefault="003E0104" w:rsidP="00E678EC">
      <w:pPr>
        <w:pStyle w:val="Heading3"/>
      </w:pPr>
      <w:bookmarkStart w:id="39" w:name="_Toc216777011"/>
      <w:bookmarkStart w:id="40" w:name="OLE_LINK12"/>
      <w:r w:rsidRPr="003E75CB">
        <w:t>Sample Request</w:t>
      </w:r>
      <w:bookmarkEnd w:id="39"/>
    </w:p>
    <w:bookmarkEnd w:id="34"/>
    <w:p w14:paraId="60154B7F" w14:textId="4EAB8E00" w:rsidR="6E40D9DC" w:rsidRDefault="0090523D">
      <w:r>
        <w:fldChar w:fldCharType="begin"/>
      </w:r>
      <w:r>
        <w:instrText>HYPERLINK "https://apim-aot-azure-dev.azure-api.net/api/intelligent-advisor/asseteventsdata?asset_external_id=C-B1-G1-R1-F1-P-PP-U1-EGCA&amp;event_type=insight&amp;dimension=_id"</w:instrText>
      </w:r>
      <w:r>
        <w:fldChar w:fldCharType="separate"/>
      </w:r>
      <w:r w:rsidR="0013665B" w:rsidRPr="002A7F22">
        <w:rPr>
          <w:rStyle w:val="Hyperlink"/>
        </w:rPr>
        <w:t>https://apim-aot-azure-dev.azure-api.net/api/intelligent-advisor/asseteventsdata?asset_external_id=C-B1-G1-R1-F1-P-PP-U1-EGCA&amp;event_type=insight&amp;dimension=_id</w:t>
      </w:r>
      <w:r>
        <w:rPr>
          <w:rStyle w:val="Hyperlink"/>
        </w:rPr>
        <w:fldChar w:fldCharType="end"/>
      </w:r>
      <w:r w:rsidR="0013665B">
        <w:t xml:space="preserve"> </w:t>
      </w:r>
    </w:p>
    <w:p w14:paraId="328A9EED" w14:textId="27E8E25C" w:rsidR="6E40D9DC" w:rsidRPr="004E02F3" w:rsidRDefault="67FA255A" w:rsidP="00E678EC">
      <w:pPr>
        <w:pStyle w:val="Heading3"/>
      </w:pPr>
      <w:bookmarkStart w:id="41" w:name="_Toc216777012"/>
      <w:r w:rsidRPr="004E02F3">
        <w:t xml:space="preserve">Sample </w:t>
      </w:r>
      <w:r w:rsidR="6477F8DE" w:rsidRPr="004E02F3">
        <w:t xml:space="preserve">Response body </w:t>
      </w:r>
      <w:r w:rsidR="003E0104" w:rsidRPr="004E02F3">
        <w:t>with</w:t>
      </w:r>
      <w:r w:rsidR="6477F8DE" w:rsidRPr="004E02F3">
        <w:t xml:space="preserve"> totalCount</w:t>
      </w:r>
      <w:bookmarkEnd w:id="26"/>
      <w:bookmarkEnd w:id="31"/>
      <w:bookmarkEnd w:id="41"/>
    </w:p>
    <w:bookmarkEnd w:id="27"/>
    <w:p w14:paraId="5E03BD42" w14:textId="118B8247" w:rsidR="006978EA" w:rsidRPr="005F3B2A" w:rsidRDefault="1388D967" w:rsidP="005834D2">
      <w:pPr>
        <w:spacing w:after="0"/>
        <w:ind w:left="720"/>
        <w:rPr>
          <w:rFonts w:ascii="Consolas" w:hAnsi="Consolas"/>
          <w:sz w:val="18"/>
          <w:szCs w:val="20"/>
        </w:rPr>
      </w:pPr>
      <w:r w:rsidRPr="005F3B2A">
        <w:rPr>
          <w:rFonts w:ascii="Consolas" w:hAnsi="Consolas"/>
          <w:sz w:val="18"/>
          <w:szCs w:val="20"/>
        </w:rPr>
        <w:t>{</w:t>
      </w:r>
    </w:p>
    <w:p w14:paraId="5CEC60D9" w14:textId="5179C31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"header": [</w:t>
      </w:r>
    </w:p>
    <w:p w14:paraId="3966959D" w14:textId="26A5D2F0"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w:t>
      </w:r>
    </w:p>
    <w:p w14:paraId="0ACBB756" w14:textId="54AD427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56BA5F8" w14:textId="15B894D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"details": [</w:t>
      </w:r>
    </w:p>
    <w:p w14:paraId="306E5A5B" w14:textId="74A2687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B7A4BCE" w14:textId="3A8305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"88705"</w:t>
      </w:r>
    </w:p>
    <w:p w14:paraId="7F0F5192" w14:textId="273E65A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CB68DF1" w14:textId="55CFEC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F5FAAD4" w14:textId="7BCC93A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"108781"</w:t>
      </w:r>
    </w:p>
    <w:p w14:paraId="5C957A5D" w14:textId="74681E9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C2F06DF" w14:textId="5F6492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1C7A5FD" w14:textId="2D412A3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"108782"</w:t>
      </w:r>
    </w:p>
    <w:p w14:paraId="0B36A4AA" w14:textId="6F6555BF"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22D1627" w14:textId="5647171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C617C37" w14:textId="2C925C0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"108783"</w:t>
      </w:r>
    </w:p>
    <w:p w14:paraId="26B6D73C" w14:textId="3B5C5FF5"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55FCE0DE" w14:textId="6DE8B36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E7BBD44" w14:textId="543DEA56"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"108784"</w:t>
      </w:r>
    </w:p>
    <w:p w14:paraId="7D93CEE0" w14:textId="0133F34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6D90CCA" w14:textId="36DDFF1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181E3D4" w14:textId="221D7F5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"108785"</w:t>
      </w:r>
    </w:p>
    <w:p w14:paraId="29E38526" w14:textId="4BE1F2EC"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29B7CD1B" w14:textId="2F1432F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692E477" w14:textId="2662485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"108815"</w:t>
      </w:r>
    </w:p>
    <w:p w14:paraId="6809A7C3" w14:textId="227C6A4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E82FC06" w14:textId="6BE1172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17C93861" w14:textId="112C6A1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"108828"</w:t>
      </w:r>
    </w:p>
    <w:p w14:paraId="79A65FE1" w14:textId="59F0986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776FC0D0" w14:textId="7848C13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6CEC0E96" w14:textId="5D46DE4E"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"108857"</w:t>
      </w:r>
    </w:p>
    <w:p w14:paraId="5D67C915" w14:textId="7DCF102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7D0309C" w14:textId="14E2598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10BA874" w14:textId="5850C1A3"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"_id": "108858"</w:t>
      </w:r>
    </w:p>
    <w:p w14:paraId="62796B42" w14:textId="25AF498A"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3F5C12B6" w14:textId="298D1CCB"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w:t>
      </w:r>
    </w:p>
    <w:p w14:paraId="068EFF93" w14:textId="1ECFD2A7"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"nextCursor": "1",</w:t>
      </w:r>
    </w:p>
    <w:p w14:paraId="217F15D1" w14:textId="01F7A2A9" w:rsidR="006978EA" w:rsidRPr="005F3B2A" w:rsidRDefault="1388D967" w:rsidP="005834D2">
      <w:pPr>
        <w:spacing w:after="0"/>
        <w:ind w:left="720"/>
        <w:rPr>
          <w:rFonts w:ascii="Consolas" w:hAnsi="Consolas"/>
          <w:sz w:val="18"/>
          <w:szCs w:val="20"/>
        </w:rPr>
      </w:pPr>
      <w:r w:rsidRPr="005F3B2A">
        <w:rPr>
          <w:rFonts w:ascii="Consolas" w:hAnsi="Consolas"/>
          <w:sz w:val="18"/>
          <w:szCs w:val="20"/>
        </w:rPr>
        <w:t xml:space="preserve">    "totalCount": "1300"</w:t>
      </w:r>
    </w:p>
    <w:p w14:paraId="6523F7BC" w14:textId="00FF8600" w:rsidR="006978EA" w:rsidRPr="005F3B2A" w:rsidRDefault="1388D967" w:rsidP="005834D2">
      <w:pPr>
        <w:spacing w:after="0"/>
        <w:ind w:left="720"/>
        <w:rPr>
          <w:color w:val="002060"/>
          <w:sz w:val="18"/>
          <w:szCs w:val="20"/>
        </w:rPr>
      </w:pPr>
      <w:r w:rsidRPr="005F3B2A">
        <w:rPr>
          <w:rFonts w:ascii="Consolas" w:hAnsi="Consolas"/>
          <w:sz w:val="18"/>
          <w:szCs w:val="20"/>
        </w:rPr>
        <w:t>}</w:t>
      </w:r>
    </w:p>
    <w:bookmarkEnd w:id="40"/>
    <w:p w14:paraId="64F2510B" w14:textId="22CE96EC" w:rsidR="006978EA" w:rsidRDefault="006978EA" w:rsidP="372CF7AF">
      <w:pPr>
        <w:sectPr w:rsidR="006978EA" w:rsidSect="005F3B2A">
          <w:pgSz w:w="12242" w:h="15842" w:code="1"/>
          <w:pgMar w:top="1440" w:right="1440" w:bottom="1440" w:left="1440" w:header="720" w:footer="720" w:gutter="0"/>
          <w:cols w:space="720"/>
          <w:docGrid w:linePitch="360"/>
        </w:sectPr>
      </w:pPr>
    </w:p>
    <w:p w14:paraId="3DAB0EBB" w14:textId="2A4016B2" w:rsidR="009C0DDE" w:rsidRPr="009C0DDE" w:rsidRDefault="00557FDC" w:rsidP="003D67BD">
      <w:pPr>
        <w:pStyle w:val="Heading2"/>
      </w:pPr>
      <w:bookmarkStart w:id="42" w:name="_Toc216777013"/>
      <w:bookmarkStart w:id="43" w:name="_Toc216777097"/>
      <w:bookmarkStart w:id="44" w:name="OLE_LINK13"/>
      <w:r w:rsidRPr="00557FDC">
        <w:lastRenderedPageBreak/>
        <w:t>GetEventsParameterCount</w:t>
      </w:r>
      <w:bookmarkEnd w:id="42"/>
      <w:bookmarkEnd w:id="43"/>
    </w:p>
    <w:p w14:paraId="7DC37982" w14:textId="100DE725" w:rsidR="00140383" w:rsidRDefault="00140383" w:rsidP="00140383">
      <w:r w:rsidRPr="00140383">
        <w:t>Use this API to fetch count of asset specific events data types. Based on asset external ID, type of event and event property, the API will return the count of events data.</w:t>
      </w:r>
    </w:p>
    <w:p w14:paraId="7CDDFB7E" w14:textId="543CD6B1" w:rsidR="00371A86" w:rsidRDefault="00371A86" w:rsidP="00E678EC">
      <w:pPr>
        <w:pStyle w:val="Heading3"/>
      </w:pPr>
      <w:bookmarkStart w:id="45" w:name="_Toc216777014"/>
      <w:r>
        <w:t>Specification</w:t>
      </w:r>
      <w:r w:rsidR="00C30F62">
        <w:t>s</w:t>
      </w:r>
      <w:bookmarkEnd w:id="45"/>
    </w:p>
    <w:tbl>
      <w:tblPr>
        <w:tblStyle w:val="TableGrid"/>
        <w:tblW w:w="9072" w:type="dxa"/>
        <w:tblLayout w:type="fixed"/>
        <w:tblLook w:val="04A0" w:firstRow="1" w:lastRow="0" w:firstColumn="1" w:lastColumn="0" w:noHBand="0" w:noVBand="1"/>
      </w:tblPr>
      <w:tblGrid>
        <w:gridCol w:w="1795"/>
        <w:gridCol w:w="7277"/>
      </w:tblGrid>
      <w:tr w:rsidR="003C5FC3" w:rsidRPr="003C5FC3" w14:paraId="4D859140" w14:textId="77777777" w:rsidTr="00320FB8">
        <w:trPr>
          <w:trHeight w:val="75"/>
        </w:trPr>
        <w:tc>
          <w:tcPr>
            <w:tcW w:w="1795" w:type="dxa"/>
            <w:shd w:val="clear" w:color="auto" w:fill="E7E6E6" w:themeFill="background2"/>
            <w:hideMark/>
          </w:tcPr>
          <w:p w14:paraId="610FDADA" w14:textId="77777777" w:rsidR="003C5FC3" w:rsidRPr="003C5FC3" w:rsidRDefault="003C5FC3" w:rsidP="00266F16">
            <w:pPr>
              <w:spacing w:line="259" w:lineRule="auto"/>
              <w:jc w:val="left"/>
            </w:pPr>
            <w:bookmarkStart w:id="46" w:name="OLE_LINK7"/>
            <w:bookmarkEnd w:id="44"/>
            <w:r w:rsidRPr="003C5FC3">
              <w:t>PROTOCOL</w:t>
            </w:r>
          </w:p>
        </w:tc>
        <w:tc>
          <w:tcPr>
            <w:tcW w:w="7277" w:type="dxa"/>
            <w:hideMark/>
          </w:tcPr>
          <w:p w14:paraId="384BC306" w14:textId="3597733F" w:rsidR="003C5FC3" w:rsidRPr="00320FB8" w:rsidRDefault="003C5FC3" w:rsidP="00266F16">
            <w:pPr>
              <w:spacing w:line="259" w:lineRule="auto"/>
              <w:jc w:val="left"/>
              <w:rPr>
                <w:rFonts w:ascii="Consolas" w:hAnsi="Consolas"/>
              </w:rPr>
            </w:pPr>
            <w:r w:rsidRPr="00320FB8">
              <w:rPr>
                <w:rFonts w:ascii="Consolas" w:hAnsi="Consolas"/>
              </w:rPr>
              <w:t>HTTPS</w:t>
            </w:r>
          </w:p>
        </w:tc>
      </w:tr>
      <w:tr w:rsidR="00231A6B" w:rsidRPr="003C5FC3" w14:paraId="6EEFF715" w14:textId="77777777" w:rsidTr="00320FB8">
        <w:trPr>
          <w:trHeight w:val="45"/>
        </w:trPr>
        <w:tc>
          <w:tcPr>
            <w:tcW w:w="1795" w:type="dxa"/>
            <w:shd w:val="clear" w:color="auto" w:fill="E7E6E6" w:themeFill="background2"/>
            <w:hideMark/>
          </w:tcPr>
          <w:p w14:paraId="18221673" w14:textId="5BFF688F" w:rsidR="00231A6B" w:rsidRPr="003C5FC3" w:rsidRDefault="00231A6B" w:rsidP="00266F16">
            <w:pPr>
              <w:spacing w:line="259" w:lineRule="auto"/>
              <w:jc w:val="left"/>
            </w:pPr>
            <w:r w:rsidRPr="003C5FC3">
              <w:t xml:space="preserve">PATH </w:t>
            </w:r>
            <w:r w:rsidR="002A315D">
              <w:t>(</w:t>
            </w:r>
            <w:r w:rsidRPr="003C5FC3">
              <w:t>Public Exposure</w:t>
            </w:r>
            <w:r w:rsidR="002A315D">
              <w:t>)</w:t>
            </w:r>
          </w:p>
        </w:tc>
        <w:bookmarkStart w:id="47" w:name="OLE_LINK19"/>
        <w:tc>
          <w:tcPr>
            <w:tcW w:w="7277" w:type="dxa"/>
            <w:hideMark/>
          </w:tcPr>
          <w:p w14:paraId="6EC3F737" w14:textId="690084AE" w:rsidR="00231A6B" w:rsidRPr="00320FB8" w:rsidRDefault="00833A49" w:rsidP="00266F16">
            <w:pPr>
              <w:spacing w:line="259" w:lineRule="auto"/>
              <w:jc w:val="left"/>
              <w:rPr>
                <w:rFonts w:ascii="Consolas" w:hAnsi="Consolas"/>
              </w:rPr>
            </w:pPr>
            <w:r w:rsidRPr="00320FB8">
              <w:rPr>
                <w:rFonts w:ascii="Consolas" w:hAnsi="Consolas" w:cs="Calibri"/>
                <w:lang w:val="en-IN"/>
              </w:rPr>
              <w:fldChar w:fldCharType="begin"/>
            </w:r>
            <w:r w:rsidRPr="00320FB8">
              <w:rPr>
                <w:rFonts w:ascii="Consolas" w:hAnsi="Consolas" w:cs="Calibri"/>
                <w:lang w:val="en-IN"/>
              </w:rPr>
              <w:instrText>HYPERLINK "https://$(APIM_NAME).azure-api.net/intelligent-advisor/eventsparametercount?asset_external_id={asset_external_id}&amp;event_type={event_type}&amp;property={property}"</w:instrText>
            </w:r>
            <w:r w:rsidRPr="00320FB8">
              <w:rPr>
                <w:rFonts w:ascii="Consolas" w:hAnsi="Consolas" w:cs="Calibri"/>
                <w:lang w:val="en-IN"/>
              </w:rPr>
            </w:r>
            <w:r w:rsidRPr="00320FB8">
              <w:rPr>
                <w:rFonts w:ascii="Consolas" w:hAnsi="Consolas" w:cs="Calibri"/>
                <w:lang w:val="en-IN"/>
              </w:rPr>
              <w:fldChar w:fldCharType="separate"/>
            </w:r>
            <w:r w:rsidRPr="00320FB8">
              <w:rPr>
                <w:rStyle w:val="Hyperlink"/>
                <w:rFonts w:ascii="Consolas" w:hAnsi="Consolas" w:cs="Calibri"/>
                <w:lang w:val="en-IN"/>
              </w:rPr>
              <w:t>https://$(APIM_NAME).azure-api.net/intelligent-advisor</w:t>
            </w:r>
            <w:bookmarkEnd w:id="47"/>
            <w:r w:rsidRPr="00320FB8">
              <w:rPr>
                <w:rStyle w:val="Hyperlink"/>
                <w:rFonts w:ascii="Consolas" w:hAnsi="Consolas" w:cs="Calibri"/>
                <w:lang w:val="en-IN"/>
              </w:rPr>
              <w:t>/eventsparametercount?asset_external_id={asset_external_id}&amp;event_type={event_type}&amp;property={property}</w:t>
            </w:r>
            <w:r w:rsidRPr="00320FB8">
              <w:rPr>
                <w:rFonts w:ascii="Consolas" w:hAnsi="Consolas" w:cs="Calibri"/>
                <w:lang w:val="en-IN"/>
              </w:rPr>
              <w:fldChar w:fldCharType="end"/>
            </w:r>
            <w:r w:rsidRPr="00320FB8">
              <w:rPr>
                <w:rFonts w:ascii="Consolas" w:hAnsi="Consolas" w:cs="Calibri"/>
                <w:lang w:val="en-IN"/>
              </w:rPr>
              <w:t xml:space="preserve"> </w:t>
            </w:r>
          </w:p>
        </w:tc>
      </w:tr>
      <w:tr w:rsidR="003C5FC3" w:rsidRPr="003C5FC3" w14:paraId="2337559B" w14:textId="77777777" w:rsidTr="00320FB8">
        <w:trPr>
          <w:trHeight w:val="60"/>
        </w:trPr>
        <w:tc>
          <w:tcPr>
            <w:tcW w:w="1795" w:type="dxa"/>
            <w:shd w:val="clear" w:color="auto" w:fill="E7E6E6" w:themeFill="background2"/>
            <w:hideMark/>
          </w:tcPr>
          <w:p w14:paraId="06E6D572" w14:textId="77777777" w:rsidR="003C5FC3" w:rsidRPr="003C5FC3" w:rsidRDefault="003C5FC3" w:rsidP="00266F16">
            <w:pPr>
              <w:spacing w:line="259" w:lineRule="auto"/>
              <w:jc w:val="left"/>
            </w:pPr>
            <w:r w:rsidRPr="003C5FC3">
              <w:t>METHOD</w:t>
            </w:r>
          </w:p>
        </w:tc>
        <w:tc>
          <w:tcPr>
            <w:tcW w:w="7277" w:type="dxa"/>
            <w:hideMark/>
          </w:tcPr>
          <w:p w14:paraId="609730C8" w14:textId="0E2D0345" w:rsidR="003C5FC3" w:rsidRPr="00320FB8" w:rsidRDefault="003C5FC3" w:rsidP="00266F16">
            <w:pPr>
              <w:spacing w:line="259" w:lineRule="auto"/>
              <w:jc w:val="left"/>
              <w:rPr>
                <w:rFonts w:ascii="Consolas" w:hAnsi="Consolas"/>
              </w:rPr>
            </w:pPr>
            <w:r w:rsidRPr="00320FB8">
              <w:rPr>
                <w:rFonts w:ascii="Consolas" w:hAnsi="Consolas"/>
              </w:rPr>
              <w:t>GET</w:t>
            </w:r>
          </w:p>
        </w:tc>
      </w:tr>
      <w:tr w:rsidR="003C5FC3" w:rsidRPr="003C5FC3" w14:paraId="3DE5A3C9" w14:textId="77777777" w:rsidTr="00320FB8">
        <w:trPr>
          <w:trHeight w:val="105"/>
        </w:trPr>
        <w:tc>
          <w:tcPr>
            <w:tcW w:w="1795" w:type="dxa"/>
            <w:shd w:val="clear" w:color="auto" w:fill="E7E6E6" w:themeFill="background2"/>
            <w:hideMark/>
          </w:tcPr>
          <w:p w14:paraId="1CDBD2D5" w14:textId="77777777" w:rsidR="003C5FC3" w:rsidRPr="003C5FC3" w:rsidRDefault="003C5FC3" w:rsidP="00266F16">
            <w:pPr>
              <w:spacing w:line="259" w:lineRule="auto"/>
              <w:jc w:val="left"/>
            </w:pPr>
            <w:r w:rsidRPr="003C5FC3">
              <w:t>CONTENT TYPE</w:t>
            </w:r>
          </w:p>
        </w:tc>
        <w:tc>
          <w:tcPr>
            <w:tcW w:w="7277" w:type="dxa"/>
            <w:hideMark/>
          </w:tcPr>
          <w:p w14:paraId="3833FFB5" w14:textId="77777777" w:rsidR="003C5FC3" w:rsidRPr="00320FB8" w:rsidRDefault="003C5FC3" w:rsidP="00266F16">
            <w:pPr>
              <w:spacing w:line="259" w:lineRule="auto"/>
              <w:jc w:val="left"/>
              <w:rPr>
                <w:rFonts w:ascii="Consolas" w:hAnsi="Consolas"/>
              </w:rPr>
            </w:pPr>
            <w:r w:rsidRPr="00320FB8">
              <w:rPr>
                <w:rFonts w:ascii="Consolas" w:hAnsi="Consolas"/>
              </w:rPr>
              <w:t>application / json</w:t>
            </w:r>
          </w:p>
        </w:tc>
      </w:tr>
    </w:tbl>
    <w:p w14:paraId="0318F83E" w14:textId="2209AB17" w:rsidR="003C5FC3" w:rsidRDefault="00371A86" w:rsidP="00E678EC">
      <w:pPr>
        <w:pStyle w:val="Heading3"/>
      </w:pPr>
      <w:bookmarkStart w:id="48" w:name="_Toc216777015"/>
      <w:bookmarkEnd w:id="46"/>
      <w:r>
        <w:t>Input</w:t>
      </w:r>
      <w:r w:rsidR="00520D7C">
        <w:t xml:space="preserve"> Header Parameters</w:t>
      </w:r>
      <w:bookmarkEnd w:id="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95"/>
        <w:gridCol w:w="4890"/>
        <w:gridCol w:w="876"/>
        <w:gridCol w:w="915"/>
        <w:gridCol w:w="876"/>
      </w:tblGrid>
      <w:tr w:rsidR="00DE5842" w:rsidRPr="009C0DDE" w14:paraId="4A6A9431" w14:textId="77777777" w:rsidTr="00320FB8">
        <w:trPr>
          <w:trHeight w:val="300"/>
        </w:trPr>
        <w:tc>
          <w:tcPr>
            <w:tcW w:w="96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B76777" w14:textId="77777777" w:rsidR="00DE5842" w:rsidRPr="009C0DDE" w:rsidRDefault="00DE5842" w:rsidP="00266F16">
            <w:pPr>
              <w:spacing w:after="0"/>
              <w:jc w:val="left"/>
              <w:rPr>
                <w:rFonts w:cs="Calibri"/>
                <w:b/>
              </w:rPr>
            </w:pPr>
            <w:r w:rsidRPr="6FBA8F61">
              <w:rPr>
                <w:rFonts w:cs="Calibri"/>
                <w:b/>
              </w:rPr>
              <w:t>Parameter</w:t>
            </w:r>
          </w:p>
        </w:tc>
        <w:tc>
          <w:tcPr>
            <w:tcW w:w="2615"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090F0D" w14:textId="77777777" w:rsidR="00DE5842" w:rsidRPr="009C0DDE" w:rsidRDefault="00DE5842" w:rsidP="00266F16">
            <w:pPr>
              <w:spacing w:after="0"/>
              <w:jc w:val="left"/>
              <w:rPr>
                <w:rFonts w:cs="Calibri"/>
                <w:b/>
              </w:rPr>
            </w:pPr>
            <w:r w:rsidRPr="6FBA8F61">
              <w:rPr>
                <w:rFonts w:cs="Calibri"/>
                <w:b/>
              </w:rPr>
              <w:t>Description</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936939" w14:textId="77777777" w:rsidR="00DE5842" w:rsidRPr="009C0DDE" w:rsidRDefault="00DE5842" w:rsidP="00266F16">
            <w:pPr>
              <w:spacing w:after="0"/>
              <w:jc w:val="left"/>
              <w:rPr>
                <w:rFonts w:cs="Calibri"/>
                <w:b/>
              </w:rPr>
            </w:pPr>
            <w:r w:rsidRPr="6FBA8F61">
              <w:rPr>
                <w:rFonts w:cs="Calibri"/>
                <w:b/>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388127" w14:textId="77777777" w:rsidR="00DE5842" w:rsidRPr="009C0DDE" w:rsidRDefault="00DE5842" w:rsidP="00266F16">
            <w:pPr>
              <w:spacing w:after="0"/>
              <w:jc w:val="left"/>
              <w:rPr>
                <w:rFonts w:cs="Calibri"/>
                <w:b/>
              </w:rPr>
            </w:pPr>
            <w:r w:rsidRPr="6FBA8F61">
              <w:rPr>
                <w:rFonts w:cs="Calibri"/>
                <w:b/>
              </w:rPr>
              <w:t>Max Length</w:t>
            </w:r>
          </w:p>
        </w:tc>
        <w:tc>
          <w:tcPr>
            <w:tcW w:w="46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8BFA004" w14:textId="77777777" w:rsidR="00DE5842" w:rsidRPr="009C0DDE" w:rsidRDefault="00DE5842" w:rsidP="00266F16">
            <w:pPr>
              <w:spacing w:after="0"/>
              <w:jc w:val="left"/>
              <w:rPr>
                <w:rFonts w:cs="Calibri"/>
                <w:b/>
              </w:rPr>
            </w:pPr>
            <w:r w:rsidRPr="6FBA8F61">
              <w:rPr>
                <w:rFonts w:cs="Calibri"/>
                <w:b/>
              </w:rPr>
              <w:t>Type</w:t>
            </w:r>
          </w:p>
        </w:tc>
      </w:tr>
      <w:tr w:rsidR="00DE5842" w:rsidRPr="009C0DDE" w14:paraId="086B1685" w14:textId="77777777" w:rsidTr="00320FB8">
        <w:trPr>
          <w:trHeight w:val="332"/>
        </w:trPr>
        <w:tc>
          <w:tcPr>
            <w:tcW w:w="960" w:type="pct"/>
            <w:tcBorders>
              <w:top w:val="single" w:sz="4" w:space="0" w:color="auto"/>
              <w:left w:val="single" w:sz="4" w:space="0" w:color="auto"/>
              <w:bottom w:val="single" w:sz="4" w:space="0" w:color="auto"/>
              <w:right w:val="single" w:sz="4" w:space="0" w:color="auto"/>
            </w:tcBorders>
            <w:hideMark/>
          </w:tcPr>
          <w:p w14:paraId="75C3F45D" w14:textId="77777777" w:rsidR="00DE5842" w:rsidRPr="00320FB8" w:rsidRDefault="00DE5842" w:rsidP="00266F16">
            <w:pPr>
              <w:spacing w:after="0"/>
              <w:jc w:val="left"/>
              <w:rPr>
                <w:rFonts w:ascii="Consolas" w:hAnsi="Consolas" w:cs="Calibri"/>
              </w:rPr>
            </w:pPr>
            <w:r w:rsidRPr="00320FB8">
              <w:rPr>
                <w:rFonts w:ascii="Consolas" w:hAnsi="Consolas" w:cs="Calibri"/>
              </w:rPr>
              <w:t>Authorization</w:t>
            </w:r>
          </w:p>
        </w:tc>
        <w:tc>
          <w:tcPr>
            <w:tcW w:w="2615" w:type="pct"/>
            <w:tcBorders>
              <w:top w:val="single" w:sz="4" w:space="0" w:color="auto"/>
              <w:left w:val="single" w:sz="4" w:space="0" w:color="auto"/>
              <w:bottom w:val="single" w:sz="4" w:space="0" w:color="auto"/>
              <w:right w:val="single" w:sz="4" w:space="0" w:color="auto"/>
            </w:tcBorders>
            <w:hideMark/>
          </w:tcPr>
          <w:p w14:paraId="79828872" w14:textId="77777777" w:rsidR="00DE5842" w:rsidRPr="00320FB8" w:rsidRDefault="00DE5842" w:rsidP="00266F16">
            <w:pPr>
              <w:spacing w:after="0"/>
              <w:jc w:val="left"/>
              <w:rPr>
                <w:rFonts w:ascii="Consolas" w:hAnsi="Consolas" w:cs="Calibri"/>
              </w:rPr>
            </w:pPr>
            <w:r w:rsidRPr="00320FB8">
              <w:rPr>
                <w:rFonts w:ascii="Consolas" w:hAnsi="Consolas" w:cs="Calibri"/>
              </w:rPr>
              <w:t>Token acquired from Azure AD based on the user credentials for further API calls. e.g., msal.accesstoken : { token: "Bearer {token}" }</w:t>
            </w:r>
          </w:p>
        </w:tc>
        <w:tc>
          <w:tcPr>
            <w:tcW w:w="468" w:type="pct"/>
            <w:tcBorders>
              <w:top w:val="single" w:sz="4" w:space="0" w:color="auto"/>
              <w:left w:val="single" w:sz="4" w:space="0" w:color="auto"/>
              <w:bottom w:val="single" w:sz="4" w:space="0" w:color="auto"/>
              <w:right w:val="single" w:sz="4" w:space="0" w:color="auto"/>
            </w:tcBorders>
            <w:hideMark/>
          </w:tcPr>
          <w:p w14:paraId="1FB97693" w14:textId="77777777" w:rsidR="00DE5842" w:rsidRPr="00320FB8" w:rsidRDefault="00DE5842" w:rsidP="00266F16">
            <w:pPr>
              <w:spacing w:after="0"/>
              <w:jc w:val="left"/>
              <w:rPr>
                <w:rFonts w:ascii="Consolas" w:hAnsi="Consolas" w:cs="Calibri"/>
              </w:rPr>
            </w:pPr>
            <w:r w:rsidRPr="00320FB8">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hideMark/>
          </w:tcPr>
          <w:p w14:paraId="2906B44E" w14:textId="77777777" w:rsidR="00DE5842" w:rsidRPr="00320FB8" w:rsidRDefault="00DE5842" w:rsidP="00266F16">
            <w:pPr>
              <w:spacing w:after="0"/>
              <w:jc w:val="left"/>
              <w:rPr>
                <w:rFonts w:ascii="Consolas" w:hAnsi="Consolas" w:cs="Calibri"/>
              </w:rPr>
            </w:pPr>
            <w:r w:rsidRPr="00320FB8">
              <w:rPr>
                <w:rFonts w:ascii="Consolas" w:hAnsi="Consolas" w:cs="Calibri"/>
              </w:rPr>
              <w:t>**</w:t>
            </w:r>
          </w:p>
        </w:tc>
        <w:tc>
          <w:tcPr>
            <w:tcW w:w="468" w:type="pct"/>
            <w:tcBorders>
              <w:top w:val="single" w:sz="4" w:space="0" w:color="auto"/>
              <w:left w:val="single" w:sz="4" w:space="0" w:color="auto"/>
              <w:bottom w:val="single" w:sz="4" w:space="0" w:color="auto"/>
              <w:right w:val="single" w:sz="4" w:space="0" w:color="auto"/>
            </w:tcBorders>
            <w:hideMark/>
          </w:tcPr>
          <w:p w14:paraId="013FD215" w14:textId="77777777" w:rsidR="00DE5842" w:rsidRPr="00320FB8" w:rsidRDefault="00DE5842" w:rsidP="00266F16">
            <w:pPr>
              <w:spacing w:after="0"/>
              <w:jc w:val="left"/>
              <w:rPr>
                <w:rFonts w:ascii="Consolas" w:hAnsi="Consolas" w:cs="Calibri"/>
              </w:rPr>
            </w:pPr>
            <w:r w:rsidRPr="00320FB8">
              <w:rPr>
                <w:rFonts w:ascii="Consolas" w:hAnsi="Consolas" w:cs="Calibri"/>
              </w:rPr>
              <w:t>String</w:t>
            </w:r>
          </w:p>
        </w:tc>
      </w:tr>
    </w:tbl>
    <w:p w14:paraId="18A1D769" w14:textId="5C6542CD" w:rsidR="00266F16" w:rsidRPr="00DE5842" w:rsidRDefault="00266F16" w:rsidP="00E678EC">
      <w:pPr>
        <w:pStyle w:val="Heading3"/>
      </w:pPr>
      <w:bookmarkStart w:id="49" w:name="_Toc216777016"/>
      <w:r>
        <w:t>Input Body Parameters</w:t>
      </w:r>
      <w:bookmarkEnd w:id="49"/>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95"/>
        <w:gridCol w:w="4859"/>
        <w:gridCol w:w="855"/>
        <w:gridCol w:w="1072"/>
        <w:gridCol w:w="771"/>
      </w:tblGrid>
      <w:tr w:rsidR="00266F16" w:rsidRPr="009C0DDE" w14:paraId="64953F92" w14:textId="77777777" w:rsidTr="00320FB8">
        <w:trPr>
          <w:trHeight w:val="300"/>
        </w:trPr>
        <w:tc>
          <w:tcPr>
            <w:tcW w:w="96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F9E5D52" w14:textId="77777777" w:rsidR="009C0DDE" w:rsidRPr="00266F16" w:rsidRDefault="009C0DDE" w:rsidP="00266F16">
            <w:pPr>
              <w:spacing w:after="0"/>
              <w:jc w:val="left"/>
              <w:rPr>
                <w:rFonts w:cs="Calibri"/>
                <w:b/>
                <w:bCs/>
              </w:rPr>
            </w:pPr>
            <w:r w:rsidRPr="00266F16">
              <w:rPr>
                <w:rFonts w:cs="Calibri"/>
                <w:b/>
                <w:bCs/>
              </w:rPr>
              <w:t>Parameter</w:t>
            </w:r>
          </w:p>
        </w:tc>
        <w:tc>
          <w:tcPr>
            <w:tcW w:w="2598"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6ECD02" w14:textId="77777777" w:rsidR="009C0DDE" w:rsidRPr="00266F16" w:rsidRDefault="009C0DDE" w:rsidP="00266F16">
            <w:pPr>
              <w:spacing w:after="0"/>
              <w:jc w:val="left"/>
              <w:rPr>
                <w:rFonts w:cs="Calibri"/>
                <w:b/>
                <w:bCs/>
              </w:rPr>
            </w:pPr>
            <w:r w:rsidRPr="00266F16">
              <w:rPr>
                <w:rFonts w:cs="Calibri"/>
                <w:b/>
                <w:bCs/>
              </w:rPr>
              <w:t>Description</w:t>
            </w:r>
          </w:p>
        </w:tc>
        <w:tc>
          <w:tcPr>
            <w:tcW w:w="457"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ABBA4BC" w14:textId="77777777" w:rsidR="009C0DDE" w:rsidRPr="00266F16" w:rsidRDefault="009C0DDE" w:rsidP="00266F16">
            <w:pPr>
              <w:spacing w:after="0"/>
              <w:jc w:val="left"/>
              <w:rPr>
                <w:rFonts w:cs="Calibri"/>
                <w:b/>
                <w:bCs/>
              </w:rPr>
            </w:pPr>
            <w:r w:rsidRPr="00266F16">
              <w:rPr>
                <w:rFonts w:cs="Calibri"/>
                <w:b/>
                <w:bCs/>
              </w:rPr>
              <w:t>M/O</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BABA66C" w14:textId="77777777" w:rsidR="009C0DDE" w:rsidRPr="00266F16" w:rsidRDefault="009C0DDE" w:rsidP="00266F16">
            <w:pPr>
              <w:spacing w:after="0"/>
              <w:jc w:val="left"/>
              <w:rPr>
                <w:rFonts w:cs="Calibri"/>
                <w:b/>
                <w:bCs/>
              </w:rPr>
            </w:pPr>
            <w:r w:rsidRPr="00266F16">
              <w:rPr>
                <w:rFonts w:cs="Calibri"/>
                <w:b/>
                <w:bCs/>
              </w:rPr>
              <w:t>Max Length</w:t>
            </w:r>
          </w:p>
        </w:tc>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1C6D2E" w14:textId="77777777" w:rsidR="009C0DDE" w:rsidRPr="00266F16" w:rsidRDefault="009C0DDE" w:rsidP="00266F16">
            <w:pPr>
              <w:spacing w:after="0"/>
              <w:jc w:val="left"/>
              <w:rPr>
                <w:rFonts w:cs="Calibri"/>
                <w:b/>
                <w:bCs/>
              </w:rPr>
            </w:pPr>
            <w:r w:rsidRPr="00266F16">
              <w:rPr>
                <w:rFonts w:cs="Calibri"/>
                <w:b/>
                <w:bCs/>
              </w:rPr>
              <w:t>Type</w:t>
            </w:r>
          </w:p>
        </w:tc>
      </w:tr>
      <w:tr w:rsidR="00266F16" w:rsidRPr="009C0DDE" w14:paraId="53DBF3BD" w14:textId="77777777" w:rsidTr="00320FB8">
        <w:trPr>
          <w:trHeight w:val="190"/>
        </w:trPr>
        <w:tc>
          <w:tcPr>
            <w:tcW w:w="960" w:type="pct"/>
            <w:tcBorders>
              <w:top w:val="single" w:sz="4" w:space="0" w:color="auto"/>
              <w:left w:val="single" w:sz="4" w:space="0" w:color="auto"/>
              <w:bottom w:val="single" w:sz="4" w:space="0" w:color="auto"/>
              <w:right w:val="single" w:sz="4" w:space="0" w:color="auto"/>
            </w:tcBorders>
            <w:hideMark/>
          </w:tcPr>
          <w:p w14:paraId="4CB4B747" w14:textId="4184BCD2" w:rsidR="009C0DDE" w:rsidRPr="00320FB8" w:rsidRDefault="009C0DDE" w:rsidP="00266F16">
            <w:pPr>
              <w:spacing w:after="0"/>
              <w:jc w:val="left"/>
              <w:rPr>
                <w:rFonts w:ascii="Consolas" w:hAnsi="Consolas" w:cs="Calibri"/>
              </w:rPr>
            </w:pPr>
            <w:r w:rsidRPr="00320FB8">
              <w:rPr>
                <w:rFonts w:ascii="Consolas" w:hAnsi="Consolas" w:cs="Calibri"/>
              </w:rPr>
              <w:t>File path</w:t>
            </w:r>
          </w:p>
        </w:tc>
        <w:tc>
          <w:tcPr>
            <w:tcW w:w="2598" w:type="pct"/>
            <w:tcBorders>
              <w:top w:val="single" w:sz="4" w:space="0" w:color="auto"/>
              <w:left w:val="single" w:sz="4" w:space="0" w:color="auto"/>
              <w:bottom w:val="single" w:sz="4" w:space="0" w:color="auto"/>
              <w:right w:val="single" w:sz="4" w:space="0" w:color="auto"/>
            </w:tcBorders>
            <w:hideMark/>
          </w:tcPr>
          <w:p w14:paraId="4BE80691" w14:textId="5BA04825" w:rsidR="009C0DDE" w:rsidRPr="00320FB8" w:rsidRDefault="001C0176" w:rsidP="00266F16">
            <w:pPr>
              <w:spacing w:after="0"/>
              <w:jc w:val="left"/>
              <w:rPr>
                <w:rFonts w:ascii="Consolas" w:hAnsi="Consolas" w:cs="Calibri"/>
                <w:lang w:val="en-IN"/>
              </w:rPr>
            </w:pPr>
            <w:r w:rsidRPr="00320FB8">
              <w:rPr>
                <w:rFonts w:ascii="Consolas" w:hAnsi="Consolas" w:cs="Calibri"/>
                <w:lang w:val="en-IN"/>
              </w:rPr>
              <w:t>https</w:t>
            </w:r>
            <w:r w:rsidR="00092AE0" w:rsidRPr="00320FB8">
              <w:rPr>
                <w:rFonts w:ascii="Consolas" w:hAnsi="Consolas" w:cs="Calibri"/>
                <w:lang w:val="en-IN"/>
              </w:rPr>
              <w:t>://$(APIM_NAME).</w:t>
            </w:r>
            <w:r w:rsidRPr="00320FB8">
              <w:rPr>
                <w:rFonts w:ascii="Consolas" w:hAnsi="Consolas" w:cs="Calibri"/>
                <w:lang w:val="en-IN"/>
              </w:rPr>
              <w:t>azure-api.net/intelligent-advisor/eventsparametercount?asset_external_id={asset_external_id}&amp;event_type={event_type}&amp;property={property}</w:t>
            </w:r>
          </w:p>
        </w:tc>
        <w:tc>
          <w:tcPr>
            <w:tcW w:w="457" w:type="pct"/>
            <w:tcBorders>
              <w:top w:val="single" w:sz="4" w:space="0" w:color="auto"/>
              <w:left w:val="single" w:sz="4" w:space="0" w:color="auto"/>
              <w:bottom w:val="single" w:sz="4" w:space="0" w:color="auto"/>
              <w:right w:val="single" w:sz="4" w:space="0" w:color="auto"/>
            </w:tcBorders>
            <w:hideMark/>
          </w:tcPr>
          <w:p w14:paraId="1F50D879" w14:textId="77777777" w:rsidR="009C0DDE" w:rsidRPr="00320FB8" w:rsidRDefault="009C0DDE" w:rsidP="00266F16">
            <w:pPr>
              <w:spacing w:after="0"/>
              <w:jc w:val="left"/>
              <w:rPr>
                <w:rFonts w:ascii="Consolas" w:hAnsi="Consolas" w:cs="Calibri"/>
              </w:rPr>
            </w:pPr>
            <w:r w:rsidRPr="00320FB8">
              <w:rPr>
                <w:rFonts w:ascii="Consolas" w:hAnsi="Consolas" w:cs="Calibri"/>
              </w:rPr>
              <w:t>M</w:t>
            </w:r>
          </w:p>
        </w:tc>
        <w:tc>
          <w:tcPr>
            <w:tcW w:w="573" w:type="pct"/>
            <w:tcBorders>
              <w:top w:val="single" w:sz="4" w:space="0" w:color="auto"/>
              <w:left w:val="single" w:sz="4" w:space="0" w:color="auto"/>
              <w:bottom w:val="single" w:sz="4" w:space="0" w:color="auto"/>
              <w:right w:val="single" w:sz="4" w:space="0" w:color="auto"/>
            </w:tcBorders>
            <w:hideMark/>
          </w:tcPr>
          <w:p w14:paraId="7B8D4DBB" w14:textId="77777777" w:rsidR="009C0DDE" w:rsidRPr="00320FB8" w:rsidRDefault="009C0DDE" w:rsidP="00266F16">
            <w:pPr>
              <w:spacing w:after="0"/>
              <w:jc w:val="left"/>
              <w:rPr>
                <w:rFonts w:ascii="Consolas" w:hAnsi="Consolas" w:cs="Calibri"/>
              </w:rPr>
            </w:pPr>
            <w:r w:rsidRPr="00320FB8">
              <w:rPr>
                <w:rFonts w:ascii="Consolas" w:hAnsi="Consolas" w:cs="Calibri"/>
              </w:rPr>
              <w:t>**</w:t>
            </w:r>
          </w:p>
        </w:tc>
        <w:tc>
          <w:tcPr>
            <w:tcW w:w="412" w:type="pct"/>
            <w:tcBorders>
              <w:top w:val="single" w:sz="4" w:space="0" w:color="auto"/>
              <w:left w:val="single" w:sz="4" w:space="0" w:color="auto"/>
              <w:bottom w:val="single" w:sz="4" w:space="0" w:color="auto"/>
              <w:right w:val="single" w:sz="4" w:space="0" w:color="auto"/>
            </w:tcBorders>
            <w:hideMark/>
          </w:tcPr>
          <w:p w14:paraId="76EBEC7A" w14:textId="198B400E" w:rsidR="009C0DDE" w:rsidRPr="00320FB8" w:rsidRDefault="009C0DDE" w:rsidP="00266F16">
            <w:pPr>
              <w:spacing w:after="0"/>
              <w:jc w:val="left"/>
              <w:rPr>
                <w:rFonts w:ascii="Consolas" w:hAnsi="Consolas" w:cs="Calibri"/>
              </w:rPr>
            </w:pPr>
            <w:r w:rsidRPr="00320FB8">
              <w:rPr>
                <w:rFonts w:ascii="Consolas" w:hAnsi="Consolas" w:cs="Calibri"/>
              </w:rPr>
              <w:t>Multipart/ Form-data</w:t>
            </w:r>
          </w:p>
        </w:tc>
      </w:tr>
    </w:tbl>
    <w:p w14:paraId="38227765" w14:textId="3281F348" w:rsidR="009C0DDE" w:rsidRPr="009C0DDE" w:rsidRDefault="00371A86" w:rsidP="00E678EC">
      <w:pPr>
        <w:pStyle w:val="Heading3"/>
      </w:pPr>
      <w:bookmarkStart w:id="50" w:name="_Toc216777017"/>
      <w:r>
        <w:t>Output</w:t>
      </w:r>
      <w:r w:rsidR="00266F16">
        <w:t xml:space="preserve"> Header Parameters</w:t>
      </w:r>
      <w:bookmarkEnd w:id="5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3"/>
        <w:gridCol w:w="6245"/>
        <w:gridCol w:w="1137"/>
        <w:gridCol w:w="707"/>
      </w:tblGrid>
      <w:tr w:rsidR="009C0DDE" w:rsidRPr="009C0DDE" w14:paraId="6AAA42E5"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7D879A3" w14:textId="77777777" w:rsidR="009C0DDE" w:rsidRPr="009C0DDE" w:rsidRDefault="009C0DDE" w:rsidP="00266F16">
            <w:pPr>
              <w:spacing w:after="0"/>
              <w:jc w:val="left"/>
              <w:rPr>
                <w:rFonts w:cs="Calibri"/>
                <w:b/>
              </w:rPr>
            </w:pPr>
            <w:r w:rsidRPr="6FBA8F61">
              <w:rPr>
                <w:rFonts w:cs="Calibri"/>
                <w:b/>
              </w:rPr>
              <w:t>Parameter</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6BF57C7" w14:textId="77777777" w:rsidR="009C0DDE" w:rsidRPr="009C0DDE" w:rsidRDefault="009C0DDE" w:rsidP="00266F16">
            <w:pPr>
              <w:spacing w:after="0"/>
              <w:jc w:val="left"/>
              <w:rPr>
                <w:rFonts w:cs="Calibri"/>
                <w:b/>
              </w:rPr>
            </w:pPr>
            <w:r w:rsidRPr="6FBA8F61">
              <w:rPr>
                <w:rFonts w:cs="Calibri"/>
                <w:b/>
              </w:rPr>
              <w:t>Description</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59746E9" w14:textId="77777777" w:rsidR="009C0DDE" w:rsidRPr="009C0DDE" w:rsidRDefault="009C0DDE" w:rsidP="00266F16">
            <w:pPr>
              <w:spacing w:after="0"/>
              <w:jc w:val="left"/>
              <w:rPr>
                <w:rFonts w:cs="Calibri"/>
                <w:b/>
              </w:rPr>
            </w:pPr>
            <w:r w:rsidRPr="6FBA8F61">
              <w:rPr>
                <w:rFonts w:cs="Calibri"/>
                <w:b/>
              </w:rPr>
              <w:t>M/O</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881569" w14:textId="77777777" w:rsidR="009C0DDE" w:rsidRPr="009C0DDE" w:rsidRDefault="009C0DDE" w:rsidP="00266F16">
            <w:pPr>
              <w:spacing w:after="0"/>
              <w:jc w:val="left"/>
              <w:rPr>
                <w:rFonts w:cs="Calibri"/>
                <w:b/>
              </w:rPr>
            </w:pPr>
            <w:r w:rsidRPr="6FBA8F61">
              <w:rPr>
                <w:rFonts w:cs="Calibri"/>
                <w:b/>
              </w:rPr>
              <w:t>Type</w:t>
            </w:r>
          </w:p>
        </w:tc>
      </w:tr>
      <w:tr w:rsidR="009C0DDE" w:rsidRPr="009C0DDE" w14:paraId="701D7A6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53EA8" w14:textId="77777777" w:rsidR="009C0DDE" w:rsidRPr="009C0DDE" w:rsidRDefault="009C0DDE" w:rsidP="00266F16">
            <w:pPr>
              <w:spacing w:after="0"/>
              <w:jc w:val="left"/>
              <w:rPr>
                <w:rFonts w:cs="Calibri"/>
              </w:rPr>
            </w:pPr>
            <w:r w:rsidRPr="009C0DDE">
              <w:rPr>
                <w:rFonts w:cs="Calibri"/>
              </w:rPr>
              <w:t>Content-Type</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1895A" w14:textId="77777777" w:rsidR="009C0DDE" w:rsidRPr="009C0DDE" w:rsidRDefault="009C0DDE" w:rsidP="00266F16">
            <w:pPr>
              <w:spacing w:after="0"/>
              <w:jc w:val="left"/>
              <w:rPr>
                <w:rFonts w:cs="Calibri"/>
              </w:rPr>
            </w:pPr>
            <w:r w:rsidRPr="009C0DDE">
              <w:rPr>
                <w:rFonts w:cs="Calibri"/>
              </w:rPr>
              <w:t>Type of the content. It could be application/json, text/html, application/xml, etc. It lets the receiving entity know how to interpret the data.</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8EFEC4" w14:textId="77777777" w:rsidR="009C0DDE" w:rsidRPr="009C0DDE" w:rsidRDefault="009C0DDE" w:rsidP="00266F16">
            <w:pPr>
              <w:spacing w:after="0"/>
              <w:jc w:val="left"/>
              <w:rPr>
                <w:rFonts w:cs="Calibri"/>
              </w:rPr>
            </w:pPr>
            <w:r w:rsidRPr="009C0DDE">
              <w:rPr>
                <w:rFonts w:cs="Calibri"/>
              </w:rPr>
              <w:t>M-Public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D05A1A" w14:textId="77777777" w:rsidR="009C0DDE" w:rsidRPr="009C0DDE" w:rsidRDefault="009C0DDE" w:rsidP="00266F16">
            <w:pPr>
              <w:spacing w:after="0"/>
              <w:jc w:val="left"/>
              <w:rPr>
                <w:rFonts w:cs="Calibri"/>
              </w:rPr>
            </w:pPr>
            <w:r w:rsidRPr="009C0DDE">
              <w:rPr>
                <w:rFonts w:cs="Calibri"/>
              </w:rPr>
              <w:t>255</w:t>
            </w:r>
          </w:p>
        </w:tc>
      </w:tr>
      <w:tr w:rsidR="009C0DDE" w:rsidRPr="009C0DDE" w14:paraId="5129542C"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EE7F6A" w14:textId="77777777" w:rsidR="009C0DDE" w:rsidRPr="009C0DDE" w:rsidRDefault="009C0DDE" w:rsidP="00266F16">
            <w:pPr>
              <w:spacing w:after="0"/>
              <w:jc w:val="left"/>
              <w:rPr>
                <w:rFonts w:cs="Calibri"/>
              </w:rPr>
            </w:pPr>
            <w:r w:rsidRPr="009C0DDE">
              <w:rPr>
                <w:rFonts w:cs="Calibri"/>
              </w:rPr>
              <w:t>Content-Length</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9ADADB" w14:textId="77777777" w:rsidR="009C0DDE" w:rsidRPr="009C0DDE" w:rsidRDefault="009C0DDE" w:rsidP="00266F16">
            <w:pPr>
              <w:spacing w:after="0"/>
              <w:jc w:val="left"/>
              <w:rPr>
                <w:rFonts w:cs="Calibri"/>
              </w:rPr>
            </w:pPr>
            <w:r w:rsidRPr="009C0DDE">
              <w:rPr>
                <w:rFonts w:cs="Calibri"/>
              </w:rPr>
              <w:t>Length of the content. This is an HTTP header that indicates the size of the body data in bytes. It is used to let the receiving entity know how much data to expect.</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CAB2C3"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38CD50" w14:textId="77777777" w:rsidR="009C0DDE" w:rsidRPr="009C0DDE" w:rsidRDefault="009C0DDE" w:rsidP="00266F16">
            <w:pPr>
              <w:spacing w:after="0"/>
              <w:jc w:val="left"/>
              <w:rPr>
                <w:rFonts w:cs="Calibri"/>
              </w:rPr>
            </w:pPr>
            <w:r w:rsidRPr="009C0DDE">
              <w:rPr>
                <w:rFonts w:cs="Calibri"/>
              </w:rPr>
              <w:t>255</w:t>
            </w:r>
          </w:p>
        </w:tc>
      </w:tr>
      <w:tr w:rsidR="009C0DDE" w:rsidRPr="009C0DDE" w14:paraId="6C0F7786" w14:textId="77777777" w:rsidTr="00266F16">
        <w:trPr>
          <w:trHeight w:val="300"/>
        </w:trPr>
        <w:tc>
          <w:tcPr>
            <w:tcW w:w="6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8EFB38" w14:textId="77777777" w:rsidR="009C0DDE" w:rsidRPr="009C0DDE" w:rsidRDefault="009C0DDE" w:rsidP="00266F16">
            <w:pPr>
              <w:spacing w:after="0"/>
              <w:jc w:val="left"/>
              <w:rPr>
                <w:rFonts w:cs="Calibri"/>
              </w:rPr>
            </w:pPr>
            <w:r w:rsidRPr="009C0DDE">
              <w:rPr>
                <w:rFonts w:cs="Calibri"/>
              </w:rPr>
              <w:t xml:space="preserve">date </w:t>
            </w:r>
          </w:p>
        </w:tc>
        <w:tc>
          <w:tcPr>
            <w:tcW w:w="333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86803" w14:textId="77777777" w:rsidR="009C0DDE" w:rsidRPr="009C0DDE" w:rsidRDefault="009C0DDE" w:rsidP="00266F16">
            <w:pPr>
              <w:spacing w:after="0"/>
              <w:jc w:val="left"/>
              <w:rPr>
                <w:rFonts w:cs="Calibri"/>
              </w:rPr>
            </w:pPr>
            <w:r w:rsidRPr="009C0DDE">
              <w:rPr>
                <w:rFonts w:cs="Calibri"/>
              </w:rPr>
              <w:t xml:space="preserve">Date of operation execution </w:t>
            </w:r>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CB1EAC" w14:textId="77777777" w:rsidR="009C0DDE" w:rsidRPr="009C0DDE" w:rsidRDefault="009C0DDE" w:rsidP="00266F16">
            <w:pPr>
              <w:spacing w:after="0"/>
              <w:jc w:val="left"/>
              <w:rPr>
                <w:rFonts w:cs="Calibri"/>
              </w:rPr>
            </w:pPr>
            <w:r w:rsidRPr="009C0DDE">
              <w:rPr>
                <w:rFonts w:cs="Calibri"/>
              </w:rPr>
              <w:t>O-Public</w:t>
            </w:r>
          </w:p>
        </w:tc>
        <w:tc>
          <w:tcPr>
            <w:tcW w:w="37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646F53" w14:textId="77777777" w:rsidR="009C0DDE" w:rsidRPr="009C0DDE" w:rsidRDefault="009C0DDE" w:rsidP="00266F16">
            <w:pPr>
              <w:spacing w:after="0"/>
              <w:jc w:val="left"/>
              <w:rPr>
                <w:rFonts w:cs="Calibri"/>
              </w:rPr>
            </w:pPr>
            <w:r w:rsidRPr="009C0DDE">
              <w:rPr>
                <w:rFonts w:cs="Calibri"/>
              </w:rPr>
              <w:t>255</w:t>
            </w:r>
          </w:p>
        </w:tc>
      </w:tr>
    </w:tbl>
    <w:p w14:paraId="342C84FE" w14:textId="01877EE7" w:rsidR="009C0DDE" w:rsidRPr="009C0DDE" w:rsidRDefault="00371A86" w:rsidP="00E678EC">
      <w:pPr>
        <w:pStyle w:val="Heading3"/>
      </w:pPr>
      <w:bookmarkStart w:id="51" w:name="_Toc216777018"/>
      <w:r w:rsidRPr="009C0DDE">
        <w:t>Error Management</w:t>
      </w:r>
      <w:bookmarkEnd w:id="5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9C0DDE" w:rsidRPr="009C0DDE" w14:paraId="5AEB962B" w14:textId="77777777" w:rsidTr="00266F16">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5D3ACCAD" w14:textId="77777777" w:rsidR="009C0DDE" w:rsidRPr="009C0DDE" w:rsidRDefault="009C0DDE" w:rsidP="6FBA8F61">
            <w:pPr>
              <w:spacing w:after="0"/>
              <w:rPr>
                <w:rFonts w:cs="Calibri"/>
                <w:b/>
              </w:rPr>
            </w:pPr>
            <w:r w:rsidRPr="6FBA8F61">
              <w:rPr>
                <w:rFonts w:cs="Calibri"/>
                <w:b/>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3CADDD1" w14:textId="77777777" w:rsidR="009C0DDE" w:rsidRPr="009C0DDE" w:rsidRDefault="009C0DDE" w:rsidP="6FBA8F61">
            <w:pPr>
              <w:spacing w:after="0"/>
              <w:rPr>
                <w:rFonts w:cs="Calibri"/>
                <w:b/>
                <w:lang w:val="it-IT"/>
              </w:rPr>
            </w:pPr>
            <w:r w:rsidRPr="6FBA8F61">
              <w:rPr>
                <w:rFonts w:cs="Calibri"/>
                <w:b/>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8AC7405" w14:textId="77777777" w:rsidR="009C0DDE" w:rsidRPr="009C0DDE" w:rsidRDefault="009C0DDE" w:rsidP="6FBA8F61">
            <w:pPr>
              <w:spacing w:after="0"/>
              <w:rPr>
                <w:rFonts w:cs="Calibri"/>
                <w:b/>
                <w:lang w:val="it-IT"/>
              </w:rPr>
            </w:pPr>
            <w:r w:rsidRPr="6FBA8F61">
              <w:rPr>
                <w:rFonts w:cs="Calibri"/>
                <w:b/>
              </w:rPr>
              <w:t>Error Description</w:t>
            </w:r>
          </w:p>
        </w:tc>
      </w:tr>
      <w:tr w:rsidR="009C0DDE" w:rsidRPr="009C0DDE" w14:paraId="2E8E2DD8" w14:textId="77777777" w:rsidTr="00266F16">
        <w:trPr>
          <w:trHeight w:val="287"/>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ECCBDC"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558167" w14:textId="77777777" w:rsidR="009C0DDE" w:rsidRPr="009C0DDE" w:rsidRDefault="009C0DDE" w:rsidP="6FBA8F61">
            <w:pPr>
              <w:spacing w:after="0"/>
              <w:rPr>
                <w:rFonts w:cs="Calibri"/>
              </w:rPr>
            </w:pPr>
            <w:r w:rsidRPr="6FBA8F61">
              <w:rPr>
                <w:rFonts w:cs="Calibri"/>
              </w:rPr>
              <w:t>400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FD6164" w14:textId="1792CE81" w:rsidR="009C0DDE" w:rsidRPr="009C0DDE" w:rsidRDefault="009C0DDE" w:rsidP="6FBA8F61">
            <w:pPr>
              <w:spacing w:after="0"/>
              <w:rPr>
                <w:rFonts w:cs="Calibri"/>
              </w:rPr>
            </w:pPr>
            <w:r w:rsidRPr="6FBA8F61">
              <w:rPr>
                <w:rFonts w:cs="Calibri"/>
              </w:rPr>
              <w:t>Bad Request</w:t>
            </w:r>
          </w:p>
        </w:tc>
      </w:tr>
      <w:tr w:rsidR="009C0DDE" w:rsidRPr="009C0DDE" w14:paraId="0693C12B" w14:textId="77777777" w:rsidTr="00266F16">
        <w:trPr>
          <w:trHeight w:val="350"/>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817C41"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899B6" w14:textId="77777777" w:rsidR="009C0DDE" w:rsidRPr="009C0DDE" w:rsidRDefault="009C0DDE" w:rsidP="6FBA8F61">
            <w:pPr>
              <w:spacing w:after="0"/>
              <w:rPr>
                <w:rFonts w:cs="Calibri"/>
              </w:rPr>
            </w:pPr>
            <w:r w:rsidRPr="6FBA8F61">
              <w:rPr>
                <w:rFonts w:cs="Calibri"/>
              </w:rPr>
              <w:t>401</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7DBBA0" w14:textId="77777777" w:rsidR="009C0DDE" w:rsidRPr="009C0DDE" w:rsidRDefault="009C0DDE" w:rsidP="6FBA8F61">
            <w:pPr>
              <w:spacing w:after="0"/>
              <w:rPr>
                <w:rFonts w:cs="Calibri"/>
              </w:rPr>
            </w:pPr>
            <w:r w:rsidRPr="6FBA8F61">
              <w:rPr>
                <w:rFonts w:cs="Calibri"/>
              </w:rPr>
              <w:t>Unauthorized</w:t>
            </w:r>
          </w:p>
        </w:tc>
      </w:tr>
    </w:tbl>
    <w:p w14:paraId="28671DC0" w14:textId="77777777" w:rsidR="00C30F62" w:rsidRDefault="00C30F62" w:rsidP="00E678EC">
      <w:pPr>
        <w:pStyle w:val="Heading3"/>
        <w:sectPr w:rsidR="00C30F62" w:rsidSect="005F3B2A">
          <w:pgSz w:w="12242" w:h="15842" w:code="1"/>
          <w:pgMar w:top="1440" w:right="1440" w:bottom="1440" w:left="1440" w:header="720" w:footer="720" w:gutter="0"/>
          <w:cols w:space="720"/>
          <w:docGrid w:linePitch="360"/>
        </w:sectPr>
      </w:pPr>
      <w:bookmarkStart w:id="52" w:name="OLE_LINK14"/>
    </w:p>
    <w:p w14:paraId="703890BB" w14:textId="77777777" w:rsidR="00266F16" w:rsidRPr="00266F16" w:rsidRDefault="001A7CC1" w:rsidP="00E678EC">
      <w:pPr>
        <w:pStyle w:val="Heading3"/>
      </w:pPr>
      <w:bookmarkStart w:id="53" w:name="_Toc216777019"/>
      <w:r w:rsidRPr="00266F16">
        <w:lastRenderedPageBreak/>
        <w:t>Sample Request</w:t>
      </w:r>
      <w:bookmarkEnd w:id="53"/>
      <w:r w:rsidRPr="00266F16">
        <w:t xml:space="preserve"> </w:t>
      </w:r>
      <w:r w:rsidR="0B7EB77D" w:rsidRPr="00266F16">
        <w:t xml:space="preserve"> </w:t>
      </w:r>
    </w:p>
    <w:p w14:paraId="35CAEED9" w14:textId="44A3AA13" w:rsidR="6E40D9DC" w:rsidRDefault="00266F16" w:rsidP="372CF7AF">
      <w:pPr>
        <w:spacing w:after="0"/>
      </w:pPr>
      <w:hyperlink r:id="rId24" w:history="1">
        <w:r w:rsidRPr="00EB27EF">
          <w:rPr>
            <w:rStyle w:val="Hyperlink"/>
            <w:rFonts w:ascii="Aptos" w:eastAsia="Aptos" w:hAnsi="Aptos" w:cs="Aptos"/>
            <w:sz w:val="22"/>
          </w:rPr>
          <w:t>https://apim-aot-azure-test.azure-api.net/api/intelligent-advisor/eventsparametercount?asset_external_id=C-B1-G1-R1-F1-P-PP-U1-EGCA&amp;event_type=Events=INSIGHT&amp;property=status</w:t>
        </w:r>
      </w:hyperlink>
    </w:p>
    <w:p w14:paraId="538C0835" w14:textId="71F5249C" w:rsidR="6E40D9DC" w:rsidRPr="00266F16" w:rsidRDefault="052D4E93" w:rsidP="00E678EC">
      <w:pPr>
        <w:pStyle w:val="Heading3"/>
      </w:pPr>
      <w:bookmarkStart w:id="54" w:name="_Toc216777020"/>
      <w:r w:rsidRPr="00266F16">
        <w:t xml:space="preserve">Sample </w:t>
      </w:r>
      <w:r w:rsidR="0B7EB77D" w:rsidRPr="00266F16">
        <w:t>Response body</w:t>
      </w:r>
      <w:bookmarkEnd w:id="54"/>
    </w:p>
    <w:p w14:paraId="7213E34C" w14:textId="34CE8133" w:rsidR="6E40D9DC" w:rsidRPr="00590F86" w:rsidRDefault="0B7EB77D" w:rsidP="00266F16">
      <w:pPr>
        <w:spacing w:after="0"/>
        <w:rPr>
          <w:rFonts w:ascii="Consolas" w:hAnsi="Consolas"/>
        </w:rPr>
      </w:pPr>
      <w:r w:rsidRPr="00590F86">
        <w:rPr>
          <w:rFonts w:ascii="Consolas" w:hAnsi="Consolas"/>
        </w:rPr>
        <w:t>{</w:t>
      </w:r>
    </w:p>
    <w:p w14:paraId="199A2549" w14:textId="38024356" w:rsidR="6E40D9DC" w:rsidRPr="00590F86" w:rsidRDefault="0B7EB77D" w:rsidP="00266F16">
      <w:pPr>
        <w:spacing w:after="0"/>
        <w:rPr>
          <w:rFonts w:ascii="Consolas" w:hAnsi="Consolas"/>
        </w:rPr>
      </w:pPr>
      <w:r w:rsidRPr="00590F86">
        <w:rPr>
          <w:rFonts w:ascii="Consolas" w:hAnsi="Consolas"/>
        </w:rPr>
        <w:t xml:space="preserve">    "Property_type_count": {</w:t>
      </w:r>
    </w:p>
    <w:p w14:paraId="769FCAD0" w14:textId="6F56B2C8" w:rsidR="6E40D9DC" w:rsidRPr="00590F86" w:rsidRDefault="0B7EB77D" w:rsidP="00266F16">
      <w:pPr>
        <w:spacing w:after="0"/>
        <w:rPr>
          <w:rFonts w:ascii="Consolas" w:hAnsi="Consolas"/>
        </w:rPr>
      </w:pPr>
      <w:r w:rsidRPr="00590F86">
        <w:rPr>
          <w:rFonts w:ascii="Consolas" w:hAnsi="Consolas"/>
        </w:rPr>
        <w:t xml:space="preserve">        "AUTO - CLOSED": 7,</w:t>
      </w:r>
    </w:p>
    <w:p w14:paraId="36465D88" w14:textId="60A12EC0" w:rsidR="6E40D9DC" w:rsidRPr="00590F86" w:rsidRDefault="0B7EB77D" w:rsidP="00266F16">
      <w:pPr>
        <w:spacing w:after="0"/>
        <w:rPr>
          <w:rFonts w:ascii="Consolas" w:hAnsi="Consolas"/>
        </w:rPr>
      </w:pPr>
      <w:r w:rsidRPr="00590F86">
        <w:rPr>
          <w:rFonts w:ascii="Consolas" w:hAnsi="Consolas"/>
        </w:rPr>
        <w:t xml:space="preserve">        "NEW": 4,</w:t>
      </w:r>
    </w:p>
    <w:p w14:paraId="0EE213A1" w14:textId="1CAEF197" w:rsidR="6E40D9DC" w:rsidRPr="00590F86" w:rsidRDefault="0B7EB77D" w:rsidP="00266F16">
      <w:pPr>
        <w:spacing w:after="0"/>
        <w:rPr>
          <w:rFonts w:ascii="Consolas" w:hAnsi="Consolas"/>
        </w:rPr>
      </w:pPr>
      <w:r w:rsidRPr="00590F86">
        <w:rPr>
          <w:rFonts w:ascii="Consolas" w:hAnsi="Consolas"/>
        </w:rPr>
        <w:t xml:space="preserve">        "CONVERTED TO ACTION": 2,</w:t>
      </w:r>
    </w:p>
    <w:p w14:paraId="51126A49" w14:textId="6572D8C0" w:rsidR="6E40D9DC" w:rsidRPr="00590F86" w:rsidRDefault="0B7EB77D" w:rsidP="00266F16">
      <w:pPr>
        <w:spacing w:after="0"/>
        <w:rPr>
          <w:rFonts w:ascii="Consolas" w:hAnsi="Consolas"/>
        </w:rPr>
      </w:pPr>
      <w:r w:rsidRPr="00590F86">
        <w:rPr>
          <w:rFonts w:ascii="Consolas" w:hAnsi="Consolas"/>
        </w:rPr>
        <w:t xml:space="preserve">        "IN ACTION": 1</w:t>
      </w:r>
    </w:p>
    <w:p w14:paraId="715DC67A" w14:textId="62A98F74" w:rsidR="6E40D9DC" w:rsidRPr="00590F86" w:rsidRDefault="0B7EB77D" w:rsidP="00266F16">
      <w:pPr>
        <w:spacing w:after="0"/>
        <w:rPr>
          <w:rFonts w:ascii="Consolas" w:hAnsi="Consolas"/>
        </w:rPr>
      </w:pPr>
      <w:r w:rsidRPr="00590F86">
        <w:rPr>
          <w:rFonts w:ascii="Consolas" w:hAnsi="Consolas"/>
        </w:rPr>
        <w:t xml:space="preserve">    }</w:t>
      </w:r>
    </w:p>
    <w:p w14:paraId="727B0826" w14:textId="0553CF64" w:rsidR="6E40D9DC" w:rsidRPr="00590F86" w:rsidRDefault="0B7EB77D" w:rsidP="00266F16">
      <w:pPr>
        <w:spacing w:after="0"/>
        <w:rPr>
          <w:rFonts w:ascii="Consolas" w:hAnsi="Consolas"/>
        </w:rPr>
      </w:pPr>
      <w:r w:rsidRPr="00590F86">
        <w:rPr>
          <w:rFonts w:ascii="Consolas" w:hAnsi="Consolas"/>
        </w:rPr>
        <w:t>}</w:t>
      </w:r>
    </w:p>
    <w:bookmarkEnd w:id="52"/>
    <w:p w14:paraId="373EC41B" w14:textId="7225A02B" w:rsidR="6E40D9DC" w:rsidRDefault="6E40D9DC" w:rsidP="6E40D9DC">
      <w:pPr>
        <w:ind w:right="5395"/>
      </w:pPr>
    </w:p>
    <w:p w14:paraId="0AFF4795" w14:textId="77777777" w:rsidR="0088287A" w:rsidRDefault="0088287A" w:rsidP="00AF415B">
      <w:pPr>
        <w:ind w:right="5395"/>
        <w:rPr>
          <w:b/>
          <w:bCs/>
          <w:i/>
          <w:iCs/>
        </w:rPr>
        <w:sectPr w:rsidR="0088287A" w:rsidSect="005F3B2A">
          <w:pgSz w:w="12242" w:h="15842" w:code="1"/>
          <w:pgMar w:top="1440" w:right="1440" w:bottom="1440" w:left="1440" w:header="720" w:footer="720" w:gutter="0"/>
          <w:cols w:space="720"/>
          <w:docGrid w:linePitch="360"/>
        </w:sectPr>
      </w:pPr>
    </w:p>
    <w:p w14:paraId="7D5850EA" w14:textId="77777777" w:rsidR="00AF415B" w:rsidRPr="00AF415B" w:rsidRDefault="00AF415B" w:rsidP="00D1152F">
      <w:pPr>
        <w:pStyle w:val="Heading1"/>
        <w:rPr>
          <w:b w:val="0"/>
          <w:bCs/>
          <w:i/>
          <w:iCs/>
        </w:rPr>
      </w:pPr>
      <w:bookmarkStart w:id="55" w:name="_Toc216777021"/>
      <w:bookmarkStart w:id="56" w:name="_Toc216777098"/>
      <w:r w:rsidRPr="00AF415B">
        <w:lastRenderedPageBreak/>
        <w:t>Configuration APIs</w:t>
      </w:r>
      <w:bookmarkEnd w:id="55"/>
      <w:bookmarkEnd w:id="56"/>
    </w:p>
    <w:tbl>
      <w:tblPr>
        <w:tblStyle w:val="TableGridLight"/>
        <w:tblpPr w:leftFromText="180" w:rightFromText="180" w:vertAnchor="text" w:tblpY="1"/>
        <w:tblOverlap w:val="never"/>
        <w:tblW w:w="5000" w:type="pct"/>
        <w:tblLook w:val="04A0" w:firstRow="1" w:lastRow="0" w:firstColumn="1" w:lastColumn="0" w:noHBand="0" w:noVBand="1"/>
      </w:tblPr>
      <w:tblGrid>
        <w:gridCol w:w="1839"/>
        <w:gridCol w:w="7513"/>
      </w:tblGrid>
      <w:tr w:rsidR="00AF415B" w:rsidRPr="00AF415B" w14:paraId="3891B99A"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2525C8" w14:textId="77777777" w:rsidR="00AF415B" w:rsidRPr="00AF415B" w:rsidRDefault="00AF415B" w:rsidP="00266F16">
            <w:pPr>
              <w:spacing w:before="120" w:after="120"/>
              <w:jc w:val="left"/>
              <w:rPr>
                <w:b/>
                <w:bCs/>
              </w:rPr>
            </w:pPr>
            <w:r w:rsidRPr="00AF415B">
              <w:rPr>
                <w:b/>
                <w:bCs/>
              </w:rPr>
              <w:t>API</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273E66" w14:textId="77777777" w:rsidR="00AF415B" w:rsidRPr="00AF415B" w:rsidRDefault="00AF415B" w:rsidP="00266F16">
            <w:pPr>
              <w:spacing w:before="120" w:after="120"/>
              <w:jc w:val="left"/>
              <w:rPr>
                <w:b/>
                <w:bCs/>
              </w:rPr>
            </w:pPr>
            <w:r w:rsidRPr="00AF415B">
              <w:rPr>
                <w:b/>
                <w:bCs/>
              </w:rPr>
              <w:t>Description</w:t>
            </w:r>
          </w:p>
        </w:tc>
      </w:tr>
      <w:tr w:rsidR="00AF415B" w:rsidRPr="00AF415B" w14:paraId="69BE2112"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8A2E2C" w14:textId="77777777" w:rsidR="00AF415B" w:rsidRPr="00AF415B" w:rsidRDefault="00AF415B" w:rsidP="00266F16">
            <w:pPr>
              <w:spacing w:before="120" w:after="120"/>
              <w:jc w:val="left"/>
            </w:pPr>
            <w:bookmarkStart w:id="57" w:name="OLE_LINK17"/>
            <w:bookmarkStart w:id="58" w:name="_Hlk175659406"/>
            <w:r w:rsidRPr="00AF415B">
              <w:t>Create configuration</w:t>
            </w:r>
            <w:bookmarkEnd w:id="57"/>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1A3708" w14:textId="77777777" w:rsidR="00AF415B" w:rsidRPr="00AF415B" w:rsidRDefault="00AF415B" w:rsidP="00266F16">
            <w:pPr>
              <w:spacing w:before="120" w:after="120"/>
              <w:jc w:val="left"/>
            </w:pPr>
            <w:r w:rsidRPr="00AF415B">
              <w:t>This API inserts the configurations as configured from UI into to model_configuration and dedicated_model_configuration table in the Azure DB.</w:t>
            </w:r>
          </w:p>
        </w:tc>
      </w:tr>
      <w:tr w:rsidR="00AF415B" w:rsidRPr="00AF415B" w14:paraId="29CFBB35"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079059" w14:textId="77777777" w:rsidR="00AF415B" w:rsidRPr="00AF415B" w:rsidRDefault="00AF415B" w:rsidP="00266F16">
            <w:pPr>
              <w:spacing w:before="120" w:after="120"/>
              <w:jc w:val="left"/>
            </w:pPr>
            <w:bookmarkStart w:id="59" w:name="_Hlk175659420"/>
            <w:bookmarkEnd w:id="58"/>
            <w:r w:rsidRPr="00AF415B">
              <w:t>Update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3973E2" w14:textId="4F5761C2" w:rsidR="00AF415B" w:rsidRPr="00AF415B" w:rsidRDefault="00AF415B" w:rsidP="00266F16">
            <w:pPr>
              <w:spacing w:before="120" w:after="120"/>
              <w:jc w:val="left"/>
            </w:pPr>
            <w:r w:rsidRPr="00AF415B">
              <w:t xml:space="preserve">This API updates the </w:t>
            </w:r>
            <w:bookmarkStart w:id="60" w:name="OLE_LINK18"/>
            <w:r w:rsidRPr="00AF415B">
              <w:t xml:space="preserve">model_configuration </w:t>
            </w:r>
            <w:bookmarkEnd w:id="60"/>
            <w:r w:rsidRPr="00AF415B">
              <w:t>and dedicated_model_configuration tables based on the configuration ID in Azure DB.</w:t>
            </w:r>
          </w:p>
          <w:p w14:paraId="0E1F7EDE" w14:textId="664E3B72" w:rsidR="00AF415B" w:rsidRPr="00AF415B" w:rsidRDefault="00AF415B" w:rsidP="00266F16">
            <w:pPr>
              <w:spacing w:before="120" w:after="120"/>
              <w:jc w:val="left"/>
              <w:rPr>
                <w:lang w:val="en-IN"/>
              </w:rPr>
            </w:pPr>
            <w:r w:rsidRPr="00AF415B">
              <w:rPr>
                <w:lang w:val="en-IN"/>
              </w:rPr>
              <w:t>For Insight based on KPIs configurations, only the ActionIn field may be updated.</w:t>
            </w:r>
          </w:p>
          <w:p w14:paraId="6952D55A" w14:textId="77777777" w:rsidR="00AF415B" w:rsidRPr="00AF415B" w:rsidRDefault="00AF415B" w:rsidP="00266F16">
            <w:pPr>
              <w:spacing w:before="120" w:after="120"/>
              <w:jc w:val="left"/>
              <w:rPr>
                <w:lang w:val="en-IN"/>
              </w:rPr>
            </w:pPr>
            <w:r w:rsidRPr="00AF415B">
              <w:rPr>
                <w:lang w:val="en-IN"/>
              </w:rPr>
              <w:t>For Predictive configurations, the Theme, Sub-type, Priority, Department, Role, Action in, Description, Frequency, Threshold, and Impacted KPIs may be updated.</w:t>
            </w:r>
          </w:p>
        </w:tc>
      </w:tr>
      <w:tr w:rsidR="00AF415B" w:rsidRPr="00AF415B" w14:paraId="42253336" w14:textId="77777777" w:rsidTr="00266F16">
        <w:tc>
          <w:tcPr>
            <w:tcW w:w="9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4DAE1B" w14:textId="77777777" w:rsidR="00AF415B" w:rsidRPr="00AF415B" w:rsidRDefault="00AF415B" w:rsidP="00266F16">
            <w:pPr>
              <w:spacing w:before="120" w:after="120"/>
              <w:jc w:val="left"/>
            </w:pPr>
            <w:bookmarkStart w:id="61" w:name="_Hlk175659446"/>
            <w:bookmarkEnd w:id="59"/>
            <w:r w:rsidRPr="00AF415B">
              <w:t>Delete configuration</w:t>
            </w:r>
          </w:p>
        </w:tc>
        <w:tc>
          <w:tcPr>
            <w:tcW w:w="40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1D1115" w14:textId="77777777" w:rsidR="00AF415B" w:rsidRPr="00AF415B" w:rsidRDefault="00AF415B" w:rsidP="00266F16">
            <w:pPr>
              <w:spacing w:before="120" w:after="120"/>
              <w:jc w:val="left"/>
            </w:pPr>
            <w:r w:rsidRPr="00AF415B">
              <w:t>This API deletes the configuration from model_configuration and dedicated_model_configuration tables based on the configuration ID in Azure DB.</w:t>
            </w:r>
          </w:p>
        </w:tc>
      </w:tr>
    </w:tbl>
    <w:p w14:paraId="7AE37A37" w14:textId="7874D327" w:rsidR="00B87D2D" w:rsidRDefault="00B87D2D" w:rsidP="00325CCB">
      <w:pPr>
        <w:ind w:right="5395"/>
        <w:sectPr w:rsidR="00B87D2D" w:rsidSect="005F3B2A">
          <w:pgSz w:w="12242" w:h="15842" w:code="1"/>
          <w:pgMar w:top="1440" w:right="1440" w:bottom="1440" w:left="1440" w:header="720" w:footer="720" w:gutter="0"/>
          <w:cols w:space="720"/>
          <w:docGrid w:linePitch="360"/>
        </w:sectPr>
      </w:pPr>
      <w:bookmarkStart w:id="62" w:name="OLE_LINK15"/>
      <w:bookmarkEnd w:id="61"/>
    </w:p>
    <w:p w14:paraId="0E40A3A1" w14:textId="718EBD5D" w:rsidR="5925140E" w:rsidRDefault="5925140E" w:rsidP="003D67BD">
      <w:pPr>
        <w:pStyle w:val="Heading2"/>
      </w:pPr>
      <w:bookmarkStart w:id="63" w:name="_Toc216777022"/>
      <w:bookmarkStart w:id="64" w:name="_Toc216777099"/>
      <w:r>
        <w:lastRenderedPageBreak/>
        <w:t>Create configuration</w:t>
      </w:r>
      <w:bookmarkStart w:id="65" w:name="OLE_LINK10"/>
      <w:bookmarkEnd w:id="63"/>
      <w:bookmarkEnd w:id="64"/>
    </w:p>
    <w:bookmarkEnd w:id="62"/>
    <w:p w14:paraId="16B7B0DE" w14:textId="13836C93" w:rsidR="00140383" w:rsidRDefault="00140383" w:rsidP="00140383">
      <w:r w:rsidRPr="00140383">
        <w:t>This API inserts the configurations as configured from UI into to model_configuration and dedicated_model_configuration table in the Azure DB.</w:t>
      </w:r>
    </w:p>
    <w:p w14:paraId="44D0D8FC" w14:textId="0BD70DE6" w:rsidR="005160B2" w:rsidRDefault="001A5F86" w:rsidP="00E678EC">
      <w:pPr>
        <w:pStyle w:val="Heading3"/>
      </w:pPr>
      <w:bookmarkStart w:id="66" w:name="_Toc216777023"/>
      <w:r>
        <w:t>Specification</w:t>
      </w:r>
      <w:r w:rsidR="00C30F62">
        <w:t>s</w:t>
      </w:r>
      <w:bookmarkEnd w:id="66"/>
    </w:p>
    <w:tbl>
      <w:tblPr>
        <w:tblStyle w:val="TableGridLight"/>
        <w:tblW w:w="9072" w:type="dxa"/>
        <w:tblLayout w:type="fixed"/>
        <w:tblLook w:val="04A0" w:firstRow="1" w:lastRow="0" w:firstColumn="1" w:lastColumn="0" w:noHBand="0" w:noVBand="1"/>
      </w:tblPr>
      <w:tblGrid>
        <w:gridCol w:w="1912"/>
        <w:gridCol w:w="7160"/>
      </w:tblGrid>
      <w:tr w:rsidR="00615E61" w:rsidRPr="00615E61" w14:paraId="02E9ABD0" w14:textId="77777777" w:rsidTr="00BC48AF">
        <w:trPr>
          <w:trHeight w:val="7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DB81615" w14:textId="77777777" w:rsidR="00615E61" w:rsidRPr="00615E61" w:rsidRDefault="00615E61" w:rsidP="00615E61">
            <w:pPr>
              <w:spacing w:line="259" w:lineRule="auto"/>
            </w:pPr>
            <w:bookmarkStart w:id="67" w:name="OLE_LINK8"/>
            <w:r w:rsidRPr="00615E61">
              <w:t>PROTOCOL</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A33DE74" w14:textId="20B37ED2" w:rsidR="00615E61" w:rsidRPr="00615E61" w:rsidRDefault="00615E61" w:rsidP="00615E61">
            <w:pPr>
              <w:spacing w:line="259" w:lineRule="auto"/>
            </w:pPr>
            <w:r w:rsidRPr="00615E61">
              <w:t>HTTPS</w:t>
            </w:r>
          </w:p>
        </w:tc>
      </w:tr>
      <w:tr w:rsidR="00615E61" w:rsidRPr="00615E61" w14:paraId="52A551E8" w14:textId="77777777" w:rsidTr="00BC48AF">
        <w:trPr>
          <w:trHeight w:val="4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970E95B" w14:textId="71BB89F4" w:rsidR="00615E61" w:rsidRPr="00615E61" w:rsidRDefault="00615E61" w:rsidP="00615E61">
            <w:pPr>
              <w:spacing w:line="259" w:lineRule="auto"/>
            </w:pPr>
            <w:r w:rsidRPr="00615E61">
              <w:t xml:space="preserve">PATH </w:t>
            </w:r>
            <w:r w:rsidR="002A315D">
              <w:t>(</w:t>
            </w:r>
            <w:r w:rsidRPr="00615E61">
              <w:t>Public Exposure</w:t>
            </w:r>
            <w:r w:rsidR="002A315D">
              <w: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BB53B00" w14:textId="177DD22D" w:rsidR="00615E61" w:rsidRPr="00615E61" w:rsidRDefault="001234F5" w:rsidP="00615E61">
            <w:pPr>
              <w:spacing w:line="259" w:lineRule="auto"/>
            </w:pPr>
            <w:hyperlink r:id="rId25" w:history="1">
              <w:r w:rsidRPr="000B7A2B">
                <w:rPr>
                  <w:rStyle w:val="Hyperlink"/>
                </w:rPr>
                <w:t>https://$(APIM_NAME).azure-api.net/api/iaconfig/insights/configurations</w:t>
              </w:r>
            </w:hyperlink>
            <w:r>
              <w:t xml:space="preserve"> </w:t>
            </w:r>
          </w:p>
        </w:tc>
      </w:tr>
      <w:tr w:rsidR="00615E61" w:rsidRPr="00615E61" w14:paraId="40968856" w14:textId="77777777" w:rsidTr="00BC48AF">
        <w:trPr>
          <w:trHeight w:val="60"/>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B440221" w14:textId="77777777" w:rsidR="00615E61" w:rsidRPr="00615E61" w:rsidRDefault="00615E61" w:rsidP="00615E61">
            <w:pPr>
              <w:spacing w:line="259" w:lineRule="auto"/>
            </w:pPr>
            <w:r w:rsidRPr="00615E61">
              <w:t>METHOD</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B128573" w14:textId="7C7878B0" w:rsidR="00615E61" w:rsidRPr="00615E61" w:rsidRDefault="6D1C1B9D" w:rsidP="00615E61">
            <w:pPr>
              <w:spacing w:line="259" w:lineRule="auto"/>
            </w:pPr>
            <w:r>
              <w:t>POST</w:t>
            </w:r>
          </w:p>
        </w:tc>
      </w:tr>
      <w:tr w:rsidR="00615E61" w:rsidRPr="00615E61" w14:paraId="4FEE11D2"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69F912F2" w14:textId="77777777" w:rsidR="00615E61" w:rsidRPr="00615E61" w:rsidRDefault="00615E61" w:rsidP="00615E61">
            <w:pPr>
              <w:spacing w:line="259" w:lineRule="auto"/>
            </w:pPr>
            <w:r w:rsidRPr="00615E61">
              <w:t>CONTENT TYPE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358C79A" w14:textId="77777777" w:rsidR="00615E61" w:rsidRPr="00615E61" w:rsidRDefault="00615E61" w:rsidP="00615E61">
            <w:pPr>
              <w:spacing w:line="259" w:lineRule="auto"/>
            </w:pPr>
            <w:r w:rsidRPr="00615E61">
              <w:t>application / json</w:t>
            </w:r>
          </w:p>
        </w:tc>
      </w:tr>
      <w:tr w:rsidR="007E3E32" w:rsidRPr="00615E61" w14:paraId="1EFEBC4D"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4A3BC8" w14:textId="26EE8FF0" w:rsidR="007E3E32" w:rsidRPr="00615E61" w:rsidRDefault="007E3E32" w:rsidP="00615E61">
            <w:r>
              <w:t>Sample Request</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1E450DB" w14:textId="2D569BC2" w:rsidR="007E3E32" w:rsidRPr="00615E61" w:rsidRDefault="007E3E32" w:rsidP="00615E61">
            <w:hyperlink r:id="rId26" w:history="1">
              <w:r w:rsidRPr="00084152">
                <w:rPr>
                  <w:rStyle w:val="Hyperlink"/>
                  <w:kern w:val="2"/>
                </w:rPr>
                <w:t>L</w:t>
              </w:r>
              <w:r w:rsidRPr="00084152">
                <w:rPr>
                  <w:rStyle w:val="Hyperlink"/>
                </w:rPr>
                <w:t>ink</w:t>
              </w:r>
            </w:hyperlink>
          </w:p>
        </w:tc>
      </w:tr>
      <w:tr w:rsidR="007E3E32" w:rsidRPr="00615E61" w14:paraId="1AFFDEE6" w14:textId="77777777" w:rsidTr="00BC48AF">
        <w:trPr>
          <w:trHeight w:val="105"/>
        </w:trPr>
        <w:tc>
          <w:tcPr>
            <w:tcW w:w="296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1D8971C0" w14:textId="30E5584C" w:rsidR="007E3E32" w:rsidRDefault="007E3E32" w:rsidP="00615E61">
            <w:r>
              <w:t>Sample Response</w:t>
            </w:r>
          </w:p>
        </w:tc>
        <w:tc>
          <w:tcPr>
            <w:tcW w:w="1148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CDD9091" w14:textId="224D096D" w:rsidR="007E3E32" w:rsidRPr="00615E61" w:rsidRDefault="007E3E32" w:rsidP="00615E61">
            <w:hyperlink r:id="rId27" w:history="1">
              <w:r w:rsidRPr="00F23955">
                <w:rPr>
                  <w:rStyle w:val="Hyperlink"/>
                  <w:kern w:val="2"/>
                </w:rPr>
                <w:t>Link</w:t>
              </w:r>
            </w:hyperlink>
          </w:p>
        </w:tc>
      </w:tr>
    </w:tbl>
    <w:p w14:paraId="12AB1965" w14:textId="120DD216" w:rsidR="00F7319F" w:rsidRDefault="001A5F86" w:rsidP="00E678EC">
      <w:pPr>
        <w:pStyle w:val="Heading3"/>
      </w:pPr>
      <w:bookmarkStart w:id="68" w:name="_Toc216777024"/>
      <w:bookmarkEnd w:id="67"/>
      <w:r>
        <w:t>Input</w:t>
      </w:r>
      <w:r w:rsidR="00BC48AF">
        <w:t xml:space="preserve"> Header Parameters</w:t>
      </w:r>
      <w:bookmarkEnd w:id="6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A872F1" w14:paraId="7A0AD8C1" w14:textId="77777777" w:rsidTr="001234F5">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BB391E" w14:textId="77777777" w:rsidR="001A5F86" w:rsidRDefault="001A5F86" w:rsidP="003A59EE">
            <w:pPr>
              <w:spacing w:after="0" w:line="288" w:lineRule="auto"/>
              <w:contextualSpacing/>
              <w:rPr>
                <w:rFonts w:cs="Calibri"/>
              </w:rPr>
            </w:pPr>
            <w:r w:rsidRPr="6E40D9DC">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88AEEA4" w14:textId="77777777" w:rsidR="001A5F86" w:rsidRDefault="001A5F86" w:rsidP="003A59EE">
            <w:pPr>
              <w:spacing w:after="0" w:line="288" w:lineRule="auto"/>
              <w:contextualSpacing/>
              <w:rPr>
                <w:rFonts w:cs="Calibri"/>
              </w:rPr>
            </w:pPr>
            <w:r w:rsidRPr="6E40D9DC">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F1F302" w14:textId="77777777" w:rsidR="001A5F86" w:rsidRDefault="001A5F86" w:rsidP="003A59EE">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10436B8" w14:textId="77777777" w:rsidR="001A5F86" w:rsidRDefault="001A5F86" w:rsidP="003A59EE">
            <w:pPr>
              <w:spacing w:after="0" w:line="288" w:lineRule="auto"/>
              <w:contextualSpacing/>
              <w:rPr>
                <w:rFonts w:cs="Calibri"/>
              </w:rPr>
            </w:pPr>
            <w:r w:rsidRPr="6E40D9DC">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9B40404" w14:textId="77777777" w:rsidR="001A5F86" w:rsidRDefault="001A5F86" w:rsidP="003A59EE">
            <w:pPr>
              <w:spacing w:after="0" w:line="288" w:lineRule="auto"/>
              <w:contextualSpacing/>
              <w:rPr>
                <w:rFonts w:cs="Calibri"/>
              </w:rPr>
            </w:pPr>
            <w:r w:rsidRPr="6E40D9DC">
              <w:rPr>
                <w:rFonts w:cs="Calibri"/>
                <w:b/>
                <w:bCs/>
              </w:rPr>
              <w:t>Type</w:t>
            </w:r>
          </w:p>
        </w:tc>
      </w:tr>
      <w:tr w:rsidR="00A872F1" w14:paraId="1B0DF09C" w14:textId="77777777" w:rsidTr="001234F5">
        <w:trPr>
          <w:trHeight w:val="332"/>
        </w:trPr>
        <w:tc>
          <w:tcPr>
            <w:tcW w:w="804" w:type="pct"/>
            <w:tcBorders>
              <w:top w:val="single" w:sz="4" w:space="0" w:color="auto"/>
              <w:left w:val="single" w:sz="4" w:space="0" w:color="auto"/>
              <w:bottom w:val="single" w:sz="4" w:space="0" w:color="auto"/>
              <w:right w:val="single" w:sz="4" w:space="0" w:color="auto"/>
            </w:tcBorders>
            <w:vAlign w:val="center"/>
          </w:tcPr>
          <w:p w14:paraId="0D2A5303"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Authorization</w:t>
            </w:r>
          </w:p>
        </w:tc>
        <w:tc>
          <w:tcPr>
            <w:tcW w:w="2849" w:type="pct"/>
            <w:tcBorders>
              <w:top w:val="single" w:sz="4" w:space="0" w:color="auto"/>
              <w:left w:val="single" w:sz="4" w:space="0" w:color="auto"/>
              <w:bottom w:val="single" w:sz="4" w:space="0" w:color="auto"/>
              <w:right w:val="single" w:sz="4" w:space="0" w:color="auto"/>
            </w:tcBorders>
            <w:vAlign w:val="center"/>
          </w:tcPr>
          <w:p w14:paraId="2BBF46F9"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vAlign w:val="center"/>
          </w:tcPr>
          <w:p w14:paraId="641290BA"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vAlign w:val="center"/>
          </w:tcPr>
          <w:p w14:paraId="37471A58"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w:t>
            </w:r>
          </w:p>
        </w:tc>
        <w:tc>
          <w:tcPr>
            <w:tcW w:w="427" w:type="pct"/>
            <w:tcBorders>
              <w:top w:val="single" w:sz="4" w:space="0" w:color="auto"/>
              <w:left w:val="single" w:sz="4" w:space="0" w:color="auto"/>
              <w:bottom w:val="single" w:sz="4" w:space="0" w:color="auto"/>
              <w:right w:val="single" w:sz="4" w:space="0" w:color="auto"/>
            </w:tcBorders>
            <w:vAlign w:val="center"/>
          </w:tcPr>
          <w:p w14:paraId="3DCA7597" w14:textId="77777777" w:rsidR="001A5F86" w:rsidRPr="00320FB8" w:rsidRDefault="001A5F86" w:rsidP="003A59EE">
            <w:pPr>
              <w:spacing w:after="0" w:line="288" w:lineRule="auto"/>
              <w:contextualSpacing/>
              <w:rPr>
                <w:rFonts w:ascii="Consolas" w:hAnsi="Consolas" w:cs="Calibri"/>
              </w:rPr>
            </w:pPr>
            <w:r w:rsidRPr="00320FB8">
              <w:rPr>
                <w:rFonts w:ascii="Consolas" w:hAnsi="Consolas" w:cs="Calibri"/>
              </w:rPr>
              <w:t>String</w:t>
            </w:r>
          </w:p>
        </w:tc>
      </w:tr>
    </w:tbl>
    <w:p w14:paraId="750B98A0" w14:textId="68797685" w:rsidR="001A5F86" w:rsidRPr="001A5F86" w:rsidRDefault="00C30F62" w:rsidP="00E678EC">
      <w:pPr>
        <w:pStyle w:val="Heading3"/>
      </w:pPr>
      <w:bookmarkStart w:id="69" w:name="_Toc216777025"/>
      <w:r>
        <w:t>Input Body Parameters</w:t>
      </w:r>
      <w:bookmarkEnd w:id="6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9"/>
        <w:gridCol w:w="653"/>
        <w:gridCol w:w="914"/>
        <w:gridCol w:w="1725"/>
      </w:tblGrid>
      <w:tr w:rsidR="6E40D9DC" w14:paraId="3943FCAD" w14:textId="77777777" w:rsidTr="001234F5">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BC4FD4C" w14:textId="77777777" w:rsidR="6E40D9DC" w:rsidRDefault="6E40D9DC" w:rsidP="003E75CB">
            <w:pPr>
              <w:spacing w:after="0" w:line="288" w:lineRule="auto"/>
              <w:contextualSpacing/>
              <w:rPr>
                <w:rFonts w:cs="Calibri"/>
              </w:rPr>
            </w:pPr>
            <w:r w:rsidRPr="6E40D9DC">
              <w:rPr>
                <w:rFonts w:cs="Calibri"/>
                <w:b/>
                <w:bCs/>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926C9B" w14:textId="77777777" w:rsidR="6E40D9DC" w:rsidRDefault="6E40D9DC" w:rsidP="003E75CB">
            <w:pPr>
              <w:spacing w:after="0" w:line="288" w:lineRule="auto"/>
              <w:contextualSpacing/>
              <w:rPr>
                <w:rFonts w:cs="Calibri"/>
              </w:rPr>
            </w:pPr>
            <w:r w:rsidRPr="6E40D9DC">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E91682" w14:textId="77777777" w:rsidR="6E40D9DC" w:rsidRDefault="6E40D9DC" w:rsidP="003E75CB">
            <w:pPr>
              <w:spacing w:after="0" w:line="288" w:lineRule="auto"/>
              <w:contextualSpacing/>
              <w:rPr>
                <w:rFonts w:cs="Calibri"/>
              </w:rPr>
            </w:pPr>
            <w:r w:rsidRPr="6E40D9DC">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3AF92C" w14:textId="77777777" w:rsidR="6E40D9DC" w:rsidRDefault="6E40D9DC" w:rsidP="003E75CB">
            <w:pPr>
              <w:spacing w:after="0" w:line="288" w:lineRule="auto"/>
              <w:contextualSpacing/>
              <w:rPr>
                <w:rFonts w:cs="Calibri"/>
              </w:rPr>
            </w:pPr>
            <w:r w:rsidRPr="6E40D9DC">
              <w:rPr>
                <w:rFonts w:cs="Calibri"/>
                <w:b/>
                <w:bCs/>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4EADC0" w14:textId="77777777" w:rsidR="6E40D9DC" w:rsidRDefault="6E40D9DC" w:rsidP="003E75CB">
            <w:pPr>
              <w:spacing w:after="0" w:line="288" w:lineRule="auto"/>
              <w:contextualSpacing/>
              <w:rPr>
                <w:rFonts w:cs="Calibri"/>
              </w:rPr>
            </w:pPr>
            <w:r w:rsidRPr="6E40D9DC">
              <w:rPr>
                <w:rFonts w:cs="Calibri"/>
                <w:b/>
                <w:bCs/>
              </w:rPr>
              <w:t>Type</w:t>
            </w:r>
          </w:p>
        </w:tc>
      </w:tr>
      <w:tr w:rsidR="6E40D9DC" w14:paraId="7B248FE7" w14:textId="77777777" w:rsidTr="001234F5">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457C0997" w14:textId="2114F284" w:rsidR="6E40D9DC" w:rsidRDefault="6E40D9DC" w:rsidP="003E75CB">
            <w:pPr>
              <w:spacing w:after="0" w:line="288" w:lineRule="auto"/>
              <w:contextualSpacing/>
              <w:rPr>
                <w:rFonts w:cs="Calibri"/>
              </w:rPr>
            </w:pPr>
            <w:r w:rsidRPr="6E40D9DC">
              <w:rPr>
                <w:rFonts w:cs="Calibri"/>
              </w:rPr>
              <w:t>File path</w:t>
            </w:r>
          </w:p>
        </w:tc>
        <w:tc>
          <w:tcPr>
            <w:tcW w:w="2566" w:type="pct"/>
            <w:tcBorders>
              <w:top w:val="single" w:sz="4" w:space="0" w:color="auto"/>
              <w:left w:val="single" w:sz="4" w:space="0" w:color="auto"/>
              <w:bottom w:val="single" w:sz="4" w:space="0" w:color="auto"/>
              <w:right w:val="single" w:sz="4" w:space="0" w:color="auto"/>
            </w:tcBorders>
            <w:vAlign w:val="center"/>
          </w:tcPr>
          <w:p w14:paraId="5D984DC6" w14:textId="49F02C40" w:rsidR="6E40D9DC" w:rsidRPr="001B57F7" w:rsidRDefault="00E15E12" w:rsidP="003E75CB">
            <w:pPr>
              <w:spacing w:after="0" w:line="288" w:lineRule="auto"/>
              <w:contextualSpacing/>
              <w:rPr>
                <w:rFonts w:eastAsia="Graphik" w:cs="Graphik"/>
              </w:rPr>
            </w:pPr>
            <w:bookmarkStart w:id="70" w:name="OLE_LINK25"/>
            <w:r w:rsidRPr="20693E35">
              <w:rPr>
                <w:rFonts w:eastAsia="Graphik" w:cs="Graphik"/>
              </w:rPr>
              <w:t>https</w:t>
            </w:r>
            <w:r w:rsidR="00092AE0" w:rsidRPr="00092AE0">
              <w:rPr>
                <w:rFonts w:eastAsia="Graphik" w:cs="Graphik"/>
              </w:rPr>
              <w:t>://$(APIM_NAME).</w:t>
            </w:r>
            <w:r w:rsidRPr="20693E35">
              <w:rPr>
                <w:rFonts w:eastAsia="Graphik" w:cs="Graphik"/>
              </w:rPr>
              <w:t>azure-api.net/api/iaconfig/</w:t>
            </w:r>
            <w:bookmarkEnd w:id="70"/>
            <w:r w:rsidRPr="20693E35">
              <w:rPr>
                <w:rFonts w:eastAsia="Graphik" w:cs="Graphik"/>
              </w:rPr>
              <w:t>insights/configurations</w:t>
            </w:r>
          </w:p>
        </w:tc>
        <w:tc>
          <w:tcPr>
            <w:tcW w:w="349" w:type="pct"/>
            <w:tcBorders>
              <w:top w:val="single" w:sz="4" w:space="0" w:color="auto"/>
              <w:left w:val="single" w:sz="4" w:space="0" w:color="auto"/>
              <w:bottom w:val="single" w:sz="4" w:space="0" w:color="auto"/>
              <w:right w:val="single" w:sz="4" w:space="0" w:color="auto"/>
            </w:tcBorders>
            <w:vAlign w:val="center"/>
          </w:tcPr>
          <w:p w14:paraId="6E7F5652" w14:textId="77777777" w:rsidR="6E40D9DC" w:rsidRDefault="6E40D9DC" w:rsidP="003E75CB">
            <w:pPr>
              <w:spacing w:after="0" w:line="288" w:lineRule="auto"/>
              <w:contextualSpacing/>
              <w:rPr>
                <w:rFonts w:cs="Calibri"/>
              </w:rPr>
            </w:pPr>
            <w:r w:rsidRPr="6E40D9DC">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10801691" w14:textId="77777777" w:rsidR="6E40D9DC" w:rsidRDefault="6E40D9DC" w:rsidP="003E75CB">
            <w:pPr>
              <w:spacing w:after="0" w:line="288" w:lineRule="auto"/>
              <w:contextualSpacing/>
              <w:rPr>
                <w:rFonts w:cs="Calibri"/>
              </w:rPr>
            </w:pPr>
            <w:r w:rsidRPr="6E40D9DC">
              <w:rPr>
                <w:rFonts w:cs="Calibri"/>
              </w:rPr>
              <w:t>**</w:t>
            </w:r>
          </w:p>
        </w:tc>
        <w:tc>
          <w:tcPr>
            <w:tcW w:w="922" w:type="pct"/>
            <w:tcBorders>
              <w:top w:val="single" w:sz="4" w:space="0" w:color="auto"/>
              <w:left w:val="single" w:sz="4" w:space="0" w:color="auto"/>
              <w:bottom w:val="single" w:sz="4" w:space="0" w:color="auto"/>
              <w:right w:val="single" w:sz="4" w:space="0" w:color="auto"/>
            </w:tcBorders>
            <w:vAlign w:val="center"/>
          </w:tcPr>
          <w:p w14:paraId="21D7F15F" w14:textId="1960CABE" w:rsidR="6E40D9DC" w:rsidRDefault="00EA1BCE" w:rsidP="003E75CB">
            <w:pPr>
              <w:spacing w:after="0" w:line="288" w:lineRule="auto"/>
              <w:contextualSpacing/>
              <w:rPr>
                <w:rFonts w:cs="Calibri"/>
              </w:rPr>
            </w:pPr>
            <w:bookmarkStart w:id="71" w:name="OLE_LINK39"/>
            <w:r w:rsidRPr="00EA1BCE">
              <w:rPr>
                <w:rFonts w:cs="Calibri"/>
              </w:rPr>
              <w:t>Multipart/Form-data</w:t>
            </w:r>
            <w:bookmarkEnd w:id="71"/>
          </w:p>
        </w:tc>
      </w:tr>
    </w:tbl>
    <w:p w14:paraId="04A2B0C2" w14:textId="00C9FDF2" w:rsidR="6E40D9DC" w:rsidRDefault="001A5F86" w:rsidP="00E678EC">
      <w:pPr>
        <w:pStyle w:val="Heading3"/>
      </w:pPr>
      <w:bookmarkStart w:id="72" w:name="_Toc216777026"/>
      <w:r>
        <w:t>Output</w:t>
      </w:r>
      <w:r w:rsidR="00C30F62">
        <w:t xml:space="preserve"> Header Parameters</w:t>
      </w:r>
      <w:bookmarkEnd w:id="7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5787"/>
        <w:gridCol w:w="1317"/>
        <w:gridCol w:w="707"/>
      </w:tblGrid>
      <w:tr w:rsidR="6E40D9DC" w14:paraId="4142F419" w14:textId="77777777" w:rsidTr="001234F5">
        <w:trPr>
          <w:trHeight w:val="300"/>
        </w:trPr>
        <w:tc>
          <w:tcPr>
            <w:tcW w:w="674" w:type="pct"/>
            <w:shd w:val="clear" w:color="auto" w:fill="D9D9D9" w:themeFill="background1" w:themeFillShade="D9"/>
          </w:tcPr>
          <w:p w14:paraId="6412C099" w14:textId="77777777" w:rsidR="6E40D9DC" w:rsidRDefault="6E40D9DC" w:rsidP="6E40D9DC">
            <w:pPr>
              <w:spacing w:after="0"/>
              <w:rPr>
                <w:rFonts w:cs="Calibri"/>
                <w:b/>
                <w:bCs/>
              </w:rPr>
            </w:pPr>
            <w:r w:rsidRPr="6E40D9DC">
              <w:rPr>
                <w:rFonts w:cs="Calibri"/>
                <w:b/>
                <w:bCs/>
              </w:rPr>
              <w:t>Parameter</w:t>
            </w:r>
          </w:p>
        </w:tc>
        <w:tc>
          <w:tcPr>
            <w:tcW w:w="3206" w:type="pct"/>
            <w:shd w:val="clear" w:color="auto" w:fill="D9D9D9" w:themeFill="background1" w:themeFillShade="D9"/>
          </w:tcPr>
          <w:p w14:paraId="0BB7450F" w14:textId="77777777" w:rsidR="6E40D9DC" w:rsidRDefault="6E40D9DC" w:rsidP="6E40D9DC">
            <w:pPr>
              <w:spacing w:after="0"/>
              <w:rPr>
                <w:rFonts w:cs="Calibri"/>
                <w:b/>
                <w:bCs/>
              </w:rPr>
            </w:pPr>
            <w:r w:rsidRPr="6E40D9DC">
              <w:rPr>
                <w:rFonts w:cs="Calibri"/>
                <w:b/>
                <w:bCs/>
              </w:rPr>
              <w:t>Description</w:t>
            </w:r>
          </w:p>
        </w:tc>
        <w:tc>
          <w:tcPr>
            <w:tcW w:w="742" w:type="pct"/>
            <w:shd w:val="clear" w:color="auto" w:fill="D9D9D9" w:themeFill="background1" w:themeFillShade="D9"/>
          </w:tcPr>
          <w:p w14:paraId="2CD880B1" w14:textId="77777777" w:rsidR="6E40D9DC" w:rsidRDefault="6E40D9DC" w:rsidP="6E40D9DC">
            <w:pPr>
              <w:spacing w:after="0"/>
              <w:rPr>
                <w:rFonts w:cs="Calibri"/>
                <w:b/>
                <w:bCs/>
              </w:rPr>
            </w:pPr>
            <w:r w:rsidRPr="6E40D9DC">
              <w:rPr>
                <w:rFonts w:cs="Calibri"/>
                <w:b/>
                <w:bCs/>
              </w:rPr>
              <w:t>M/O</w:t>
            </w:r>
          </w:p>
        </w:tc>
        <w:tc>
          <w:tcPr>
            <w:tcW w:w="378" w:type="pct"/>
            <w:shd w:val="clear" w:color="auto" w:fill="D9D9D9" w:themeFill="background1" w:themeFillShade="D9"/>
          </w:tcPr>
          <w:p w14:paraId="35128941" w14:textId="77777777" w:rsidR="6E40D9DC" w:rsidRDefault="6E40D9DC" w:rsidP="6E40D9DC">
            <w:pPr>
              <w:spacing w:after="0"/>
              <w:rPr>
                <w:rFonts w:cs="Calibri"/>
                <w:b/>
                <w:bCs/>
              </w:rPr>
            </w:pPr>
            <w:r w:rsidRPr="6E40D9DC">
              <w:rPr>
                <w:rFonts w:cs="Calibri"/>
                <w:b/>
                <w:bCs/>
              </w:rPr>
              <w:t>Type</w:t>
            </w:r>
          </w:p>
        </w:tc>
      </w:tr>
      <w:tr w:rsidR="6E40D9DC" w14:paraId="72DCD131" w14:textId="77777777" w:rsidTr="001234F5">
        <w:trPr>
          <w:trHeight w:val="300"/>
        </w:trPr>
        <w:tc>
          <w:tcPr>
            <w:tcW w:w="674" w:type="pct"/>
          </w:tcPr>
          <w:p w14:paraId="67F3AB42" w14:textId="77777777" w:rsidR="6E40D9DC" w:rsidRDefault="6E40D9DC" w:rsidP="6E40D9DC">
            <w:pPr>
              <w:spacing w:after="0"/>
              <w:rPr>
                <w:rFonts w:cs="Calibri"/>
                <w:b/>
                <w:bCs/>
              </w:rPr>
            </w:pPr>
            <w:r w:rsidRPr="6E40D9DC">
              <w:rPr>
                <w:rFonts w:cs="Calibri"/>
              </w:rPr>
              <w:t>Content-Type</w:t>
            </w:r>
          </w:p>
        </w:tc>
        <w:tc>
          <w:tcPr>
            <w:tcW w:w="3206" w:type="pct"/>
          </w:tcPr>
          <w:p w14:paraId="75AB3BCB" w14:textId="77777777" w:rsidR="6E40D9DC" w:rsidRDefault="6E40D9DC" w:rsidP="6E40D9DC">
            <w:pPr>
              <w:spacing w:after="0"/>
              <w:rPr>
                <w:rFonts w:cs="Calibri"/>
                <w:b/>
                <w:bCs/>
              </w:rPr>
            </w:pPr>
            <w:r w:rsidRPr="6E40D9DC">
              <w:rPr>
                <w:rFonts w:cs="Calibri"/>
              </w:rPr>
              <w:t>Type of the content.</w:t>
            </w:r>
            <w:r>
              <w:t xml:space="preserve"> </w:t>
            </w:r>
            <w:r w:rsidRPr="6E40D9DC">
              <w:rPr>
                <w:rFonts w:cs="Calibri"/>
              </w:rPr>
              <w:t>It could be application/json, text/html, application/xml, etc. It lets the receiving entity know how to interpret the data.</w:t>
            </w:r>
          </w:p>
        </w:tc>
        <w:tc>
          <w:tcPr>
            <w:tcW w:w="742" w:type="pct"/>
          </w:tcPr>
          <w:p w14:paraId="656395FF" w14:textId="77777777" w:rsidR="6E40D9DC" w:rsidRDefault="6E40D9DC" w:rsidP="6E40D9DC">
            <w:pPr>
              <w:spacing w:after="0"/>
              <w:rPr>
                <w:rFonts w:cs="Calibri"/>
                <w:b/>
                <w:bCs/>
              </w:rPr>
            </w:pPr>
            <w:r w:rsidRPr="6E40D9DC">
              <w:rPr>
                <w:rFonts w:cs="Calibri"/>
              </w:rPr>
              <w:t>M-Public</w:t>
            </w:r>
          </w:p>
        </w:tc>
        <w:tc>
          <w:tcPr>
            <w:tcW w:w="378" w:type="pct"/>
          </w:tcPr>
          <w:p w14:paraId="547AE8B0" w14:textId="77777777" w:rsidR="6E40D9DC" w:rsidRDefault="6E40D9DC" w:rsidP="6E40D9DC">
            <w:pPr>
              <w:spacing w:after="0"/>
              <w:rPr>
                <w:rFonts w:cs="Calibri"/>
                <w:b/>
                <w:bCs/>
              </w:rPr>
            </w:pPr>
            <w:r w:rsidRPr="6E40D9DC">
              <w:rPr>
                <w:rFonts w:cs="Calibri"/>
              </w:rPr>
              <w:t>255</w:t>
            </w:r>
          </w:p>
        </w:tc>
      </w:tr>
      <w:tr w:rsidR="6E40D9DC" w14:paraId="5DEA54D1" w14:textId="77777777" w:rsidTr="001234F5">
        <w:trPr>
          <w:trHeight w:val="300"/>
        </w:trPr>
        <w:tc>
          <w:tcPr>
            <w:tcW w:w="674" w:type="pct"/>
          </w:tcPr>
          <w:p w14:paraId="7E7862BF" w14:textId="77777777" w:rsidR="6E40D9DC" w:rsidRDefault="6E40D9DC" w:rsidP="6E40D9DC">
            <w:pPr>
              <w:spacing w:after="0"/>
              <w:rPr>
                <w:rFonts w:cs="Calibri"/>
              </w:rPr>
            </w:pPr>
            <w:r w:rsidRPr="6E40D9DC">
              <w:rPr>
                <w:rFonts w:cs="Calibri"/>
              </w:rPr>
              <w:t>Content-Length</w:t>
            </w:r>
          </w:p>
        </w:tc>
        <w:tc>
          <w:tcPr>
            <w:tcW w:w="3206" w:type="pct"/>
          </w:tcPr>
          <w:p w14:paraId="1F558493" w14:textId="77777777" w:rsidR="6E40D9DC" w:rsidRDefault="6E40D9DC" w:rsidP="6E40D9DC">
            <w:pPr>
              <w:spacing w:after="0"/>
              <w:rPr>
                <w:rFonts w:cs="Calibri"/>
              </w:rPr>
            </w:pPr>
            <w:r w:rsidRPr="6E40D9DC">
              <w:rPr>
                <w:rFonts w:cs="Calibri"/>
              </w:rPr>
              <w:t>Length of the content.</w:t>
            </w:r>
            <w:r>
              <w:t xml:space="preserve"> </w:t>
            </w:r>
            <w:r w:rsidRPr="6E40D9DC">
              <w:rPr>
                <w:rFonts w:cs="Calibri"/>
              </w:rPr>
              <w:t>This is an HTTP header that indicates the size of the body data in bytes. It is used to let the receiving entity know how much data to expect.</w:t>
            </w:r>
          </w:p>
        </w:tc>
        <w:tc>
          <w:tcPr>
            <w:tcW w:w="742" w:type="pct"/>
          </w:tcPr>
          <w:p w14:paraId="48607880" w14:textId="77777777" w:rsidR="6E40D9DC" w:rsidRDefault="6E40D9DC" w:rsidP="6E40D9DC">
            <w:pPr>
              <w:spacing w:after="0"/>
              <w:rPr>
                <w:rFonts w:cs="Calibri"/>
              </w:rPr>
            </w:pPr>
            <w:r w:rsidRPr="6E40D9DC">
              <w:rPr>
                <w:rFonts w:cs="Calibri"/>
              </w:rPr>
              <w:t>O-Public</w:t>
            </w:r>
          </w:p>
        </w:tc>
        <w:tc>
          <w:tcPr>
            <w:tcW w:w="378" w:type="pct"/>
          </w:tcPr>
          <w:p w14:paraId="230E10EF" w14:textId="77777777" w:rsidR="6E40D9DC" w:rsidRDefault="6E40D9DC" w:rsidP="6E40D9DC">
            <w:pPr>
              <w:spacing w:after="0"/>
              <w:rPr>
                <w:rFonts w:cs="Calibri"/>
              </w:rPr>
            </w:pPr>
            <w:r w:rsidRPr="6E40D9DC">
              <w:rPr>
                <w:rFonts w:cs="Calibri"/>
              </w:rPr>
              <w:t>255</w:t>
            </w:r>
          </w:p>
        </w:tc>
      </w:tr>
      <w:tr w:rsidR="6E40D9DC" w14:paraId="6730F961" w14:textId="77777777" w:rsidTr="001234F5">
        <w:trPr>
          <w:trHeight w:val="300"/>
        </w:trPr>
        <w:tc>
          <w:tcPr>
            <w:tcW w:w="674" w:type="pct"/>
          </w:tcPr>
          <w:p w14:paraId="3DA2DD61" w14:textId="77777777" w:rsidR="6E40D9DC" w:rsidRDefault="6E40D9DC" w:rsidP="6E40D9DC">
            <w:pPr>
              <w:spacing w:after="0"/>
              <w:rPr>
                <w:rFonts w:cs="Calibri"/>
              </w:rPr>
            </w:pPr>
            <w:r w:rsidRPr="6E40D9DC">
              <w:rPr>
                <w:rFonts w:cs="Calibri"/>
              </w:rPr>
              <w:t xml:space="preserve">date </w:t>
            </w:r>
          </w:p>
        </w:tc>
        <w:tc>
          <w:tcPr>
            <w:tcW w:w="3206" w:type="pct"/>
          </w:tcPr>
          <w:p w14:paraId="68D24C8B" w14:textId="77777777" w:rsidR="6E40D9DC" w:rsidRDefault="6E40D9DC" w:rsidP="6E40D9DC">
            <w:pPr>
              <w:spacing w:after="0"/>
              <w:rPr>
                <w:rFonts w:cs="Calibri"/>
              </w:rPr>
            </w:pPr>
            <w:r w:rsidRPr="6E40D9DC">
              <w:rPr>
                <w:rFonts w:cs="Calibri"/>
              </w:rPr>
              <w:t xml:space="preserve">Date of operation execution </w:t>
            </w:r>
          </w:p>
        </w:tc>
        <w:tc>
          <w:tcPr>
            <w:tcW w:w="742" w:type="pct"/>
          </w:tcPr>
          <w:p w14:paraId="1EB0237C" w14:textId="77777777" w:rsidR="6E40D9DC" w:rsidRDefault="6E40D9DC" w:rsidP="6E40D9DC">
            <w:pPr>
              <w:spacing w:after="0"/>
              <w:rPr>
                <w:rFonts w:cs="Calibri"/>
              </w:rPr>
            </w:pPr>
            <w:r w:rsidRPr="6E40D9DC">
              <w:rPr>
                <w:rFonts w:cs="Calibri"/>
              </w:rPr>
              <w:t>O-Public</w:t>
            </w:r>
          </w:p>
        </w:tc>
        <w:tc>
          <w:tcPr>
            <w:tcW w:w="378" w:type="pct"/>
          </w:tcPr>
          <w:p w14:paraId="0509D777" w14:textId="77777777" w:rsidR="6E40D9DC" w:rsidRDefault="6E40D9DC" w:rsidP="6E40D9DC">
            <w:pPr>
              <w:spacing w:after="0"/>
              <w:rPr>
                <w:rFonts w:cs="Calibri"/>
              </w:rPr>
            </w:pPr>
            <w:r w:rsidRPr="6E40D9DC">
              <w:rPr>
                <w:rFonts w:cs="Calibri"/>
              </w:rPr>
              <w:t>255</w:t>
            </w:r>
          </w:p>
        </w:tc>
      </w:tr>
    </w:tbl>
    <w:p w14:paraId="1F5A4159" w14:textId="6D209F6A" w:rsidR="6E40D9DC" w:rsidRDefault="00B73BF3" w:rsidP="00E678EC">
      <w:pPr>
        <w:pStyle w:val="Heading3"/>
      </w:pPr>
      <w:bookmarkStart w:id="73" w:name="_Toc216777027"/>
      <w:r w:rsidRPr="6E40D9DC">
        <w:t>Error Management</w:t>
      </w:r>
      <w:bookmarkEnd w:id="73"/>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52"/>
        <w:gridCol w:w="2122"/>
        <w:gridCol w:w="4598"/>
      </w:tblGrid>
      <w:tr w:rsidR="6E40D9DC" w14:paraId="2B4A5C67" w14:textId="77777777" w:rsidTr="00C30F62">
        <w:trPr>
          <w:trHeight w:val="231"/>
        </w:trPr>
        <w:tc>
          <w:tcPr>
            <w:tcW w:w="1795" w:type="dxa"/>
            <w:tcBorders>
              <w:bottom w:val="nil"/>
            </w:tcBorders>
            <w:shd w:val="clear" w:color="auto" w:fill="D9D9D9" w:themeFill="background1" w:themeFillShade="D9"/>
          </w:tcPr>
          <w:p w14:paraId="52BBE40B" w14:textId="77777777" w:rsidR="6E40D9DC" w:rsidRDefault="6E40D9DC" w:rsidP="00C30F62">
            <w:pPr>
              <w:spacing w:after="0"/>
              <w:jc w:val="left"/>
              <w:rPr>
                <w:rFonts w:cs="Calibri"/>
                <w:b/>
                <w:bCs/>
              </w:rPr>
            </w:pPr>
            <w:r w:rsidRPr="6E40D9DC">
              <w:rPr>
                <w:rFonts w:cs="Calibri"/>
                <w:b/>
                <w:bCs/>
              </w:rPr>
              <w:t>HTTP Code</w:t>
            </w:r>
          </w:p>
        </w:tc>
        <w:tc>
          <w:tcPr>
            <w:tcW w:w="1620" w:type="dxa"/>
            <w:tcBorders>
              <w:bottom w:val="nil"/>
            </w:tcBorders>
            <w:shd w:val="clear" w:color="auto" w:fill="D9D9D9" w:themeFill="background1" w:themeFillShade="D9"/>
          </w:tcPr>
          <w:p w14:paraId="4DBF4304" w14:textId="77777777" w:rsidR="6E40D9DC" w:rsidRDefault="6E40D9DC" w:rsidP="00C30F62">
            <w:pPr>
              <w:spacing w:after="0"/>
              <w:jc w:val="left"/>
              <w:rPr>
                <w:rFonts w:cs="Calibri"/>
                <w:b/>
                <w:bCs/>
                <w:lang w:val="it-IT" w:eastAsia="it-IT"/>
              </w:rPr>
            </w:pPr>
            <w:r w:rsidRPr="6E40D9DC">
              <w:rPr>
                <w:rFonts w:cs="Calibri"/>
                <w:b/>
                <w:bCs/>
              </w:rPr>
              <w:t>Error Code</w:t>
            </w:r>
          </w:p>
        </w:tc>
        <w:tc>
          <w:tcPr>
            <w:tcW w:w="3510" w:type="dxa"/>
            <w:tcBorders>
              <w:bottom w:val="nil"/>
            </w:tcBorders>
            <w:shd w:val="clear" w:color="auto" w:fill="D9D9D9" w:themeFill="background1" w:themeFillShade="D9"/>
          </w:tcPr>
          <w:p w14:paraId="1B0570A2" w14:textId="77777777" w:rsidR="6E40D9DC" w:rsidRDefault="6E40D9DC" w:rsidP="00C30F62">
            <w:pPr>
              <w:spacing w:after="0"/>
              <w:jc w:val="left"/>
              <w:rPr>
                <w:rFonts w:cs="Calibri"/>
                <w:b/>
                <w:bCs/>
                <w:lang w:val="it-IT" w:eastAsia="it-IT"/>
              </w:rPr>
            </w:pPr>
            <w:r w:rsidRPr="6E40D9DC">
              <w:rPr>
                <w:rFonts w:cs="Calibri"/>
                <w:b/>
                <w:bCs/>
              </w:rPr>
              <w:t>Error Description</w:t>
            </w:r>
          </w:p>
        </w:tc>
      </w:tr>
      <w:tr w:rsidR="6E40D9DC" w14:paraId="0A60B9F0" w14:textId="77777777" w:rsidTr="00C30F62">
        <w:trPr>
          <w:trHeight w:val="231"/>
        </w:trPr>
        <w:tc>
          <w:tcPr>
            <w:tcW w:w="1795" w:type="dxa"/>
          </w:tcPr>
          <w:p w14:paraId="416E6FEC" w14:textId="77777777" w:rsidR="6E40D9DC" w:rsidRDefault="6E40D9DC" w:rsidP="00C30F62">
            <w:pPr>
              <w:spacing w:after="0"/>
              <w:jc w:val="left"/>
              <w:rPr>
                <w:rFonts w:cs="Calibri"/>
              </w:rPr>
            </w:pPr>
            <w:r w:rsidRPr="6E40D9DC">
              <w:rPr>
                <w:rFonts w:cs="Calibri"/>
              </w:rPr>
              <w:t>500</w:t>
            </w:r>
          </w:p>
        </w:tc>
        <w:tc>
          <w:tcPr>
            <w:tcW w:w="1620" w:type="dxa"/>
          </w:tcPr>
          <w:p w14:paraId="347B35C0" w14:textId="77777777" w:rsidR="6E40D9DC" w:rsidRDefault="6E40D9DC" w:rsidP="00C30F62">
            <w:pPr>
              <w:spacing w:after="0"/>
              <w:jc w:val="left"/>
              <w:rPr>
                <w:rFonts w:cs="Calibri"/>
              </w:rPr>
            </w:pPr>
            <w:r w:rsidRPr="6E40D9DC">
              <w:rPr>
                <w:rFonts w:cs="Calibri"/>
              </w:rPr>
              <w:t>500</w:t>
            </w:r>
          </w:p>
        </w:tc>
        <w:tc>
          <w:tcPr>
            <w:tcW w:w="3510" w:type="dxa"/>
          </w:tcPr>
          <w:p w14:paraId="4037EF2C" w14:textId="06C8848B" w:rsidR="6E40D9DC" w:rsidRPr="000533ED" w:rsidRDefault="000533ED" w:rsidP="00C30F62">
            <w:pPr>
              <w:spacing w:after="0"/>
              <w:jc w:val="left"/>
              <w:rPr>
                <w:rFonts w:cs="Calibri"/>
                <w:lang w:val="en-IN"/>
              </w:rPr>
            </w:pPr>
            <w:r w:rsidRPr="000533ED">
              <w:rPr>
                <w:rFonts w:cs="Calibri"/>
                <w:lang w:val="en-IN"/>
              </w:rPr>
              <w:t>Invalid data</w:t>
            </w:r>
          </w:p>
        </w:tc>
      </w:tr>
      <w:bookmarkEnd w:id="65"/>
    </w:tbl>
    <w:p w14:paraId="23805129" w14:textId="52D4C527" w:rsidR="00C9091F" w:rsidRDefault="00C9091F" w:rsidP="372CF7AF">
      <w:pPr>
        <w:ind w:left="720"/>
        <w:rPr>
          <w:color w:val="002060"/>
        </w:rPr>
        <w:sectPr w:rsidR="00C9091F" w:rsidSect="005F3B2A">
          <w:pgSz w:w="12242" w:h="15842" w:code="1"/>
          <w:pgMar w:top="1440" w:right="1440" w:bottom="1440" w:left="1440" w:header="720" w:footer="720" w:gutter="0"/>
          <w:cols w:space="720"/>
          <w:docGrid w:linePitch="360"/>
        </w:sectPr>
      </w:pPr>
    </w:p>
    <w:p w14:paraId="3EDF67B9" w14:textId="77777777" w:rsidR="000533ED" w:rsidRPr="000533ED" w:rsidRDefault="51F78F11" w:rsidP="003D67BD">
      <w:pPr>
        <w:pStyle w:val="Heading2"/>
      </w:pPr>
      <w:bookmarkStart w:id="74" w:name="_Toc216777028"/>
      <w:bookmarkStart w:id="75" w:name="_Toc216777100"/>
      <w:r>
        <w:lastRenderedPageBreak/>
        <w:t>Update configuration</w:t>
      </w:r>
      <w:bookmarkEnd w:id="74"/>
      <w:bookmarkEnd w:id="75"/>
    </w:p>
    <w:p w14:paraId="66DA95E2" w14:textId="799F72B1" w:rsidR="00140383" w:rsidRDefault="00140383" w:rsidP="006B3C76">
      <w:r>
        <w:t>This API updates the model_configuration and dedicated_model_configuration tables based on the configuration ID in Azure DB. For Insight based on KPIs configurations, only the ActionIn field may be updated. For Predictive configurations, the Theme, Sub-type, Priority, Department, Role, Action in, Description, Frequency, Threshold, and Impacted KPIs may be updated.</w:t>
      </w:r>
    </w:p>
    <w:p w14:paraId="75D56EE7" w14:textId="24AE2E7B" w:rsidR="0078697F" w:rsidRDefault="0078697F" w:rsidP="00E678EC">
      <w:pPr>
        <w:pStyle w:val="Heading3"/>
      </w:pPr>
      <w:bookmarkStart w:id="76" w:name="_Toc216777029"/>
      <w:r>
        <w:t>Specification</w:t>
      </w:r>
      <w:r w:rsidR="00C30F62">
        <w:t>s</w:t>
      </w:r>
      <w:bookmarkEnd w:id="76"/>
    </w:p>
    <w:tbl>
      <w:tblPr>
        <w:tblStyle w:val="TableGridLight1"/>
        <w:tblW w:w="9072" w:type="dxa"/>
        <w:tblInd w:w="0" w:type="dxa"/>
        <w:tblLayout w:type="fixed"/>
        <w:tblLook w:val="04A0" w:firstRow="1" w:lastRow="0" w:firstColumn="1" w:lastColumn="0" w:noHBand="0" w:noVBand="1"/>
      </w:tblPr>
      <w:tblGrid>
        <w:gridCol w:w="2188"/>
        <w:gridCol w:w="6884"/>
      </w:tblGrid>
      <w:tr w:rsidR="00743B3C" w:rsidRPr="00743B3C" w14:paraId="42AB358E"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FCBD445" w14:textId="77777777" w:rsidR="00743B3C" w:rsidRPr="00743B3C" w:rsidRDefault="00743B3C" w:rsidP="00743B3C">
            <w:pPr>
              <w:spacing w:line="256" w:lineRule="auto"/>
              <w:rPr>
                <w:rFonts w:eastAsia="Calibri" w:cs="Arial"/>
              </w:rPr>
            </w:pPr>
            <w:r w:rsidRPr="00743B3C">
              <w:rPr>
                <w:rFonts w:eastAsia="Calibri" w:cs="Arial"/>
              </w:rPr>
              <w:t>PROTOCOL</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99B3774" w14:textId="3BA87C95" w:rsidR="00743B3C" w:rsidRPr="00390618" w:rsidRDefault="00743B3C" w:rsidP="00743B3C">
            <w:pPr>
              <w:spacing w:line="256" w:lineRule="auto"/>
              <w:rPr>
                <w:rFonts w:ascii="Consolas" w:eastAsia="Calibri" w:hAnsi="Consolas" w:cs="Arial"/>
              </w:rPr>
            </w:pPr>
            <w:r w:rsidRPr="00390618">
              <w:rPr>
                <w:rFonts w:ascii="Consolas" w:eastAsia="Calibri" w:hAnsi="Consolas" w:cs="Arial"/>
              </w:rPr>
              <w:t>HTTPS</w:t>
            </w:r>
          </w:p>
        </w:tc>
      </w:tr>
      <w:tr w:rsidR="00743B3C" w:rsidRPr="00743B3C" w14:paraId="3CB072A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3D326F50" w14:textId="4E009C14" w:rsidR="00743B3C" w:rsidRPr="00743B3C" w:rsidRDefault="00743B3C" w:rsidP="00743B3C">
            <w:pPr>
              <w:spacing w:line="256" w:lineRule="auto"/>
              <w:rPr>
                <w:rFonts w:eastAsia="Calibri" w:cs="Arial"/>
              </w:rPr>
            </w:pPr>
            <w:r w:rsidRPr="00743B3C">
              <w:rPr>
                <w:rFonts w:eastAsia="Calibri" w:cs="Arial"/>
              </w:rPr>
              <w:t xml:space="preserve">PATH </w:t>
            </w:r>
            <w:r w:rsidR="002A315D">
              <w:rPr>
                <w:rFonts w:eastAsia="Calibri" w:cs="Arial"/>
              </w:rPr>
              <w:t>(</w:t>
            </w:r>
            <w:r w:rsidRPr="00743B3C">
              <w:rPr>
                <w:rFonts w:eastAsia="Calibri" w:cs="Arial"/>
              </w:rPr>
              <w:t>Public Exposure</w:t>
            </w:r>
            <w:r w:rsidR="002A315D">
              <w:rPr>
                <w:rFonts w:eastAsia="Calibri" w:cs="Arial"/>
              </w:rPr>
              <w: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2E52B06" w14:textId="5CD262A4" w:rsidR="00743B3C" w:rsidRPr="00390618" w:rsidRDefault="006B3C76" w:rsidP="00743B3C">
            <w:pPr>
              <w:spacing w:line="256" w:lineRule="auto"/>
              <w:rPr>
                <w:rFonts w:ascii="Consolas" w:eastAsia="Calibri" w:hAnsi="Consolas" w:cs="Arial"/>
              </w:rPr>
            </w:pPr>
            <w:hyperlink r:id="rId28" w:history="1">
              <w:r w:rsidRPr="00390618">
                <w:rPr>
                  <w:rStyle w:val="Hyperlink"/>
                  <w:rFonts w:ascii="Consolas" w:eastAsia="Calibri" w:hAnsi="Consolas" w:cs="Arial"/>
                </w:rPr>
                <w:t>https://$(APIM_NAME).azure-api.net/api/iaconfig/</w:t>
              </w:r>
              <w:r w:rsidRPr="00390618">
                <w:rPr>
                  <w:rStyle w:val="Hyperlink"/>
                  <w:rFonts w:ascii="Consolas" w:eastAsia="Calibri" w:hAnsi="Consolas" w:cs="Arial"/>
                  <w:lang w:val="en-IN"/>
                </w:rPr>
                <w:t>insights/configurations/{id}</w:t>
              </w:r>
            </w:hyperlink>
            <w:r w:rsidRPr="00390618">
              <w:rPr>
                <w:rFonts w:ascii="Consolas" w:eastAsia="Calibri" w:hAnsi="Consolas" w:cs="Arial"/>
                <w:lang w:val="en-IN"/>
              </w:rPr>
              <w:t xml:space="preserve"> </w:t>
            </w:r>
          </w:p>
        </w:tc>
      </w:tr>
      <w:tr w:rsidR="00743B3C" w:rsidRPr="00743B3C" w14:paraId="3D1413D3"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82B329B" w14:textId="77777777" w:rsidR="00743B3C" w:rsidRPr="00743B3C" w:rsidRDefault="00743B3C" w:rsidP="00743B3C">
            <w:pPr>
              <w:spacing w:line="256" w:lineRule="auto"/>
              <w:rPr>
                <w:rFonts w:eastAsia="Calibri" w:cs="Arial"/>
              </w:rPr>
            </w:pPr>
            <w:r w:rsidRPr="00743B3C">
              <w:rPr>
                <w:rFonts w:eastAsia="Calibri" w:cs="Arial"/>
              </w:rPr>
              <w:t>METHOD</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413828" w14:textId="0007E092" w:rsidR="00743B3C" w:rsidRPr="00390618" w:rsidRDefault="009A5B87" w:rsidP="00743B3C">
            <w:pPr>
              <w:spacing w:line="256" w:lineRule="auto"/>
              <w:rPr>
                <w:rFonts w:ascii="Consolas" w:eastAsia="Calibri" w:hAnsi="Consolas" w:cs="Arial"/>
              </w:rPr>
            </w:pPr>
            <w:r w:rsidRPr="00390618">
              <w:rPr>
                <w:rFonts w:ascii="Consolas" w:eastAsia="Calibri" w:hAnsi="Consolas" w:cs="Arial"/>
              </w:rPr>
              <w:t>PUT</w:t>
            </w:r>
          </w:p>
        </w:tc>
      </w:tr>
      <w:tr w:rsidR="00743B3C" w:rsidRPr="00743B3C" w14:paraId="3716083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6494F75" w14:textId="77777777" w:rsidR="00743B3C" w:rsidRPr="00743B3C" w:rsidRDefault="00743B3C" w:rsidP="00743B3C">
            <w:pPr>
              <w:spacing w:line="256" w:lineRule="auto"/>
              <w:rPr>
                <w:rFonts w:eastAsia="Calibri" w:cs="Arial"/>
              </w:rPr>
            </w:pPr>
            <w:r w:rsidRPr="00743B3C">
              <w:rPr>
                <w:rFonts w:eastAsia="Calibri" w:cs="Arial"/>
              </w:rPr>
              <w:t>CONTENT TYPE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57A1220" w14:textId="77777777" w:rsidR="00743B3C" w:rsidRPr="00390618" w:rsidRDefault="00743B3C" w:rsidP="00743B3C">
            <w:pPr>
              <w:spacing w:line="256" w:lineRule="auto"/>
              <w:rPr>
                <w:rFonts w:ascii="Consolas" w:eastAsia="Calibri" w:hAnsi="Consolas" w:cs="Arial"/>
              </w:rPr>
            </w:pPr>
            <w:r w:rsidRPr="00390618">
              <w:rPr>
                <w:rFonts w:ascii="Consolas" w:eastAsia="Calibri" w:hAnsi="Consolas" w:cs="Arial"/>
              </w:rPr>
              <w:t>application / json</w:t>
            </w:r>
          </w:p>
        </w:tc>
      </w:tr>
      <w:tr w:rsidR="00F23955" w:rsidRPr="00743B3C" w14:paraId="683959C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4566AB35" w14:textId="58E59522" w:rsidR="00F23955" w:rsidRPr="00743B3C" w:rsidRDefault="00F23955" w:rsidP="00743B3C">
            <w:pPr>
              <w:spacing w:line="256" w:lineRule="auto"/>
              <w:rPr>
                <w:rFonts w:eastAsia="Calibri" w:cs="Arial"/>
              </w:rPr>
            </w:pPr>
            <w:r>
              <w:rPr>
                <w:rFonts w:eastAsia="Calibri" w:cs="Arial"/>
              </w:rPr>
              <w:t>Sample Request</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EC2F4E3" w14:textId="76817C4F" w:rsidR="00F23955" w:rsidRPr="00390618" w:rsidRDefault="00F23955" w:rsidP="00743B3C">
            <w:pPr>
              <w:spacing w:line="256" w:lineRule="auto"/>
              <w:rPr>
                <w:rFonts w:ascii="Consolas" w:eastAsia="Calibri" w:hAnsi="Consolas" w:cs="Arial"/>
              </w:rPr>
            </w:pPr>
            <w:hyperlink r:id="rId29" w:history="1">
              <w:r w:rsidRPr="00390618">
                <w:rPr>
                  <w:rStyle w:val="Hyperlink"/>
                  <w:rFonts w:ascii="Consolas" w:eastAsia="Calibri" w:hAnsi="Consolas" w:cs="Arial"/>
                  <w:kern w:val="2"/>
                </w:rPr>
                <w:t>Link</w:t>
              </w:r>
            </w:hyperlink>
          </w:p>
        </w:tc>
      </w:tr>
      <w:tr w:rsidR="00F23955" w:rsidRPr="00743B3C" w14:paraId="75337AD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tcPr>
          <w:p w14:paraId="631E396D" w14:textId="53DA3EA5" w:rsidR="00F23955" w:rsidRPr="00743B3C" w:rsidRDefault="00F23955" w:rsidP="00743B3C">
            <w:pPr>
              <w:spacing w:line="256" w:lineRule="auto"/>
              <w:rPr>
                <w:rFonts w:eastAsia="Calibri" w:cs="Arial"/>
              </w:rPr>
            </w:pPr>
            <w:r>
              <w:rPr>
                <w:rFonts w:eastAsia="Calibri" w:cs="Arial"/>
              </w:rPr>
              <w:t>Sample Response</w:t>
            </w:r>
          </w:p>
        </w:tc>
        <w:tc>
          <w:tcPr>
            <w:tcW w:w="828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198DEFC1" w14:textId="17D8CEF1" w:rsidR="00F23955" w:rsidRPr="00390618" w:rsidRDefault="00F23955" w:rsidP="00743B3C">
            <w:pPr>
              <w:spacing w:line="256" w:lineRule="auto"/>
              <w:rPr>
                <w:rFonts w:ascii="Consolas" w:eastAsia="Calibri" w:hAnsi="Consolas" w:cs="Arial"/>
              </w:rPr>
            </w:pPr>
            <w:hyperlink r:id="rId30" w:history="1">
              <w:r w:rsidRPr="00390618">
                <w:rPr>
                  <w:rStyle w:val="Hyperlink"/>
                  <w:rFonts w:ascii="Consolas" w:eastAsia="Calibri" w:hAnsi="Consolas" w:cs="Arial"/>
                  <w:kern w:val="2"/>
                </w:rPr>
                <w:t>Link</w:t>
              </w:r>
            </w:hyperlink>
          </w:p>
        </w:tc>
      </w:tr>
    </w:tbl>
    <w:p w14:paraId="5CCCDF35" w14:textId="1FB38688" w:rsidR="00743B3C" w:rsidRDefault="00DA20CB" w:rsidP="00E678EC">
      <w:pPr>
        <w:pStyle w:val="Heading3"/>
      </w:pPr>
      <w:bookmarkStart w:id="77" w:name="_Toc216777030"/>
      <w:r>
        <w:t>Input</w:t>
      </w:r>
      <w:r w:rsidR="00C30F62">
        <w:t xml:space="preserve"> Header Parameters</w:t>
      </w:r>
      <w:bookmarkEnd w:id="7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957"/>
        <w:gridCol w:w="3836"/>
        <w:gridCol w:w="1051"/>
        <w:gridCol w:w="1190"/>
        <w:gridCol w:w="1038"/>
      </w:tblGrid>
      <w:tr w:rsidR="004F402C" w:rsidRPr="000533ED" w14:paraId="0EE9B7AF" w14:textId="77777777" w:rsidTr="00C30F62">
        <w:trPr>
          <w:trHeight w:val="300"/>
        </w:trPr>
        <w:tc>
          <w:tcPr>
            <w:tcW w:w="10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BD7B3B" w14:textId="77777777" w:rsidR="004F402C" w:rsidRPr="000533ED" w:rsidRDefault="004F402C" w:rsidP="008F043C">
            <w:pPr>
              <w:spacing w:line="240" w:lineRule="auto"/>
              <w:contextualSpacing/>
            </w:pPr>
            <w:r w:rsidRPr="000533ED">
              <w:rPr>
                <w:b/>
                <w:bCs/>
              </w:rPr>
              <w:t>Parameter</w:t>
            </w:r>
          </w:p>
        </w:tc>
        <w:tc>
          <w:tcPr>
            <w:tcW w:w="211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2D7D0B" w14:textId="77777777" w:rsidR="004F402C" w:rsidRPr="000533ED" w:rsidRDefault="004F402C" w:rsidP="008F043C">
            <w:pPr>
              <w:spacing w:line="240" w:lineRule="auto"/>
              <w:contextualSpacing/>
            </w:pPr>
            <w:r w:rsidRPr="000533ED">
              <w:rPr>
                <w:b/>
                <w:bCs/>
              </w:rPr>
              <w:t>Description</w:t>
            </w:r>
          </w:p>
        </w:tc>
        <w:tc>
          <w:tcPr>
            <w:tcW w:w="57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31473" w14:textId="77777777" w:rsidR="004F402C" w:rsidRPr="000533ED" w:rsidRDefault="004F402C" w:rsidP="008F043C">
            <w:pPr>
              <w:spacing w:line="240" w:lineRule="auto"/>
              <w:contextualSpacing/>
            </w:pPr>
            <w:r w:rsidRPr="000533ED">
              <w:rPr>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D42038" w14:textId="77777777" w:rsidR="004F402C" w:rsidRPr="000533ED" w:rsidRDefault="004F402C" w:rsidP="008F043C">
            <w:pPr>
              <w:spacing w:line="240" w:lineRule="auto"/>
              <w:contextualSpacing/>
            </w:pPr>
            <w:r w:rsidRPr="000533ED">
              <w:rPr>
                <w:b/>
                <w:bCs/>
              </w:rPr>
              <w:t>Max Length</w:t>
            </w:r>
          </w:p>
        </w:tc>
        <w:tc>
          <w:tcPr>
            <w:tcW w:w="5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E4F722" w14:textId="77777777" w:rsidR="004F402C" w:rsidRPr="000533ED" w:rsidRDefault="004F402C" w:rsidP="008F043C">
            <w:pPr>
              <w:spacing w:line="240" w:lineRule="auto"/>
              <w:contextualSpacing/>
            </w:pPr>
            <w:r w:rsidRPr="000533ED">
              <w:rPr>
                <w:b/>
                <w:bCs/>
              </w:rPr>
              <w:t>Type</w:t>
            </w:r>
          </w:p>
        </w:tc>
      </w:tr>
      <w:tr w:rsidR="004F402C" w:rsidRPr="000533ED" w14:paraId="1B911A90" w14:textId="77777777" w:rsidTr="00C30F62">
        <w:trPr>
          <w:trHeight w:val="332"/>
        </w:trPr>
        <w:tc>
          <w:tcPr>
            <w:tcW w:w="1079" w:type="pct"/>
            <w:tcBorders>
              <w:top w:val="single" w:sz="4" w:space="0" w:color="auto"/>
              <w:left w:val="single" w:sz="4" w:space="0" w:color="auto"/>
              <w:bottom w:val="single" w:sz="4" w:space="0" w:color="auto"/>
              <w:right w:val="single" w:sz="4" w:space="0" w:color="auto"/>
            </w:tcBorders>
            <w:vAlign w:val="center"/>
            <w:hideMark/>
          </w:tcPr>
          <w:p w14:paraId="37387071" w14:textId="77777777" w:rsidR="004F402C" w:rsidRPr="00390618" w:rsidRDefault="004F402C" w:rsidP="008F043C">
            <w:pPr>
              <w:spacing w:line="240" w:lineRule="auto"/>
              <w:contextualSpacing/>
              <w:rPr>
                <w:rFonts w:ascii="Consolas" w:hAnsi="Consolas"/>
              </w:rPr>
            </w:pPr>
            <w:r w:rsidRPr="00390618">
              <w:rPr>
                <w:rFonts w:ascii="Consolas" w:hAnsi="Consolas"/>
              </w:rPr>
              <w:t>Authorization</w:t>
            </w:r>
          </w:p>
        </w:tc>
        <w:tc>
          <w:tcPr>
            <w:tcW w:w="2114" w:type="pct"/>
            <w:tcBorders>
              <w:top w:val="single" w:sz="4" w:space="0" w:color="auto"/>
              <w:left w:val="single" w:sz="4" w:space="0" w:color="auto"/>
              <w:bottom w:val="single" w:sz="4" w:space="0" w:color="auto"/>
              <w:right w:val="single" w:sz="4" w:space="0" w:color="auto"/>
            </w:tcBorders>
            <w:vAlign w:val="center"/>
            <w:hideMark/>
          </w:tcPr>
          <w:p w14:paraId="0B3E7DEA" w14:textId="77777777" w:rsidR="004F402C" w:rsidRPr="00390618" w:rsidRDefault="004F402C" w:rsidP="008F043C">
            <w:pPr>
              <w:spacing w:line="240" w:lineRule="auto"/>
              <w:contextualSpacing/>
              <w:rPr>
                <w:rFonts w:ascii="Consolas" w:hAnsi="Consolas"/>
              </w:rPr>
            </w:pPr>
            <w:r w:rsidRPr="00390618">
              <w:rPr>
                <w:rFonts w:ascii="Consolas" w:hAnsi="Consolas"/>
              </w:rPr>
              <w:t>Token acquired from Azure AD based on the user credentials for further API calls. e.g., msal.accesstoken : { token: "Bearer {token}" }</w:t>
            </w:r>
          </w:p>
        </w:tc>
        <w:tc>
          <w:tcPr>
            <w:tcW w:w="579" w:type="pct"/>
            <w:tcBorders>
              <w:top w:val="single" w:sz="4" w:space="0" w:color="auto"/>
              <w:left w:val="single" w:sz="4" w:space="0" w:color="auto"/>
              <w:bottom w:val="single" w:sz="4" w:space="0" w:color="auto"/>
              <w:right w:val="single" w:sz="4" w:space="0" w:color="auto"/>
            </w:tcBorders>
            <w:vAlign w:val="center"/>
            <w:hideMark/>
          </w:tcPr>
          <w:p w14:paraId="77712BD5" w14:textId="77777777" w:rsidR="004F402C" w:rsidRPr="00390618" w:rsidRDefault="004F402C" w:rsidP="008F043C">
            <w:pPr>
              <w:spacing w:line="240" w:lineRule="auto"/>
              <w:contextualSpacing/>
              <w:rPr>
                <w:rFonts w:ascii="Consolas" w:hAnsi="Consolas"/>
              </w:rPr>
            </w:pPr>
            <w:r w:rsidRPr="00390618">
              <w:rPr>
                <w:rFonts w:ascii="Consolas" w:hAnsi="Consolas"/>
              </w:rPr>
              <w:t>M-Public</w:t>
            </w:r>
          </w:p>
        </w:tc>
        <w:tc>
          <w:tcPr>
            <w:tcW w:w="656" w:type="pct"/>
            <w:tcBorders>
              <w:top w:val="single" w:sz="4" w:space="0" w:color="auto"/>
              <w:left w:val="single" w:sz="4" w:space="0" w:color="auto"/>
              <w:bottom w:val="single" w:sz="4" w:space="0" w:color="auto"/>
              <w:right w:val="single" w:sz="4" w:space="0" w:color="auto"/>
            </w:tcBorders>
            <w:vAlign w:val="center"/>
            <w:hideMark/>
          </w:tcPr>
          <w:p w14:paraId="4BAB8290" w14:textId="77777777" w:rsidR="004F402C" w:rsidRPr="00390618" w:rsidRDefault="004F402C" w:rsidP="008F043C">
            <w:pPr>
              <w:spacing w:line="240" w:lineRule="auto"/>
              <w:contextualSpacing/>
              <w:rPr>
                <w:rFonts w:ascii="Consolas" w:hAnsi="Consolas"/>
              </w:rPr>
            </w:pPr>
            <w:r w:rsidRPr="00390618">
              <w:rPr>
                <w:rFonts w:ascii="Consolas" w:hAnsi="Consolas"/>
              </w:rPr>
              <w:t>**</w:t>
            </w:r>
          </w:p>
        </w:tc>
        <w:tc>
          <w:tcPr>
            <w:tcW w:w="572" w:type="pct"/>
            <w:tcBorders>
              <w:top w:val="single" w:sz="4" w:space="0" w:color="auto"/>
              <w:left w:val="single" w:sz="4" w:space="0" w:color="auto"/>
              <w:bottom w:val="single" w:sz="4" w:space="0" w:color="auto"/>
              <w:right w:val="single" w:sz="4" w:space="0" w:color="auto"/>
            </w:tcBorders>
            <w:vAlign w:val="center"/>
            <w:hideMark/>
          </w:tcPr>
          <w:p w14:paraId="0DBCB5A4" w14:textId="77777777" w:rsidR="004F402C" w:rsidRPr="00390618" w:rsidRDefault="004F402C" w:rsidP="008F043C">
            <w:pPr>
              <w:spacing w:line="240" w:lineRule="auto"/>
              <w:contextualSpacing/>
              <w:rPr>
                <w:rFonts w:ascii="Consolas" w:hAnsi="Consolas"/>
              </w:rPr>
            </w:pPr>
            <w:r w:rsidRPr="00390618">
              <w:rPr>
                <w:rFonts w:ascii="Consolas" w:hAnsi="Consolas"/>
              </w:rPr>
              <w:t>String</w:t>
            </w:r>
          </w:p>
        </w:tc>
      </w:tr>
    </w:tbl>
    <w:p w14:paraId="1621B163" w14:textId="7D908E0D" w:rsidR="004F402C" w:rsidRPr="004F402C" w:rsidRDefault="00C30F62" w:rsidP="00E678EC">
      <w:pPr>
        <w:pStyle w:val="Heading3"/>
      </w:pPr>
      <w:bookmarkStart w:id="78" w:name="_Toc216777031"/>
      <w:r>
        <w:t>Input Body Parameters</w:t>
      </w:r>
      <w:bookmarkEnd w:id="78"/>
    </w:p>
    <w:tbl>
      <w:tblPr>
        <w:tblW w:w="478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14"/>
        <w:gridCol w:w="4833"/>
        <w:gridCol w:w="633"/>
        <w:gridCol w:w="882"/>
        <w:gridCol w:w="1790"/>
      </w:tblGrid>
      <w:tr w:rsidR="000533ED" w:rsidRPr="000533ED" w14:paraId="26125341" w14:textId="77777777" w:rsidTr="00C30F62">
        <w:trPr>
          <w:trHeight w:val="300"/>
        </w:trPr>
        <w:tc>
          <w:tcPr>
            <w:tcW w:w="70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E6E75E" w14:textId="77777777" w:rsidR="000533ED" w:rsidRPr="000533ED" w:rsidRDefault="000533ED" w:rsidP="003E75CB">
            <w:pPr>
              <w:spacing w:line="240" w:lineRule="auto"/>
              <w:contextualSpacing/>
            </w:pPr>
            <w:r w:rsidRPr="000533ED">
              <w:rPr>
                <w:b/>
                <w:bCs/>
              </w:rPr>
              <w:t>Parameter</w:t>
            </w:r>
          </w:p>
        </w:tc>
        <w:tc>
          <w:tcPr>
            <w:tcW w:w="245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46CABB" w14:textId="77777777" w:rsidR="000533ED" w:rsidRPr="000533ED" w:rsidRDefault="000533ED" w:rsidP="003E75CB">
            <w:pPr>
              <w:spacing w:line="240" w:lineRule="auto"/>
              <w:contextualSpacing/>
            </w:pPr>
            <w:r w:rsidRPr="000533ED">
              <w:rPr>
                <w:b/>
                <w:bCs/>
              </w:rPr>
              <w:t>Description</w:t>
            </w:r>
          </w:p>
        </w:tc>
        <w:tc>
          <w:tcPr>
            <w:tcW w:w="36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DC29A5" w14:textId="77777777" w:rsidR="000533ED" w:rsidRPr="000533ED" w:rsidRDefault="000533ED" w:rsidP="003E75CB">
            <w:pPr>
              <w:spacing w:line="240" w:lineRule="auto"/>
              <w:contextualSpacing/>
            </w:pPr>
            <w:r w:rsidRPr="000533ED">
              <w:rPr>
                <w:b/>
                <w:bCs/>
              </w:rPr>
              <w:t>M/O</w:t>
            </w:r>
          </w:p>
        </w:tc>
        <w:tc>
          <w:tcPr>
            <w:tcW w:w="51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36843E" w14:textId="77777777" w:rsidR="000533ED" w:rsidRPr="000533ED" w:rsidRDefault="000533ED" w:rsidP="003E75CB">
            <w:pPr>
              <w:spacing w:line="240" w:lineRule="auto"/>
              <w:contextualSpacing/>
            </w:pPr>
            <w:r w:rsidRPr="000533ED">
              <w:rPr>
                <w:b/>
                <w:bCs/>
              </w:rPr>
              <w:t>Max Length</w:t>
            </w:r>
          </w:p>
        </w:tc>
        <w:tc>
          <w:tcPr>
            <w:tcW w:w="96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7C2E8B" w14:textId="77777777" w:rsidR="000533ED" w:rsidRPr="000533ED" w:rsidRDefault="000533ED" w:rsidP="003E75CB">
            <w:pPr>
              <w:spacing w:line="240" w:lineRule="auto"/>
              <w:contextualSpacing/>
            </w:pPr>
            <w:r w:rsidRPr="000533ED">
              <w:rPr>
                <w:b/>
                <w:bCs/>
              </w:rPr>
              <w:t>Type</w:t>
            </w:r>
          </w:p>
        </w:tc>
      </w:tr>
      <w:tr w:rsidR="000533ED" w:rsidRPr="000533ED" w14:paraId="5F579193" w14:textId="77777777" w:rsidTr="00C30F62">
        <w:trPr>
          <w:trHeight w:val="190"/>
        </w:trPr>
        <w:tc>
          <w:tcPr>
            <w:tcW w:w="705" w:type="pct"/>
            <w:tcBorders>
              <w:top w:val="single" w:sz="4" w:space="0" w:color="auto"/>
              <w:left w:val="single" w:sz="4" w:space="0" w:color="auto"/>
              <w:bottom w:val="single" w:sz="4" w:space="0" w:color="auto"/>
              <w:right w:val="single" w:sz="4" w:space="0" w:color="auto"/>
            </w:tcBorders>
            <w:vAlign w:val="center"/>
            <w:hideMark/>
          </w:tcPr>
          <w:p w14:paraId="2810A667" w14:textId="737FB37F" w:rsidR="000533ED" w:rsidRPr="00390618" w:rsidRDefault="000533ED" w:rsidP="003E75CB">
            <w:pPr>
              <w:spacing w:line="240" w:lineRule="auto"/>
              <w:contextualSpacing/>
              <w:rPr>
                <w:rFonts w:ascii="Consolas" w:hAnsi="Consolas"/>
              </w:rPr>
            </w:pPr>
            <w:r w:rsidRPr="00390618">
              <w:rPr>
                <w:rFonts w:ascii="Consolas" w:hAnsi="Consolas"/>
              </w:rPr>
              <w:t>File path</w:t>
            </w:r>
          </w:p>
        </w:tc>
        <w:tc>
          <w:tcPr>
            <w:tcW w:w="2455" w:type="pct"/>
            <w:tcBorders>
              <w:top w:val="single" w:sz="4" w:space="0" w:color="auto"/>
              <w:left w:val="single" w:sz="4" w:space="0" w:color="auto"/>
              <w:bottom w:val="single" w:sz="4" w:space="0" w:color="auto"/>
              <w:right w:val="single" w:sz="4" w:space="0" w:color="auto"/>
            </w:tcBorders>
            <w:vAlign w:val="center"/>
            <w:hideMark/>
          </w:tcPr>
          <w:p w14:paraId="21CC8354" w14:textId="428689FF" w:rsidR="000533ED" w:rsidRPr="00390618" w:rsidRDefault="000533ED" w:rsidP="003E75CB">
            <w:pPr>
              <w:spacing w:line="240" w:lineRule="auto"/>
              <w:contextualSpacing/>
              <w:rPr>
                <w:rFonts w:ascii="Consolas" w:hAnsi="Consolas"/>
                <w:lang w:val="en-IN"/>
              </w:rPr>
            </w:pPr>
            <w:r w:rsidRPr="00390618">
              <w:rPr>
                <w:rFonts w:ascii="Consolas" w:hAnsi="Consolas"/>
                <w:lang w:val="en-IN"/>
              </w:rPr>
              <w:t>https</w:t>
            </w:r>
            <w:r w:rsidR="005807EF" w:rsidRPr="00390618">
              <w:rPr>
                <w:rFonts w:ascii="Consolas" w:hAnsi="Consolas"/>
                <w:lang w:val="en-IN"/>
              </w:rPr>
              <w:t>://$(APIM_NAME).</w:t>
            </w:r>
            <w:r w:rsidRPr="00390618">
              <w:rPr>
                <w:rFonts w:ascii="Consolas" w:hAnsi="Consolas"/>
                <w:lang w:val="en-IN"/>
              </w:rPr>
              <w:t>azure-api.net/api/iaconfig/</w:t>
            </w:r>
            <w:bookmarkStart w:id="79" w:name="OLE_LINK27"/>
            <w:r w:rsidRPr="00390618">
              <w:rPr>
                <w:rFonts w:ascii="Consolas" w:hAnsi="Consolas"/>
                <w:lang w:val="en-IN"/>
              </w:rPr>
              <w:t>insights/configurations</w:t>
            </w:r>
            <w:r w:rsidR="007767F7" w:rsidRPr="00390618">
              <w:rPr>
                <w:rFonts w:ascii="Consolas" w:eastAsia="Times New Roman" w:hAnsi="Consolas" w:cs="Courier New"/>
                <w:color w:val="333333"/>
                <w:kern w:val="0"/>
                <w:szCs w:val="20"/>
                <w:lang w:val="en-IN" w:eastAsia="en-IN"/>
                <w14:ligatures w14:val="none"/>
              </w:rPr>
              <w:t xml:space="preserve"> </w:t>
            </w:r>
            <w:r w:rsidR="007767F7" w:rsidRPr="00390618">
              <w:rPr>
                <w:rFonts w:ascii="Consolas" w:hAnsi="Consolas"/>
                <w:lang w:val="en-IN"/>
              </w:rPr>
              <w:t>/{id}</w:t>
            </w:r>
            <w:bookmarkEnd w:id="79"/>
            <w:r w:rsidR="00EA1BCE" w:rsidRPr="00390618">
              <w:rPr>
                <w:rFonts w:ascii="Consolas" w:hAnsi="Consolas"/>
                <w:lang w:val="en-IN"/>
              </w:rPr>
              <w:t xml:space="preserve"> </w:t>
            </w:r>
          </w:p>
        </w:tc>
        <w:tc>
          <w:tcPr>
            <w:tcW w:w="365" w:type="pct"/>
            <w:tcBorders>
              <w:top w:val="single" w:sz="4" w:space="0" w:color="auto"/>
              <w:left w:val="single" w:sz="4" w:space="0" w:color="auto"/>
              <w:bottom w:val="single" w:sz="4" w:space="0" w:color="auto"/>
              <w:right w:val="single" w:sz="4" w:space="0" w:color="auto"/>
            </w:tcBorders>
            <w:vAlign w:val="center"/>
            <w:hideMark/>
          </w:tcPr>
          <w:p w14:paraId="3DD6F30D" w14:textId="77777777" w:rsidR="000533ED" w:rsidRPr="00390618" w:rsidRDefault="000533ED" w:rsidP="003E75CB">
            <w:pPr>
              <w:spacing w:line="240" w:lineRule="auto"/>
              <w:contextualSpacing/>
              <w:rPr>
                <w:rFonts w:ascii="Consolas" w:hAnsi="Consolas"/>
              </w:rPr>
            </w:pPr>
            <w:r w:rsidRPr="00390618">
              <w:rPr>
                <w:rFonts w:ascii="Consolas" w:hAnsi="Consolas"/>
              </w:rPr>
              <w:t>M</w:t>
            </w:r>
          </w:p>
        </w:tc>
        <w:tc>
          <w:tcPr>
            <w:tcW w:w="511" w:type="pct"/>
            <w:tcBorders>
              <w:top w:val="single" w:sz="4" w:space="0" w:color="auto"/>
              <w:left w:val="single" w:sz="4" w:space="0" w:color="auto"/>
              <w:bottom w:val="single" w:sz="4" w:space="0" w:color="auto"/>
              <w:right w:val="single" w:sz="4" w:space="0" w:color="auto"/>
            </w:tcBorders>
            <w:vAlign w:val="center"/>
            <w:hideMark/>
          </w:tcPr>
          <w:p w14:paraId="7A3702C6" w14:textId="77777777" w:rsidR="000533ED" w:rsidRPr="00390618" w:rsidRDefault="000533ED" w:rsidP="003E75CB">
            <w:pPr>
              <w:spacing w:line="240" w:lineRule="auto"/>
              <w:contextualSpacing/>
              <w:rPr>
                <w:rFonts w:ascii="Consolas" w:hAnsi="Consolas"/>
              </w:rPr>
            </w:pPr>
            <w:r w:rsidRPr="00390618">
              <w:rPr>
                <w:rFonts w:ascii="Consolas" w:hAnsi="Consolas"/>
              </w:rPr>
              <w:t>**</w:t>
            </w:r>
          </w:p>
        </w:tc>
        <w:tc>
          <w:tcPr>
            <w:tcW w:w="964" w:type="pct"/>
            <w:tcBorders>
              <w:top w:val="single" w:sz="4" w:space="0" w:color="auto"/>
              <w:left w:val="single" w:sz="4" w:space="0" w:color="auto"/>
              <w:bottom w:val="single" w:sz="4" w:space="0" w:color="auto"/>
              <w:right w:val="single" w:sz="4" w:space="0" w:color="auto"/>
            </w:tcBorders>
            <w:vAlign w:val="center"/>
            <w:hideMark/>
          </w:tcPr>
          <w:p w14:paraId="2B7269F4" w14:textId="41631D64" w:rsidR="000533ED" w:rsidRPr="00390618" w:rsidRDefault="00EA1BCE" w:rsidP="003E75CB">
            <w:pPr>
              <w:spacing w:line="240" w:lineRule="auto"/>
              <w:contextualSpacing/>
              <w:rPr>
                <w:rFonts w:ascii="Consolas" w:hAnsi="Consolas"/>
              </w:rPr>
            </w:pPr>
            <w:r w:rsidRPr="00390618">
              <w:rPr>
                <w:rFonts w:ascii="Consolas" w:hAnsi="Consolas"/>
              </w:rPr>
              <w:t>Multipart/Form-data</w:t>
            </w:r>
          </w:p>
        </w:tc>
      </w:tr>
    </w:tbl>
    <w:p w14:paraId="3D78AFBC" w14:textId="57E9C3F3" w:rsidR="000533ED" w:rsidRPr="00C30F62" w:rsidRDefault="00DA20CB" w:rsidP="00E678EC">
      <w:pPr>
        <w:pStyle w:val="Heading3"/>
      </w:pPr>
      <w:bookmarkStart w:id="80" w:name="_Toc216777032"/>
      <w:r>
        <w:t>Output</w:t>
      </w:r>
      <w:r w:rsidR="00C30F62">
        <w:t xml:space="preserve"> Header Parameters</w:t>
      </w:r>
      <w:bookmarkEnd w:id="8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26"/>
        <w:gridCol w:w="5158"/>
        <w:gridCol w:w="1040"/>
        <w:gridCol w:w="1248"/>
      </w:tblGrid>
      <w:tr w:rsidR="000533ED" w:rsidRPr="000533ED" w14:paraId="44CAE45D"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2522DF74" w14:textId="77777777" w:rsidR="000533ED" w:rsidRPr="000533ED" w:rsidRDefault="000533ED" w:rsidP="003E75CB">
            <w:pPr>
              <w:spacing w:line="240" w:lineRule="auto"/>
              <w:contextualSpacing/>
              <w:rPr>
                <w:b/>
                <w:bCs/>
              </w:rPr>
            </w:pPr>
            <w:r w:rsidRPr="000533ED">
              <w:rPr>
                <w:b/>
                <w:bCs/>
              </w:rPr>
              <w:t>Parameter</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5E33B3C" w14:textId="77777777" w:rsidR="000533ED" w:rsidRPr="000533ED" w:rsidRDefault="000533ED" w:rsidP="003E75CB">
            <w:pPr>
              <w:spacing w:line="240" w:lineRule="auto"/>
              <w:contextualSpacing/>
              <w:rPr>
                <w:b/>
                <w:bCs/>
              </w:rPr>
            </w:pPr>
            <w:r w:rsidRPr="000533ED">
              <w:rPr>
                <w:b/>
                <w:bCs/>
              </w:rPr>
              <w:t>Description</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9643B53" w14:textId="77777777" w:rsidR="000533ED" w:rsidRPr="000533ED" w:rsidRDefault="000533ED" w:rsidP="003E75CB">
            <w:pPr>
              <w:spacing w:line="240" w:lineRule="auto"/>
              <w:contextualSpacing/>
              <w:rPr>
                <w:b/>
                <w:bCs/>
              </w:rPr>
            </w:pPr>
            <w:r w:rsidRPr="000533ED">
              <w:rPr>
                <w:b/>
                <w:bCs/>
              </w:rPr>
              <w:t>M/O</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5544A06A" w14:textId="77777777" w:rsidR="000533ED" w:rsidRPr="000533ED" w:rsidRDefault="000533ED" w:rsidP="003E75CB">
            <w:pPr>
              <w:spacing w:line="240" w:lineRule="auto"/>
              <w:contextualSpacing/>
              <w:rPr>
                <w:b/>
                <w:bCs/>
              </w:rPr>
            </w:pPr>
            <w:r w:rsidRPr="000533ED">
              <w:rPr>
                <w:b/>
                <w:bCs/>
              </w:rPr>
              <w:t>Type</w:t>
            </w:r>
          </w:p>
        </w:tc>
      </w:tr>
      <w:tr w:rsidR="000533ED" w:rsidRPr="000533ED" w14:paraId="27374664"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A7A62B" w14:textId="77777777" w:rsidR="000533ED" w:rsidRPr="000533ED" w:rsidRDefault="000533ED" w:rsidP="003E75CB">
            <w:pPr>
              <w:spacing w:line="240" w:lineRule="auto"/>
              <w:contextualSpacing/>
              <w:rPr>
                <w:b/>
                <w:bCs/>
              </w:rPr>
            </w:pPr>
            <w:r w:rsidRPr="000533ED">
              <w:t>Content-Type</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9E860D" w14:textId="77777777" w:rsidR="000533ED" w:rsidRPr="000533ED" w:rsidRDefault="000533ED" w:rsidP="003E75CB">
            <w:pPr>
              <w:spacing w:line="240" w:lineRule="auto"/>
              <w:contextualSpacing/>
              <w:rPr>
                <w:b/>
                <w:bCs/>
              </w:rPr>
            </w:pPr>
            <w:r w:rsidRPr="000533ED">
              <w:t>Type of the content. It could be application/json, text/html, application/xml, etc. It lets the receiving entity know how to interpret the data.</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899709" w14:textId="77777777" w:rsidR="000533ED" w:rsidRPr="000533ED" w:rsidRDefault="000533ED" w:rsidP="003E75CB">
            <w:pPr>
              <w:spacing w:line="240" w:lineRule="auto"/>
              <w:contextualSpacing/>
              <w:rPr>
                <w:b/>
                <w:bCs/>
              </w:rPr>
            </w:pPr>
            <w:r w:rsidRPr="000533ED">
              <w:t>M-Public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7406D7" w14:textId="77777777" w:rsidR="000533ED" w:rsidRPr="000533ED" w:rsidRDefault="000533ED" w:rsidP="003E75CB">
            <w:pPr>
              <w:spacing w:line="240" w:lineRule="auto"/>
              <w:contextualSpacing/>
              <w:rPr>
                <w:b/>
                <w:bCs/>
              </w:rPr>
            </w:pPr>
            <w:r w:rsidRPr="000533ED">
              <w:t>255</w:t>
            </w:r>
          </w:p>
        </w:tc>
      </w:tr>
      <w:tr w:rsidR="000533ED" w:rsidRPr="000533ED" w14:paraId="794E5A12"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42D78" w14:textId="77777777" w:rsidR="000533ED" w:rsidRPr="000533ED" w:rsidRDefault="000533ED" w:rsidP="003E75CB">
            <w:pPr>
              <w:spacing w:line="240" w:lineRule="auto"/>
              <w:contextualSpacing/>
            </w:pPr>
            <w:r w:rsidRPr="000533ED">
              <w:t>Content-Length</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0FE7A" w14:textId="77777777" w:rsidR="000533ED" w:rsidRPr="000533ED" w:rsidRDefault="000533ED" w:rsidP="003E75CB">
            <w:pPr>
              <w:spacing w:line="240" w:lineRule="auto"/>
              <w:contextualSpacing/>
            </w:pPr>
            <w:r w:rsidRPr="000533ED">
              <w:t>Length of the content. This is an HTTP header that indicates the size of the body data in bytes. It is used to let the receiving entity know how much data to expect.</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4F7CC3"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723B01" w14:textId="77777777" w:rsidR="000533ED" w:rsidRPr="000533ED" w:rsidRDefault="000533ED" w:rsidP="003E75CB">
            <w:pPr>
              <w:spacing w:line="240" w:lineRule="auto"/>
              <w:contextualSpacing/>
            </w:pPr>
            <w:r w:rsidRPr="000533ED">
              <w:t>255</w:t>
            </w:r>
          </w:p>
        </w:tc>
      </w:tr>
      <w:tr w:rsidR="000533ED" w:rsidRPr="000533ED" w14:paraId="4D5B2458" w14:textId="77777777" w:rsidTr="00C30F62">
        <w:trPr>
          <w:trHeight w:val="300"/>
        </w:trPr>
        <w:tc>
          <w:tcPr>
            <w:tcW w:w="89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5408" w14:textId="77777777" w:rsidR="000533ED" w:rsidRPr="000533ED" w:rsidRDefault="000533ED" w:rsidP="003E75CB">
            <w:pPr>
              <w:spacing w:line="240" w:lineRule="auto"/>
              <w:contextualSpacing/>
            </w:pPr>
            <w:r w:rsidRPr="000533ED">
              <w:t xml:space="preserve">date </w:t>
            </w:r>
          </w:p>
        </w:tc>
        <w:tc>
          <w:tcPr>
            <w:tcW w:w="284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E9B88" w14:textId="77777777" w:rsidR="000533ED" w:rsidRPr="000533ED" w:rsidRDefault="000533ED" w:rsidP="003E75CB">
            <w:pPr>
              <w:spacing w:line="240" w:lineRule="auto"/>
              <w:contextualSpacing/>
            </w:pPr>
            <w:r w:rsidRPr="000533ED">
              <w:t xml:space="preserve">Date of operation execution </w:t>
            </w:r>
          </w:p>
        </w:tc>
        <w:tc>
          <w:tcPr>
            <w:tcW w:w="5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1AE6F" w14:textId="77777777" w:rsidR="000533ED" w:rsidRPr="000533ED" w:rsidRDefault="000533ED" w:rsidP="003E75CB">
            <w:pPr>
              <w:spacing w:line="240" w:lineRule="auto"/>
              <w:contextualSpacing/>
            </w:pPr>
            <w:r w:rsidRPr="000533ED">
              <w:t>O-Public</w:t>
            </w:r>
          </w:p>
        </w:tc>
        <w:tc>
          <w:tcPr>
            <w:tcW w:w="688"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DC63E" w14:textId="77777777" w:rsidR="000533ED" w:rsidRPr="000533ED" w:rsidRDefault="000533ED" w:rsidP="003E75CB">
            <w:pPr>
              <w:spacing w:line="240" w:lineRule="auto"/>
              <w:contextualSpacing/>
            </w:pPr>
            <w:r w:rsidRPr="000533ED">
              <w:t>255</w:t>
            </w:r>
          </w:p>
        </w:tc>
      </w:tr>
    </w:tbl>
    <w:p w14:paraId="42688866" w14:textId="4AAE2A95" w:rsidR="000533ED" w:rsidRPr="000533ED" w:rsidRDefault="00BF1552" w:rsidP="00E678EC">
      <w:pPr>
        <w:pStyle w:val="Heading3"/>
      </w:pPr>
      <w:bookmarkStart w:id="81" w:name="_Toc216777033"/>
      <w:r w:rsidRPr="000533ED">
        <w:t>Error Management</w:t>
      </w:r>
      <w:bookmarkEnd w:id="8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000533ED" w:rsidRPr="000533ED" w14:paraId="5B124022" w14:textId="77777777" w:rsidTr="00C30F62">
        <w:trPr>
          <w:trHeight w:val="231"/>
        </w:trPr>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694C362F" w14:textId="77777777" w:rsidR="000533ED" w:rsidRPr="000533ED" w:rsidRDefault="000533ED" w:rsidP="00C30F62">
            <w:pPr>
              <w:jc w:val="left"/>
              <w:rPr>
                <w:b/>
                <w:bCs/>
              </w:rPr>
            </w:pPr>
            <w:r w:rsidRPr="000533ED">
              <w:rPr>
                <w:b/>
                <w:bCs/>
              </w:rPr>
              <w:t>HTTP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BC78B75" w14:textId="77777777" w:rsidR="000533ED" w:rsidRPr="000533ED" w:rsidRDefault="000533ED" w:rsidP="00C30F62">
            <w:pPr>
              <w:jc w:val="left"/>
              <w:rPr>
                <w:b/>
                <w:bCs/>
                <w:lang w:val="it-IT"/>
              </w:rPr>
            </w:pPr>
            <w:r w:rsidRPr="000533ED">
              <w:rPr>
                <w:b/>
                <w:bCs/>
              </w:rPr>
              <w:t>Error Code</w:t>
            </w:r>
          </w:p>
        </w:tc>
        <w:tc>
          <w:tcPr>
            <w:tcW w:w="0" w:type="auto"/>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213DCDF0" w14:textId="77777777" w:rsidR="000533ED" w:rsidRPr="000533ED" w:rsidRDefault="000533ED" w:rsidP="00C30F62">
            <w:pPr>
              <w:jc w:val="left"/>
              <w:rPr>
                <w:b/>
                <w:bCs/>
                <w:lang w:val="it-IT"/>
              </w:rPr>
            </w:pPr>
            <w:r w:rsidRPr="000533ED">
              <w:rPr>
                <w:b/>
                <w:bCs/>
              </w:rPr>
              <w:t>Error Description</w:t>
            </w:r>
          </w:p>
        </w:tc>
      </w:tr>
      <w:tr w:rsidR="000533ED" w:rsidRPr="000533ED" w14:paraId="577C82B4" w14:textId="77777777" w:rsidTr="00C30F62">
        <w:trPr>
          <w:trHeight w:val="231"/>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35149"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C23DCD" w14:textId="77777777" w:rsidR="000533ED" w:rsidRPr="000533ED" w:rsidRDefault="000533ED" w:rsidP="00C30F62">
            <w:pPr>
              <w:jc w:val="left"/>
            </w:pPr>
            <w:r w:rsidRPr="000533ED">
              <w:t>500</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C9CAFA" w14:textId="77777777" w:rsidR="000533ED" w:rsidRPr="000533ED" w:rsidRDefault="000533ED" w:rsidP="00C30F62">
            <w:pPr>
              <w:jc w:val="left"/>
              <w:rPr>
                <w:lang w:val="en-IN"/>
              </w:rPr>
            </w:pPr>
            <w:r w:rsidRPr="000533ED">
              <w:rPr>
                <w:lang w:val="en-IN"/>
              </w:rPr>
              <w:t>Invalid data</w:t>
            </w:r>
          </w:p>
        </w:tc>
      </w:tr>
    </w:tbl>
    <w:p w14:paraId="50114F8E" w14:textId="77777777" w:rsidR="003E75CB" w:rsidRDefault="003E75CB" w:rsidP="003D67BD">
      <w:pPr>
        <w:pStyle w:val="Heading2"/>
        <w:sectPr w:rsidR="003E75CB" w:rsidSect="005F3B2A">
          <w:pgSz w:w="12242" w:h="15842" w:code="1"/>
          <w:pgMar w:top="1440" w:right="1440" w:bottom="1440" w:left="1440" w:header="720" w:footer="720" w:gutter="0"/>
          <w:cols w:space="720"/>
          <w:docGrid w:linePitch="360"/>
        </w:sectPr>
      </w:pPr>
    </w:p>
    <w:p w14:paraId="24B5D5DA" w14:textId="77777777" w:rsidR="00F566CF" w:rsidRPr="00F566CF" w:rsidRDefault="54748AEA" w:rsidP="003D67BD">
      <w:pPr>
        <w:pStyle w:val="Heading2"/>
      </w:pPr>
      <w:bookmarkStart w:id="82" w:name="_Toc216777034"/>
      <w:bookmarkStart w:id="83" w:name="_Toc216777101"/>
      <w:r>
        <w:lastRenderedPageBreak/>
        <w:t>Delete configuration</w:t>
      </w:r>
      <w:bookmarkEnd w:id="82"/>
      <w:bookmarkEnd w:id="83"/>
    </w:p>
    <w:p w14:paraId="719B1D00" w14:textId="6E790BAB" w:rsidR="006D3482" w:rsidRDefault="006D3482" w:rsidP="006D3482">
      <w:r w:rsidRPr="006D3482">
        <w:t>This API deletes the configuration from model_configuration and dedicated_model_configuration tables based on the configuration ID in Azure DB.</w:t>
      </w:r>
    </w:p>
    <w:p w14:paraId="361E7EFB" w14:textId="5073F6FC" w:rsidR="00BC7147" w:rsidRDefault="00BC7147" w:rsidP="00E678EC">
      <w:pPr>
        <w:pStyle w:val="Heading3"/>
      </w:pPr>
      <w:bookmarkStart w:id="84" w:name="_Toc216777035"/>
      <w:r>
        <w:t>Specification</w:t>
      </w:r>
      <w:r w:rsidR="00C30F62">
        <w:t>s</w:t>
      </w:r>
      <w:bookmarkEnd w:id="84"/>
    </w:p>
    <w:tbl>
      <w:tblPr>
        <w:tblStyle w:val="TableGridLight"/>
        <w:tblW w:w="9072" w:type="dxa"/>
        <w:tblLayout w:type="fixed"/>
        <w:tblLook w:val="04A0" w:firstRow="1" w:lastRow="0" w:firstColumn="1" w:lastColumn="0" w:noHBand="0" w:noVBand="1"/>
      </w:tblPr>
      <w:tblGrid>
        <w:gridCol w:w="1704"/>
        <w:gridCol w:w="7368"/>
      </w:tblGrid>
      <w:tr w:rsidR="00141218" w14:paraId="715A474B" w14:textId="77777777" w:rsidTr="00C30F62">
        <w:trPr>
          <w:trHeight w:val="7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43C22F84" w14:textId="77777777" w:rsidR="00141218" w:rsidRDefault="00141218">
            <w:r>
              <w:t>PROTOCOL</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BA5C3EE" w14:textId="387E519D" w:rsidR="00141218" w:rsidRPr="00390618" w:rsidRDefault="00141218">
            <w:pPr>
              <w:rPr>
                <w:rFonts w:ascii="Consolas" w:hAnsi="Consolas"/>
              </w:rPr>
            </w:pPr>
            <w:r w:rsidRPr="00390618">
              <w:rPr>
                <w:rFonts w:ascii="Consolas" w:hAnsi="Consolas"/>
              </w:rPr>
              <w:t>HTTPS</w:t>
            </w:r>
          </w:p>
        </w:tc>
      </w:tr>
      <w:tr w:rsidR="00141218" w14:paraId="102765D7" w14:textId="77777777" w:rsidTr="00C30F62">
        <w:trPr>
          <w:trHeight w:val="4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2F6DED2D" w14:textId="60CBC1AD" w:rsidR="00141218" w:rsidRDefault="00141218">
            <w:pPr>
              <w:rPr>
                <w:kern w:val="2"/>
              </w:rPr>
            </w:pPr>
            <w:r>
              <w:t xml:space="preserve">PATH </w:t>
            </w:r>
            <w:r w:rsidR="002A315D">
              <w:t>(</w:t>
            </w:r>
            <w:r>
              <w:t>Public Exposure</w:t>
            </w:r>
            <w:r w:rsidR="002A315D">
              <w:t>)</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2730A49A" w14:textId="5EB5DA03" w:rsidR="00141218" w:rsidRPr="00390618" w:rsidRDefault="0020763C">
            <w:pPr>
              <w:rPr>
                <w:rFonts w:ascii="Consolas" w:hAnsi="Consolas"/>
              </w:rPr>
            </w:pPr>
            <w:hyperlink r:id="rId31" w:history="1">
              <w:r w:rsidRPr="00390618">
                <w:rPr>
                  <w:rStyle w:val="Hyperlink"/>
                  <w:rFonts w:ascii="Consolas" w:hAnsi="Consolas"/>
                  <w:lang w:val="en-IN"/>
                </w:rPr>
                <w:t>https://$(APIM_NAME).azure-api.net/api/iaconfig/insights/configurations/{id}</w:t>
              </w:r>
            </w:hyperlink>
            <w:r w:rsidRPr="00390618">
              <w:rPr>
                <w:rFonts w:ascii="Consolas" w:hAnsi="Consolas"/>
                <w:lang w:val="en-IN"/>
              </w:rPr>
              <w:t xml:space="preserve"> </w:t>
            </w:r>
          </w:p>
        </w:tc>
      </w:tr>
      <w:tr w:rsidR="00141218" w14:paraId="1AD1F0E6" w14:textId="77777777" w:rsidTr="00C30F62">
        <w:trPr>
          <w:trHeight w:val="60"/>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527A9DEE" w14:textId="77777777" w:rsidR="00141218" w:rsidRDefault="00141218">
            <w:pPr>
              <w:rPr>
                <w:kern w:val="2"/>
              </w:rPr>
            </w:pPr>
            <w:r>
              <w:t>METHOD</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5098F79" w14:textId="610DBCCA" w:rsidR="00141218" w:rsidRPr="00390618" w:rsidRDefault="00E85649">
            <w:pPr>
              <w:rPr>
                <w:rFonts w:ascii="Consolas" w:hAnsi="Consolas"/>
              </w:rPr>
            </w:pPr>
            <w:r w:rsidRPr="00390618">
              <w:rPr>
                <w:rFonts w:ascii="Consolas" w:hAnsi="Consolas"/>
              </w:rPr>
              <w:t>DELETE</w:t>
            </w:r>
          </w:p>
        </w:tc>
      </w:tr>
      <w:tr w:rsidR="00141218" w14:paraId="1D530B44" w14:textId="77777777" w:rsidTr="00C30F62">
        <w:trPr>
          <w:trHeight w:val="105"/>
        </w:trPr>
        <w:tc>
          <w:tcPr>
            <w:tcW w:w="2598"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D0CECE" w:themeFill="background2" w:themeFillShade="E6"/>
            <w:hideMark/>
          </w:tcPr>
          <w:p w14:paraId="0313562A" w14:textId="77777777" w:rsidR="00141218" w:rsidRDefault="00141218">
            <w:pPr>
              <w:rPr>
                <w:kern w:val="2"/>
              </w:rPr>
            </w:pPr>
            <w:r>
              <w:t>CONTENT TYPE</w:t>
            </w:r>
          </w:p>
        </w:tc>
        <w:tc>
          <w:tcPr>
            <w:tcW w:w="1170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DD3BFD" w14:textId="77777777" w:rsidR="00141218" w:rsidRPr="00390618" w:rsidRDefault="00141218">
            <w:pPr>
              <w:rPr>
                <w:rFonts w:ascii="Consolas" w:hAnsi="Consolas"/>
              </w:rPr>
            </w:pPr>
            <w:r w:rsidRPr="00390618">
              <w:rPr>
                <w:rFonts w:ascii="Consolas" w:hAnsi="Consolas"/>
              </w:rPr>
              <w:t>application / json</w:t>
            </w:r>
          </w:p>
        </w:tc>
      </w:tr>
    </w:tbl>
    <w:p w14:paraId="40E09B23" w14:textId="4C494C0A" w:rsidR="00141218" w:rsidRDefault="004520E7" w:rsidP="00E678EC">
      <w:pPr>
        <w:pStyle w:val="Heading3"/>
      </w:pPr>
      <w:bookmarkStart w:id="85" w:name="_Toc216777036"/>
      <w:r>
        <w:t>Input</w:t>
      </w:r>
      <w:r w:rsidR="0020763C">
        <w:t xml:space="preserve"> Header Parameters</w:t>
      </w:r>
      <w:bookmarkEnd w:id="85"/>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503"/>
        <w:gridCol w:w="5319"/>
        <w:gridCol w:w="810"/>
        <w:gridCol w:w="910"/>
        <w:gridCol w:w="810"/>
      </w:tblGrid>
      <w:tr w:rsidR="006D6C65" w:rsidRPr="0020763C" w14:paraId="0D631B25" w14:textId="77777777" w:rsidTr="0020763C">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3DE85" w14:textId="77777777" w:rsidR="00651898" w:rsidRPr="0020763C" w:rsidRDefault="00651898" w:rsidP="00930D03">
            <w:pPr>
              <w:spacing w:line="288" w:lineRule="auto"/>
              <w:contextualSpacing/>
              <w:rPr>
                <w:sz w:val="18"/>
                <w:szCs w:val="20"/>
              </w:rPr>
            </w:pPr>
            <w:r w:rsidRPr="0020763C">
              <w:rPr>
                <w:b/>
                <w:bCs/>
                <w:sz w:val="18"/>
                <w:szCs w:val="20"/>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FC7DAB" w14:textId="77777777" w:rsidR="00651898" w:rsidRPr="0020763C" w:rsidRDefault="00651898" w:rsidP="00930D03">
            <w:pPr>
              <w:spacing w:line="288" w:lineRule="auto"/>
              <w:contextualSpacing/>
              <w:rPr>
                <w:sz w:val="18"/>
                <w:szCs w:val="20"/>
              </w:rPr>
            </w:pPr>
            <w:r w:rsidRPr="0020763C">
              <w:rPr>
                <w:b/>
                <w:bCs/>
                <w:sz w:val="18"/>
                <w:szCs w:val="20"/>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6DCB96" w14:textId="77777777" w:rsidR="00651898" w:rsidRPr="0020763C" w:rsidRDefault="00651898" w:rsidP="00930D03">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27F164" w14:textId="77777777" w:rsidR="00651898" w:rsidRPr="0020763C" w:rsidRDefault="00651898" w:rsidP="00930D03">
            <w:pPr>
              <w:spacing w:line="288" w:lineRule="auto"/>
              <w:contextualSpacing/>
              <w:rPr>
                <w:sz w:val="18"/>
                <w:szCs w:val="20"/>
              </w:rPr>
            </w:pPr>
            <w:r w:rsidRPr="0020763C">
              <w:rPr>
                <w:b/>
                <w:bCs/>
                <w:sz w:val="18"/>
                <w:szCs w:val="20"/>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645022" w14:textId="77777777" w:rsidR="00651898" w:rsidRPr="0020763C" w:rsidRDefault="00651898" w:rsidP="00930D03">
            <w:pPr>
              <w:spacing w:line="288" w:lineRule="auto"/>
              <w:contextualSpacing/>
              <w:rPr>
                <w:sz w:val="18"/>
                <w:szCs w:val="20"/>
              </w:rPr>
            </w:pPr>
            <w:r w:rsidRPr="0020763C">
              <w:rPr>
                <w:b/>
                <w:bCs/>
                <w:sz w:val="18"/>
                <w:szCs w:val="20"/>
              </w:rPr>
              <w:t>Type</w:t>
            </w:r>
          </w:p>
        </w:tc>
      </w:tr>
      <w:tr w:rsidR="006D6C65" w:rsidRPr="0020763C" w14:paraId="23FF6C5C" w14:textId="77777777" w:rsidTr="0020763C">
        <w:trPr>
          <w:trHeight w:val="332"/>
        </w:trPr>
        <w:tc>
          <w:tcPr>
            <w:tcW w:w="804" w:type="pct"/>
            <w:tcBorders>
              <w:top w:val="single" w:sz="4" w:space="0" w:color="auto"/>
              <w:left w:val="single" w:sz="4" w:space="0" w:color="auto"/>
              <w:bottom w:val="single" w:sz="4" w:space="0" w:color="auto"/>
              <w:right w:val="single" w:sz="4" w:space="0" w:color="auto"/>
            </w:tcBorders>
            <w:vAlign w:val="center"/>
            <w:hideMark/>
          </w:tcPr>
          <w:p w14:paraId="2E151869"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Authorization</w:t>
            </w:r>
          </w:p>
        </w:tc>
        <w:tc>
          <w:tcPr>
            <w:tcW w:w="2849" w:type="pct"/>
            <w:tcBorders>
              <w:top w:val="single" w:sz="4" w:space="0" w:color="auto"/>
              <w:left w:val="single" w:sz="4" w:space="0" w:color="auto"/>
              <w:bottom w:val="single" w:sz="4" w:space="0" w:color="auto"/>
              <w:right w:val="single" w:sz="4" w:space="0" w:color="auto"/>
            </w:tcBorders>
            <w:vAlign w:val="center"/>
            <w:hideMark/>
          </w:tcPr>
          <w:p w14:paraId="7A562FEF"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vAlign w:val="center"/>
            <w:hideMark/>
          </w:tcPr>
          <w:p w14:paraId="5779E214"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M-Public</w:t>
            </w:r>
          </w:p>
        </w:tc>
        <w:tc>
          <w:tcPr>
            <w:tcW w:w="489" w:type="pct"/>
            <w:tcBorders>
              <w:top w:val="single" w:sz="4" w:space="0" w:color="auto"/>
              <w:left w:val="single" w:sz="4" w:space="0" w:color="auto"/>
              <w:bottom w:val="single" w:sz="4" w:space="0" w:color="auto"/>
              <w:right w:val="single" w:sz="4" w:space="0" w:color="auto"/>
            </w:tcBorders>
            <w:vAlign w:val="center"/>
            <w:hideMark/>
          </w:tcPr>
          <w:p w14:paraId="79E2F5A6"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w:t>
            </w:r>
          </w:p>
        </w:tc>
        <w:tc>
          <w:tcPr>
            <w:tcW w:w="427" w:type="pct"/>
            <w:tcBorders>
              <w:top w:val="single" w:sz="4" w:space="0" w:color="auto"/>
              <w:left w:val="single" w:sz="4" w:space="0" w:color="auto"/>
              <w:bottom w:val="single" w:sz="4" w:space="0" w:color="auto"/>
              <w:right w:val="single" w:sz="4" w:space="0" w:color="auto"/>
            </w:tcBorders>
            <w:vAlign w:val="center"/>
            <w:hideMark/>
          </w:tcPr>
          <w:p w14:paraId="12F6E016" w14:textId="77777777" w:rsidR="00651898" w:rsidRPr="00390618" w:rsidRDefault="00651898" w:rsidP="00930D03">
            <w:pPr>
              <w:spacing w:line="288" w:lineRule="auto"/>
              <w:contextualSpacing/>
              <w:rPr>
                <w:rFonts w:ascii="Consolas" w:hAnsi="Consolas"/>
                <w:sz w:val="18"/>
                <w:szCs w:val="20"/>
              </w:rPr>
            </w:pPr>
            <w:r w:rsidRPr="00390618">
              <w:rPr>
                <w:rFonts w:ascii="Consolas" w:hAnsi="Consolas"/>
                <w:sz w:val="18"/>
                <w:szCs w:val="20"/>
              </w:rPr>
              <w:t>String</w:t>
            </w:r>
          </w:p>
        </w:tc>
      </w:tr>
    </w:tbl>
    <w:p w14:paraId="4FC8060C" w14:textId="7DB32BD1" w:rsidR="00651898" w:rsidRPr="00651898" w:rsidRDefault="0020763C" w:rsidP="00E678EC">
      <w:pPr>
        <w:pStyle w:val="Heading3"/>
      </w:pPr>
      <w:bookmarkStart w:id="86" w:name="_Toc216777037"/>
      <w:r>
        <w:t>Input Body Parameters</w:t>
      </w:r>
      <w:bookmarkEnd w:id="8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0"/>
        <w:gridCol w:w="4799"/>
        <w:gridCol w:w="653"/>
        <w:gridCol w:w="915"/>
        <w:gridCol w:w="1725"/>
      </w:tblGrid>
      <w:tr w:rsidR="003E75CB" w:rsidRPr="0020763C" w14:paraId="2CC6BED2" w14:textId="77777777" w:rsidTr="0020763C">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AD0450" w14:textId="77777777" w:rsidR="00F566CF" w:rsidRPr="0020763C" w:rsidRDefault="00F566CF" w:rsidP="003E75CB">
            <w:pPr>
              <w:spacing w:line="288" w:lineRule="auto"/>
              <w:contextualSpacing/>
              <w:rPr>
                <w:sz w:val="18"/>
                <w:szCs w:val="20"/>
              </w:rPr>
            </w:pPr>
            <w:r w:rsidRPr="0020763C">
              <w:rPr>
                <w:b/>
                <w:bCs/>
                <w:sz w:val="18"/>
                <w:szCs w:val="20"/>
              </w:rPr>
              <w:t>Parameter</w:t>
            </w:r>
          </w:p>
        </w:tc>
        <w:tc>
          <w:tcPr>
            <w:tcW w:w="256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8B3313" w14:textId="77777777" w:rsidR="00F566CF" w:rsidRPr="0020763C" w:rsidRDefault="00F566CF" w:rsidP="003E75CB">
            <w:pPr>
              <w:spacing w:line="288" w:lineRule="auto"/>
              <w:contextualSpacing/>
              <w:rPr>
                <w:sz w:val="18"/>
                <w:szCs w:val="20"/>
              </w:rPr>
            </w:pPr>
            <w:r w:rsidRPr="0020763C">
              <w:rPr>
                <w:b/>
                <w:bCs/>
                <w:sz w:val="18"/>
                <w:szCs w:val="20"/>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333AB7" w14:textId="77777777" w:rsidR="00F566CF" w:rsidRPr="0020763C" w:rsidRDefault="00F566CF" w:rsidP="003E75CB">
            <w:pPr>
              <w:spacing w:line="288" w:lineRule="auto"/>
              <w:contextualSpacing/>
              <w:rPr>
                <w:sz w:val="18"/>
                <w:szCs w:val="20"/>
              </w:rPr>
            </w:pPr>
            <w:r w:rsidRPr="0020763C">
              <w:rPr>
                <w:b/>
                <w:bCs/>
                <w:sz w:val="18"/>
                <w:szCs w:val="20"/>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605E04" w14:textId="77777777" w:rsidR="00F566CF" w:rsidRPr="0020763C" w:rsidRDefault="00F566CF" w:rsidP="003E75CB">
            <w:pPr>
              <w:spacing w:line="288" w:lineRule="auto"/>
              <w:contextualSpacing/>
              <w:rPr>
                <w:sz w:val="18"/>
                <w:szCs w:val="20"/>
              </w:rPr>
            </w:pPr>
            <w:r w:rsidRPr="0020763C">
              <w:rPr>
                <w:b/>
                <w:bCs/>
                <w:sz w:val="18"/>
                <w:szCs w:val="20"/>
              </w:rPr>
              <w:t>Max Length</w:t>
            </w:r>
          </w:p>
        </w:tc>
        <w:tc>
          <w:tcPr>
            <w:tcW w:w="92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0389B6" w14:textId="77777777" w:rsidR="00F566CF" w:rsidRPr="0020763C" w:rsidRDefault="00F566CF" w:rsidP="003E75CB">
            <w:pPr>
              <w:spacing w:line="288" w:lineRule="auto"/>
              <w:contextualSpacing/>
              <w:rPr>
                <w:sz w:val="18"/>
                <w:szCs w:val="20"/>
              </w:rPr>
            </w:pPr>
            <w:r w:rsidRPr="0020763C">
              <w:rPr>
                <w:b/>
                <w:bCs/>
                <w:sz w:val="18"/>
                <w:szCs w:val="20"/>
              </w:rPr>
              <w:t>Type</w:t>
            </w:r>
          </w:p>
        </w:tc>
      </w:tr>
      <w:tr w:rsidR="003E75CB" w:rsidRPr="0020763C" w14:paraId="1C4D658E" w14:textId="77777777" w:rsidTr="0020763C">
        <w:trPr>
          <w:trHeight w:val="190"/>
        </w:trPr>
        <w:tc>
          <w:tcPr>
            <w:tcW w:w="674" w:type="pct"/>
            <w:tcBorders>
              <w:top w:val="single" w:sz="4" w:space="0" w:color="auto"/>
              <w:left w:val="single" w:sz="4" w:space="0" w:color="auto"/>
              <w:bottom w:val="single" w:sz="4" w:space="0" w:color="auto"/>
              <w:right w:val="single" w:sz="4" w:space="0" w:color="auto"/>
            </w:tcBorders>
            <w:vAlign w:val="center"/>
            <w:hideMark/>
          </w:tcPr>
          <w:p w14:paraId="5F933E80" w14:textId="4745AEA3"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File path</w:t>
            </w:r>
          </w:p>
        </w:tc>
        <w:tc>
          <w:tcPr>
            <w:tcW w:w="2566" w:type="pct"/>
            <w:tcBorders>
              <w:top w:val="single" w:sz="4" w:space="0" w:color="auto"/>
              <w:left w:val="single" w:sz="4" w:space="0" w:color="auto"/>
              <w:bottom w:val="single" w:sz="4" w:space="0" w:color="auto"/>
              <w:right w:val="single" w:sz="4" w:space="0" w:color="auto"/>
            </w:tcBorders>
            <w:vAlign w:val="center"/>
            <w:hideMark/>
          </w:tcPr>
          <w:p w14:paraId="2ED1A7E4" w14:textId="17B67BD2" w:rsidR="00F566CF" w:rsidRPr="00390618" w:rsidRDefault="00F566CF" w:rsidP="003E75CB">
            <w:pPr>
              <w:spacing w:line="288" w:lineRule="auto"/>
              <w:contextualSpacing/>
              <w:rPr>
                <w:rFonts w:ascii="Consolas" w:hAnsi="Consolas"/>
                <w:sz w:val="18"/>
                <w:szCs w:val="20"/>
                <w:lang w:val="en-IN"/>
              </w:rPr>
            </w:pPr>
            <w:bookmarkStart w:id="87" w:name="OLE_LINK28"/>
            <w:r w:rsidRPr="00390618">
              <w:rPr>
                <w:rFonts w:ascii="Consolas" w:hAnsi="Consolas"/>
                <w:sz w:val="18"/>
                <w:szCs w:val="20"/>
                <w:lang w:val="en-IN"/>
              </w:rPr>
              <w:t>https</w:t>
            </w:r>
            <w:r w:rsidR="005807EF" w:rsidRPr="00390618">
              <w:rPr>
                <w:rFonts w:ascii="Consolas" w:hAnsi="Consolas"/>
                <w:sz w:val="18"/>
                <w:szCs w:val="20"/>
                <w:lang w:val="en-IN"/>
              </w:rPr>
              <w:t>://$(APIM_NAME).</w:t>
            </w:r>
            <w:r w:rsidRPr="00390618">
              <w:rPr>
                <w:rFonts w:ascii="Consolas" w:hAnsi="Consolas"/>
                <w:sz w:val="18"/>
                <w:szCs w:val="20"/>
                <w:lang w:val="en-IN"/>
              </w:rPr>
              <w:t>azure-api.net/api/iaconfig/insights/configurations</w:t>
            </w:r>
            <w:r w:rsidR="007767F7" w:rsidRPr="00390618">
              <w:rPr>
                <w:rFonts w:ascii="Consolas" w:eastAsia="Times New Roman" w:hAnsi="Consolas" w:cs="Courier New"/>
                <w:color w:val="333333"/>
                <w:kern w:val="0"/>
                <w:sz w:val="18"/>
                <w:szCs w:val="20"/>
                <w:lang w:val="en-IN" w:eastAsia="en-IN"/>
                <w14:ligatures w14:val="none"/>
              </w:rPr>
              <w:t xml:space="preserve"> </w:t>
            </w:r>
            <w:r w:rsidR="007767F7" w:rsidRPr="00390618">
              <w:rPr>
                <w:rFonts w:ascii="Consolas" w:hAnsi="Consolas"/>
                <w:sz w:val="18"/>
                <w:szCs w:val="20"/>
                <w:lang w:val="en-IN"/>
              </w:rPr>
              <w:t>/{id}</w:t>
            </w:r>
            <w:bookmarkEnd w:id="87"/>
          </w:p>
        </w:tc>
        <w:tc>
          <w:tcPr>
            <w:tcW w:w="349" w:type="pct"/>
            <w:tcBorders>
              <w:top w:val="single" w:sz="4" w:space="0" w:color="auto"/>
              <w:left w:val="single" w:sz="4" w:space="0" w:color="auto"/>
              <w:bottom w:val="single" w:sz="4" w:space="0" w:color="auto"/>
              <w:right w:val="single" w:sz="4" w:space="0" w:color="auto"/>
            </w:tcBorders>
            <w:vAlign w:val="center"/>
            <w:hideMark/>
          </w:tcPr>
          <w:p w14:paraId="3C22A52E" w14:textId="77777777"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M</w:t>
            </w:r>
          </w:p>
        </w:tc>
        <w:tc>
          <w:tcPr>
            <w:tcW w:w="489" w:type="pct"/>
            <w:tcBorders>
              <w:top w:val="single" w:sz="4" w:space="0" w:color="auto"/>
              <w:left w:val="single" w:sz="4" w:space="0" w:color="auto"/>
              <w:bottom w:val="single" w:sz="4" w:space="0" w:color="auto"/>
              <w:right w:val="single" w:sz="4" w:space="0" w:color="auto"/>
            </w:tcBorders>
            <w:vAlign w:val="center"/>
            <w:hideMark/>
          </w:tcPr>
          <w:p w14:paraId="182796E7" w14:textId="77777777" w:rsidR="00F566CF" w:rsidRPr="00390618" w:rsidRDefault="00F566CF" w:rsidP="003E75CB">
            <w:pPr>
              <w:spacing w:line="288" w:lineRule="auto"/>
              <w:contextualSpacing/>
              <w:rPr>
                <w:rFonts w:ascii="Consolas" w:hAnsi="Consolas"/>
                <w:sz w:val="18"/>
                <w:szCs w:val="20"/>
              </w:rPr>
            </w:pPr>
            <w:r w:rsidRPr="00390618">
              <w:rPr>
                <w:rFonts w:ascii="Consolas" w:hAnsi="Consolas"/>
                <w:sz w:val="18"/>
                <w:szCs w:val="20"/>
              </w:rPr>
              <w:t>**</w:t>
            </w:r>
          </w:p>
        </w:tc>
        <w:tc>
          <w:tcPr>
            <w:tcW w:w="922" w:type="pct"/>
            <w:tcBorders>
              <w:top w:val="single" w:sz="4" w:space="0" w:color="auto"/>
              <w:left w:val="single" w:sz="4" w:space="0" w:color="auto"/>
              <w:bottom w:val="single" w:sz="4" w:space="0" w:color="auto"/>
              <w:right w:val="single" w:sz="4" w:space="0" w:color="auto"/>
            </w:tcBorders>
            <w:vAlign w:val="center"/>
            <w:hideMark/>
          </w:tcPr>
          <w:p w14:paraId="41D4D071" w14:textId="5BBD9FAF" w:rsidR="00F566CF" w:rsidRPr="00390618" w:rsidRDefault="003F4F14" w:rsidP="003E75CB">
            <w:pPr>
              <w:spacing w:line="288" w:lineRule="auto"/>
              <w:contextualSpacing/>
              <w:rPr>
                <w:rFonts w:ascii="Consolas" w:hAnsi="Consolas"/>
                <w:sz w:val="18"/>
                <w:szCs w:val="20"/>
              </w:rPr>
            </w:pPr>
            <w:r w:rsidRPr="00390618">
              <w:rPr>
                <w:rFonts w:ascii="Consolas" w:hAnsi="Consolas"/>
                <w:sz w:val="18"/>
                <w:szCs w:val="20"/>
              </w:rPr>
              <w:t>Multipart/Form-data</w:t>
            </w:r>
          </w:p>
        </w:tc>
      </w:tr>
    </w:tbl>
    <w:p w14:paraId="603DBEA4" w14:textId="6025B9B9" w:rsidR="00F566CF" w:rsidRPr="00F566CF" w:rsidRDefault="004520E7" w:rsidP="00E678EC">
      <w:pPr>
        <w:pStyle w:val="Heading3"/>
      </w:pPr>
      <w:bookmarkStart w:id="88" w:name="_Toc216777038"/>
      <w:r>
        <w:t>Output</w:t>
      </w:r>
      <w:r w:rsidR="0020763C">
        <w:t xml:space="preserve"> Header Parameters</w:t>
      </w:r>
      <w:bookmarkEnd w:id="8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470"/>
        <w:gridCol w:w="806"/>
        <w:gridCol w:w="815"/>
      </w:tblGrid>
      <w:tr w:rsidR="00F566CF" w:rsidRPr="0020763C" w14:paraId="0E9B8ECD"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6C0D09D" w14:textId="77777777" w:rsidR="00F566CF" w:rsidRPr="0020763C" w:rsidRDefault="00F566CF" w:rsidP="003E75CB">
            <w:pPr>
              <w:spacing w:line="288" w:lineRule="auto"/>
              <w:contextualSpacing/>
              <w:rPr>
                <w:b/>
                <w:bCs/>
                <w:sz w:val="18"/>
                <w:szCs w:val="20"/>
              </w:rPr>
            </w:pPr>
            <w:r w:rsidRPr="0020763C">
              <w:rPr>
                <w:b/>
                <w:bCs/>
                <w:sz w:val="18"/>
                <w:szCs w:val="20"/>
              </w:rPr>
              <w:t>Parameter</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0E0FFC44" w14:textId="77777777" w:rsidR="00F566CF" w:rsidRPr="0020763C" w:rsidRDefault="00F566CF" w:rsidP="003E75CB">
            <w:pPr>
              <w:spacing w:line="288" w:lineRule="auto"/>
              <w:contextualSpacing/>
              <w:rPr>
                <w:b/>
                <w:bCs/>
                <w:sz w:val="18"/>
                <w:szCs w:val="20"/>
              </w:rPr>
            </w:pPr>
            <w:r w:rsidRPr="0020763C">
              <w:rPr>
                <w:b/>
                <w:bCs/>
                <w:sz w:val="18"/>
                <w:szCs w:val="20"/>
              </w:rPr>
              <w:t>Description</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64D7F64" w14:textId="77777777" w:rsidR="00F566CF" w:rsidRPr="0020763C" w:rsidRDefault="00F566CF" w:rsidP="003E75CB">
            <w:pPr>
              <w:spacing w:line="288" w:lineRule="auto"/>
              <w:contextualSpacing/>
              <w:rPr>
                <w:b/>
                <w:bCs/>
                <w:sz w:val="18"/>
                <w:szCs w:val="20"/>
              </w:rPr>
            </w:pPr>
            <w:r w:rsidRPr="0020763C">
              <w:rPr>
                <w:b/>
                <w:bCs/>
                <w:sz w:val="18"/>
                <w:szCs w:val="20"/>
              </w:rPr>
              <w:t>M/O</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361CEC21" w14:textId="77777777" w:rsidR="00F566CF" w:rsidRPr="0020763C" w:rsidRDefault="00F566CF" w:rsidP="003E75CB">
            <w:pPr>
              <w:spacing w:line="288" w:lineRule="auto"/>
              <w:contextualSpacing/>
              <w:rPr>
                <w:b/>
                <w:bCs/>
                <w:sz w:val="18"/>
                <w:szCs w:val="20"/>
              </w:rPr>
            </w:pPr>
            <w:r w:rsidRPr="0020763C">
              <w:rPr>
                <w:b/>
                <w:bCs/>
                <w:sz w:val="18"/>
                <w:szCs w:val="20"/>
              </w:rPr>
              <w:t>Type</w:t>
            </w:r>
          </w:p>
        </w:tc>
      </w:tr>
      <w:tr w:rsidR="00F566CF" w:rsidRPr="0020763C" w14:paraId="100FEEA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1F5AA" w14:textId="77777777" w:rsidR="00F566CF" w:rsidRPr="0020763C" w:rsidRDefault="00F566CF" w:rsidP="003E75CB">
            <w:pPr>
              <w:spacing w:line="288" w:lineRule="auto"/>
              <w:contextualSpacing/>
              <w:rPr>
                <w:b/>
                <w:bCs/>
                <w:sz w:val="18"/>
                <w:szCs w:val="20"/>
              </w:rPr>
            </w:pPr>
            <w:r w:rsidRPr="0020763C">
              <w:rPr>
                <w:sz w:val="18"/>
                <w:szCs w:val="20"/>
              </w:rPr>
              <w:t>Content-Type</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FA2E29" w14:textId="77777777" w:rsidR="00F566CF" w:rsidRPr="0020763C" w:rsidRDefault="00F566CF" w:rsidP="003E75CB">
            <w:pPr>
              <w:spacing w:line="288" w:lineRule="auto"/>
              <w:contextualSpacing/>
              <w:rPr>
                <w:b/>
                <w:bCs/>
                <w:sz w:val="18"/>
                <w:szCs w:val="20"/>
              </w:rPr>
            </w:pPr>
            <w:r w:rsidRPr="0020763C">
              <w:rPr>
                <w:sz w:val="18"/>
                <w:szCs w:val="20"/>
              </w:rPr>
              <w:t>Type of the content. It could be application/json, text/html, application/xml, etc. It lets the receiving entity know how to interpret the data.</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C9A59A" w14:textId="77777777" w:rsidR="00F566CF" w:rsidRPr="0020763C" w:rsidRDefault="00F566CF" w:rsidP="003E75CB">
            <w:pPr>
              <w:spacing w:line="288" w:lineRule="auto"/>
              <w:contextualSpacing/>
              <w:rPr>
                <w:b/>
                <w:bCs/>
                <w:sz w:val="18"/>
                <w:szCs w:val="20"/>
              </w:rPr>
            </w:pPr>
            <w:r w:rsidRPr="0020763C">
              <w:rPr>
                <w:sz w:val="18"/>
                <w:szCs w:val="20"/>
              </w:rPr>
              <w:t>M-Public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2C798" w14:textId="77777777" w:rsidR="00F566CF" w:rsidRPr="0020763C" w:rsidRDefault="00F566CF" w:rsidP="003E75CB">
            <w:pPr>
              <w:spacing w:line="288" w:lineRule="auto"/>
              <w:contextualSpacing/>
              <w:rPr>
                <w:b/>
                <w:bCs/>
                <w:sz w:val="18"/>
                <w:szCs w:val="20"/>
              </w:rPr>
            </w:pPr>
            <w:r w:rsidRPr="0020763C">
              <w:rPr>
                <w:sz w:val="18"/>
                <w:szCs w:val="20"/>
              </w:rPr>
              <w:t>255</w:t>
            </w:r>
          </w:p>
        </w:tc>
      </w:tr>
      <w:tr w:rsidR="00F566CF" w:rsidRPr="0020763C" w14:paraId="14A1A89F"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446898" w14:textId="77777777" w:rsidR="00F566CF" w:rsidRPr="0020763C" w:rsidRDefault="00F566CF" w:rsidP="003E75CB">
            <w:pPr>
              <w:spacing w:line="288" w:lineRule="auto"/>
              <w:contextualSpacing/>
              <w:rPr>
                <w:sz w:val="18"/>
                <w:szCs w:val="20"/>
              </w:rPr>
            </w:pPr>
            <w:r w:rsidRPr="0020763C">
              <w:rPr>
                <w:sz w:val="18"/>
                <w:szCs w:val="20"/>
              </w:rPr>
              <w:t>Content-Length</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D71D3" w14:textId="77777777" w:rsidR="00F566CF" w:rsidRPr="0020763C" w:rsidRDefault="00F566CF" w:rsidP="003E75CB">
            <w:pPr>
              <w:spacing w:line="288" w:lineRule="auto"/>
              <w:contextualSpacing/>
              <w:rPr>
                <w:sz w:val="18"/>
                <w:szCs w:val="20"/>
              </w:rPr>
            </w:pPr>
            <w:r w:rsidRPr="0020763C">
              <w:rPr>
                <w:sz w:val="18"/>
                <w:szCs w:val="20"/>
              </w:rPr>
              <w:t>Length of the content. This is an HTTP header that indicates the size of the body data in bytes. It is used to let the receiving entity know how much data to expect.</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B486F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B81DB" w14:textId="77777777" w:rsidR="00F566CF" w:rsidRPr="0020763C" w:rsidRDefault="00F566CF" w:rsidP="003E75CB">
            <w:pPr>
              <w:spacing w:line="288" w:lineRule="auto"/>
              <w:contextualSpacing/>
              <w:rPr>
                <w:sz w:val="18"/>
                <w:szCs w:val="20"/>
              </w:rPr>
            </w:pPr>
            <w:r w:rsidRPr="0020763C">
              <w:rPr>
                <w:sz w:val="18"/>
                <w:szCs w:val="20"/>
              </w:rPr>
              <w:t>255</w:t>
            </w:r>
          </w:p>
        </w:tc>
      </w:tr>
      <w:tr w:rsidR="00F566CF" w:rsidRPr="0020763C" w14:paraId="54CB5C92" w14:textId="77777777" w:rsidTr="0020763C">
        <w:trPr>
          <w:trHeight w:val="300"/>
        </w:trPr>
        <w:tc>
          <w:tcPr>
            <w:tcW w:w="674"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E8B32" w14:textId="77777777" w:rsidR="00F566CF" w:rsidRPr="0020763C" w:rsidRDefault="00F566CF" w:rsidP="003E75CB">
            <w:pPr>
              <w:spacing w:line="288" w:lineRule="auto"/>
              <w:contextualSpacing/>
              <w:rPr>
                <w:sz w:val="18"/>
                <w:szCs w:val="20"/>
              </w:rPr>
            </w:pPr>
            <w:r w:rsidRPr="0020763C">
              <w:rPr>
                <w:sz w:val="18"/>
                <w:szCs w:val="20"/>
              </w:rPr>
              <w:t xml:space="preserve">date </w:t>
            </w:r>
          </w:p>
        </w:tc>
        <w:tc>
          <w:tcPr>
            <w:tcW w:w="345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BEAFD1" w14:textId="77777777" w:rsidR="00F566CF" w:rsidRPr="0020763C" w:rsidRDefault="00F566CF" w:rsidP="003E75CB">
            <w:pPr>
              <w:spacing w:line="288" w:lineRule="auto"/>
              <w:contextualSpacing/>
              <w:rPr>
                <w:sz w:val="18"/>
                <w:szCs w:val="20"/>
              </w:rPr>
            </w:pPr>
            <w:r w:rsidRPr="0020763C">
              <w:rPr>
                <w:sz w:val="18"/>
                <w:szCs w:val="20"/>
              </w:rPr>
              <w:t xml:space="preserve">Date of operation execution </w:t>
            </w:r>
          </w:p>
        </w:tc>
        <w:tc>
          <w:tcPr>
            <w:tcW w:w="43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BB6AD" w14:textId="77777777" w:rsidR="00F566CF" w:rsidRPr="0020763C" w:rsidRDefault="00F566CF" w:rsidP="003E75CB">
            <w:pPr>
              <w:spacing w:line="288" w:lineRule="auto"/>
              <w:contextualSpacing/>
              <w:rPr>
                <w:sz w:val="18"/>
                <w:szCs w:val="20"/>
              </w:rPr>
            </w:pPr>
            <w:r w:rsidRPr="0020763C">
              <w:rPr>
                <w:sz w:val="18"/>
                <w:szCs w:val="20"/>
              </w:rPr>
              <w:t>O-Public</w:t>
            </w:r>
          </w:p>
        </w:tc>
        <w:tc>
          <w:tcPr>
            <w:tcW w:w="43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4BC4D7" w14:textId="77777777" w:rsidR="00F566CF" w:rsidRPr="0020763C" w:rsidRDefault="00F566CF" w:rsidP="003E75CB">
            <w:pPr>
              <w:spacing w:line="288" w:lineRule="auto"/>
              <w:contextualSpacing/>
              <w:rPr>
                <w:sz w:val="18"/>
                <w:szCs w:val="20"/>
              </w:rPr>
            </w:pPr>
            <w:r w:rsidRPr="0020763C">
              <w:rPr>
                <w:sz w:val="18"/>
                <w:szCs w:val="20"/>
              </w:rPr>
              <w:t>255</w:t>
            </w:r>
          </w:p>
        </w:tc>
      </w:tr>
    </w:tbl>
    <w:p w14:paraId="3462D853" w14:textId="52811CC1" w:rsidR="00F566CF" w:rsidRPr="00F566CF" w:rsidRDefault="00A91C2B" w:rsidP="00E678EC">
      <w:pPr>
        <w:pStyle w:val="Heading3"/>
      </w:pPr>
      <w:bookmarkStart w:id="89" w:name="_Toc216777039"/>
      <w:r w:rsidRPr="00F566CF">
        <w:t>Error Management</w:t>
      </w:r>
      <w:bookmarkEnd w:id="8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343"/>
        <w:gridCol w:w="4394"/>
      </w:tblGrid>
      <w:tr w:rsidR="00F566CF" w:rsidRPr="00F566CF" w14:paraId="6AA5214C" w14:textId="77777777" w:rsidTr="0020763C">
        <w:trPr>
          <w:trHeight w:val="231"/>
        </w:trPr>
        <w:tc>
          <w:tcPr>
            <w:tcW w:w="1435"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4DDB8C1E" w14:textId="77777777" w:rsidR="00F566CF" w:rsidRPr="00F566CF" w:rsidRDefault="00F566CF" w:rsidP="0020763C">
            <w:pPr>
              <w:jc w:val="left"/>
              <w:rPr>
                <w:b/>
                <w:bCs/>
              </w:rPr>
            </w:pPr>
            <w:r w:rsidRPr="00F566CF">
              <w:rPr>
                <w:b/>
                <w:bCs/>
              </w:rPr>
              <w:t>HTTP Code</w:t>
            </w:r>
          </w:p>
        </w:tc>
        <w:tc>
          <w:tcPr>
            <w:tcW w:w="144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7A9B3DBA" w14:textId="77777777" w:rsidR="00F566CF" w:rsidRPr="00F566CF" w:rsidRDefault="00F566CF" w:rsidP="0020763C">
            <w:pPr>
              <w:jc w:val="left"/>
              <w:rPr>
                <w:b/>
                <w:bCs/>
                <w:lang w:val="it-IT"/>
              </w:rPr>
            </w:pPr>
            <w:r w:rsidRPr="00F566CF">
              <w:rPr>
                <w:b/>
                <w:bCs/>
              </w:rPr>
              <w:t>Error Code</w:t>
            </w:r>
          </w:p>
        </w:tc>
        <w:tc>
          <w:tcPr>
            <w:tcW w:w="270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hideMark/>
          </w:tcPr>
          <w:p w14:paraId="309BF8D0" w14:textId="77777777" w:rsidR="00F566CF" w:rsidRPr="00F566CF" w:rsidRDefault="00F566CF" w:rsidP="0020763C">
            <w:pPr>
              <w:jc w:val="left"/>
              <w:rPr>
                <w:b/>
                <w:bCs/>
                <w:lang w:val="it-IT"/>
              </w:rPr>
            </w:pPr>
            <w:r w:rsidRPr="00F566CF">
              <w:rPr>
                <w:b/>
                <w:bCs/>
              </w:rPr>
              <w:t>Error Description</w:t>
            </w:r>
          </w:p>
        </w:tc>
      </w:tr>
      <w:tr w:rsidR="00F566CF" w:rsidRPr="00F566CF" w14:paraId="01017FFB" w14:textId="77777777" w:rsidTr="0020763C">
        <w:trPr>
          <w:trHeight w:val="231"/>
        </w:trPr>
        <w:tc>
          <w:tcPr>
            <w:tcW w:w="14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FB435D" w14:textId="77777777" w:rsidR="00F566CF" w:rsidRPr="00F566CF" w:rsidRDefault="00F566CF" w:rsidP="0020763C">
            <w:pPr>
              <w:jc w:val="left"/>
            </w:pPr>
            <w:r w:rsidRPr="00F566CF">
              <w:t>500</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54300F" w14:textId="77777777" w:rsidR="00F566CF" w:rsidRPr="00F566CF" w:rsidRDefault="00F566CF" w:rsidP="0020763C">
            <w:pPr>
              <w:jc w:val="left"/>
            </w:pPr>
            <w:r w:rsidRPr="00F566CF">
              <w:t>500</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C49128" w14:textId="77777777" w:rsidR="00F566CF" w:rsidRPr="00F566CF" w:rsidRDefault="00F566CF" w:rsidP="0020763C">
            <w:pPr>
              <w:jc w:val="left"/>
              <w:rPr>
                <w:lang w:val="en-IN"/>
              </w:rPr>
            </w:pPr>
            <w:r w:rsidRPr="00F566CF">
              <w:rPr>
                <w:lang w:val="en-IN"/>
              </w:rPr>
              <w:t>Invalid data</w:t>
            </w:r>
          </w:p>
        </w:tc>
      </w:tr>
    </w:tbl>
    <w:p w14:paraId="2E20EF3C" w14:textId="7CD986F7" w:rsidR="004622A8" w:rsidRPr="003E75CB" w:rsidRDefault="4CB67322" w:rsidP="00E678EC">
      <w:pPr>
        <w:pStyle w:val="Heading3"/>
      </w:pPr>
      <w:bookmarkStart w:id="90" w:name="_Toc216777040"/>
      <w:r w:rsidRPr="003E75CB">
        <w:t xml:space="preserve">Sample </w:t>
      </w:r>
      <w:r w:rsidR="227AFE60" w:rsidRPr="003E75CB">
        <w:t>Response Body</w:t>
      </w:r>
      <w:bookmarkEnd w:id="90"/>
    </w:p>
    <w:p w14:paraId="6EE7579A" w14:textId="364763C3" w:rsidR="227AFE60" w:rsidRPr="00966CE8" w:rsidRDefault="227AFE60" w:rsidP="00966CE8">
      <w:pPr>
        <w:rPr>
          <w:rFonts w:ascii="Consolas" w:hAnsi="Consolas"/>
        </w:rPr>
      </w:pPr>
      <w:r w:rsidRPr="00966CE8">
        <w:rPr>
          <w:rFonts w:ascii="Consolas" w:hAnsi="Consolas"/>
        </w:rPr>
        <w:t>{</w:t>
      </w:r>
    </w:p>
    <w:p w14:paraId="68E61ECC" w14:textId="02BDF25A" w:rsidR="227AFE60" w:rsidRPr="00966CE8" w:rsidRDefault="227AFE60" w:rsidP="00966CE8">
      <w:pPr>
        <w:rPr>
          <w:rFonts w:ascii="Consolas" w:hAnsi="Consolas"/>
        </w:rPr>
      </w:pPr>
      <w:r w:rsidRPr="00966CE8">
        <w:rPr>
          <w:rFonts w:ascii="Consolas" w:hAnsi="Consolas"/>
        </w:rPr>
        <w:t xml:space="preserve">  "configurationId": "f8db6b0a-fe47-4810-96c3-7d23a004742e"</w:t>
      </w:r>
    </w:p>
    <w:p w14:paraId="3A5AE488" w14:textId="772D70B1" w:rsidR="227AFE60" w:rsidRDefault="227AFE60" w:rsidP="00966CE8">
      <w:pPr>
        <w:rPr>
          <w:color w:val="002060"/>
        </w:rPr>
        <w:sectPr w:rsidR="227AFE60" w:rsidSect="005F3B2A">
          <w:pgSz w:w="12242" w:h="15842" w:code="1"/>
          <w:pgMar w:top="1440" w:right="1440" w:bottom="1440" w:left="1440" w:header="720" w:footer="720" w:gutter="0"/>
          <w:cols w:space="720"/>
          <w:docGrid w:linePitch="360"/>
        </w:sectPr>
      </w:pPr>
      <w:r w:rsidRPr="00966CE8">
        <w:rPr>
          <w:rFonts w:ascii="Consolas" w:hAnsi="Consolas"/>
        </w:rPr>
        <w:t>}</w:t>
      </w:r>
    </w:p>
    <w:p w14:paraId="20C4D4C4" w14:textId="46479584" w:rsidR="00F06F44" w:rsidRDefault="00F06F44" w:rsidP="003D67BD">
      <w:pPr>
        <w:pStyle w:val="Heading1"/>
        <w:rPr>
          <w:b w:val="0"/>
        </w:rPr>
      </w:pPr>
      <w:bookmarkStart w:id="91" w:name="OLE_LINK16"/>
      <w:bookmarkStart w:id="92" w:name="_Toc216777041"/>
      <w:bookmarkStart w:id="93" w:name="_Toc216777102"/>
      <w:bookmarkStart w:id="94" w:name="OLE_LINK5"/>
      <w:r>
        <w:lastRenderedPageBreak/>
        <w:t xml:space="preserve">ML Model Microservice </w:t>
      </w:r>
      <w:bookmarkEnd w:id="91"/>
      <w:r>
        <w:t>APIs</w:t>
      </w:r>
      <w:bookmarkEnd w:id="92"/>
      <w:bookmarkEnd w:id="93"/>
    </w:p>
    <w:tbl>
      <w:tblPr>
        <w:tblStyle w:val="TableGridLight"/>
        <w:tblW w:w="9072" w:type="dxa"/>
        <w:tblLook w:val="04A0" w:firstRow="1" w:lastRow="0" w:firstColumn="1" w:lastColumn="0" w:noHBand="0" w:noVBand="1"/>
      </w:tblPr>
      <w:tblGrid>
        <w:gridCol w:w="2586"/>
        <w:gridCol w:w="6486"/>
      </w:tblGrid>
      <w:tr w:rsidR="00F06F44" w14:paraId="6B6B6FBA" w14:textId="77777777" w:rsidTr="0020763C">
        <w:trPr>
          <w:trHeight w:val="278"/>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bookmarkEnd w:id="94"/>
          <w:p w14:paraId="703256FB" w14:textId="77777777" w:rsidR="00F06F44" w:rsidRDefault="00F06F44" w:rsidP="0020763C">
            <w:pPr>
              <w:spacing w:before="120" w:after="120"/>
              <w:jc w:val="left"/>
              <w:rPr>
                <w:b/>
                <w:bCs/>
              </w:rPr>
            </w:pPr>
            <w:r>
              <w:rPr>
                <w:b/>
                <w:bCs/>
              </w:rPr>
              <w:t>API</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3FDF6E" w14:textId="77777777" w:rsidR="00F06F44" w:rsidRDefault="00F06F44" w:rsidP="0020763C">
            <w:pPr>
              <w:spacing w:before="120" w:after="120"/>
              <w:jc w:val="left"/>
              <w:rPr>
                <w:b/>
                <w:bCs/>
              </w:rPr>
            </w:pPr>
            <w:r>
              <w:rPr>
                <w:b/>
                <w:bCs/>
              </w:rPr>
              <w:t>Description</w:t>
            </w:r>
          </w:p>
        </w:tc>
      </w:tr>
      <w:tr w:rsidR="00F06F44" w14:paraId="0AD4FDA7"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A1A93" w14:textId="77777777" w:rsidR="00F06F44" w:rsidRDefault="00F06F44" w:rsidP="0020763C">
            <w:pPr>
              <w:spacing w:before="120" w:after="120"/>
              <w:jc w:val="left"/>
            </w:pPr>
            <w:bookmarkStart w:id="95" w:name="_Hlk175659496"/>
            <w:bookmarkStart w:id="96" w:name="_Hlk174005415"/>
            <w:r>
              <w:t>RegisterModelParameter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CA315F" w14:textId="77777777" w:rsidR="00F06F44" w:rsidRDefault="00F06F44" w:rsidP="0020763C">
            <w:pPr>
              <w:spacing w:before="120" w:after="120"/>
              <w:jc w:val="left"/>
            </w:pPr>
            <w:r>
              <w:t xml:space="preserve">This API inserts model parameter details into </w:t>
            </w:r>
            <w:bookmarkStart w:id="97" w:name="OLE_LINK21"/>
            <w:r>
              <w:t xml:space="preserve">the </w:t>
            </w:r>
            <w:bookmarkStart w:id="98" w:name="OLE_LINK22"/>
            <w:r>
              <w:t>ModelExecutionParameters Table present in Azure SQL DB(</w:t>
            </w:r>
            <w:bookmarkStart w:id="99" w:name="OLE_LINK23"/>
            <w:r>
              <w:t>sql-ia-model-db</w:t>
            </w:r>
            <w:bookmarkEnd w:id="99"/>
            <w:r>
              <w:t>)</w:t>
            </w:r>
            <w:bookmarkEnd w:id="98"/>
            <w:r>
              <w:t>.</w:t>
            </w:r>
            <w:bookmarkEnd w:id="97"/>
          </w:p>
        </w:tc>
      </w:tr>
      <w:tr w:rsidR="00F06F44" w14:paraId="5B50C74F"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13B820" w14:textId="55E5383E" w:rsidR="00F06F44" w:rsidRDefault="00F06F44" w:rsidP="0020763C">
            <w:pPr>
              <w:spacing w:before="120" w:after="120"/>
              <w:jc w:val="left"/>
            </w:pPr>
            <w:bookmarkStart w:id="100" w:name="_Hlk175659514"/>
            <w:bookmarkEnd w:id="95"/>
            <w:r>
              <w:t>GetModelParameter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B6FE8" w14:textId="77777777" w:rsidR="00F06F44" w:rsidRDefault="00F06F44" w:rsidP="0020763C">
            <w:pPr>
              <w:spacing w:before="120" w:after="120"/>
              <w:jc w:val="left"/>
            </w:pPr>
            <w:r>
              <w:t xml:space="preserve">This API retrieves the model parameters from </w:t>
            </w:r>
            <w:bookmarkStart w:id="101" w:name="OLE_LINK24"/>
            <w:r>
              <w:t xml:space="preserve">ModelExecutionParameters Table in sql-ia-model-db </w:t>
            </w:r>
            <w:bookmarkEnd w:id="101"/>
            <w:r>
              <w:t>based on the ID.</w:t>
            </w:r>
          </w:p>
        </w:tc>
      </w:tr>
      <w:bookmarkEnd w:id="100"/>
      <w:tr w:rsidR="00F06F44" w14:paraId="5B585810"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FB0C19" w14:textId="393BD71D" w:rsidR="00F06F44" w:rsidRDefault="00F06F44" w:rsidP="0020763C">
            <w:pPr>
              <w:spacing w:before="120" w:after="120"/>
              <w:jc w:val="left"/>
            </w:pPr>
            <w:r>
              <w:t>UpdateModelParameter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0BF239" w14:textId="77777777" w:rsidR="00F06F44" w:rsidRDefault="00F06F44" w:rsidP="0020763C">
            <w:pPr>
              <w:spacing w:before="120" w:after="120"/>
              <w:jc w:val="left"/>
            </w:pPr>
            <w:r>
              <w:t>This API updates the model details into the ModelExecutionParameters Table in sql-ia-model-db  based on the ID.</w:t>
            </w:r>
          </w:p>
        </w:tc>
      </w:tr>
      <w:tr w:rsidR="00F06F44" w14:paraId="6910C1DD"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73241" w14:textId="3F6F5ACF" w:rsidR="00F06F44" w:rsidRDefault="00F06F44" w:rsidP="0020763C">
            <w:pPr>
              <w:spacing w:before="120" w:after="120"/>
              <w:jc w:val="left"/>
            </w:pPr>
            <w:bookmarkStart w:id="102" w:name="_Hlk175659541"/>
            <w:r>
              <w:t>DeleteModelParameter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FDCA7" w14:textId="77777777" w:rsidR="00F06F44" w:rsidRDefault="00F06F44" w:rsidP="0020763C">
            <w:pPr>
              <w:spacing w:before="120" w:after="120"/>
              <w:jc w:val="left"/>
            </w:pPr>
            <w:r>
              <w:t>This API deletes the model details from the ModelExecutionParameters Table in sql-ia-model-db based on the ID.</w:t>
            </w:r>
          </w:p>
        </w:tc>
      </w:tr>
      <w:tr w:rsidR="00F06F44" w14:paraId="56184D58" w14:textId="77777777" w:rsidTr="0020763C">
        <w:trPr>
          <w:trHeight w:val="70"/>
        </w:trPr>
        <w:tc>
          <w:tcPr>
            <w:tcW w:w="8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EA3B43" w14:textId="3AFEA0BE" w:rsidR="00F06F44" w:rsidRDefault="00F06F44" w:rsidP="0020763C">
            <w:pPr>
              <w:spacing w:before="120" w:after="120"/>
              <w:jc w:val="left"/>
            </w:pPr>
            <w:bookmarkStart w:id="103" w:name="_Hlk175659559"/>
            <w:bookmarkEnd w:id="102"/>
            <w:r>
              <w:t>ModelTrigger</w:t>
            </w:r>
          </w:p>
        </w:tc>
        <w:tc>
          <w:tcPr>
            <w:tcW w:w="41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F05C79" w14:textId="77777777" w:rsidR="00F06F44" w:rsidRDefault="00F06F44" w:rsidP="0020763C">
            <w:pPr>
              <w:spacing w:before="120" w:after="120"/>
              <w:jc w:val="left"/>
            </w:pPr>
            <w:r>
              <w:t xml:space="preserve">This API triggers the model and </w:t>
            </w:r>
            <w:proofErr w:type="gramStart"/>
            <w:r>
              <w:t>start</w:t>
            </w:r>
            <w:proofErr w:type="gramEnd"/>
            <w:r>
              <w:t xml:space="preserve"> consuming the messages and </w:t>
            </w:r>
            <w:proofErr w:type="gramStart"/>
            <w:r>
              <w:t>perform</w:t>
            </w:r>
            <w:proofErr w:type="gramEnd"/>
            <w:r>
              <w:t xml:space="preserve"> the operations.</w:t>
            </w:r>
          </w:p>
        </w:tc>
        <w:bookmarkEnd w:id="96"/>
      </w:tr>
      <w:bookmarkEnd w:id="103"/>
    </w:tbl>
    <w:p w14:paraId="0D493871" w14:textId="77777777" w:rsidR="00D14D1D" w:rsidRDefault="00D14D1D" w:rsidP="003D67BD">
      <w:pPr>
        <w:pStyle w:val="Heading2"/>
        <w:sectPr w:rsidR="00D14D1D" w:rsidSect="005F3B2A">
          <w:pgSz w:w="12242" w:h="15842" w:code="1"/>
          <w:pgMar w:top="1440" w:right="1440" w:bottom="1440" w:left="1440" w:header="720" w:footer="720" w:gutter="0"/>
          <w:cols w:space="720"/>
          <w:docGrid w:linePitch="360"/>
        </w:sectPr>
      </w:pPr>
    </w:p>
    <w:p w14:paraId="523E1EBC" w14:textId="6FA8602E" w:rsidR="00F06F44" w:rsidRDefault="0E9C022A" w:rsidP="003D67BD">
      <w:pPr>
        <w:pStyle w:val="Heading2"/>
      </w:pPr>
      <w:bookmarkStart w:id="104" w:name="_Toc216777042"/>
      <w:bookmarkStart w:id="105" w:name="_Toc216777103"/>
      <w:r>
        <w:lastRenderedPageBreak/>
        <w:t>RegisterModelParameter</w:t>
      </w:r>
      <w:bookmarkEnd w:id="104"/>
      <w:bookmarkEnd w:id="105"/>
    </w:p>
    <w:p w14:paraId="6F71796B" w14:textId="226E3D3B" w:rsidR="006D3482" w:rsidRDefault="006D3482" w:rsidP="006D3482">
      <w:r w:rsidRPr="006D3482">
        <w:t>This API inserts model parameter details into the ModelExecutionParameters Table present in Azure SQL DB(sql-ia-model-db).</w:t>
      </w:r>
    </w:p>
    <w:p w14:paraId="7B7AD389" w14:textId="054A27BF" w:rsidR="003D05C7" w:rsidRDefault="003D05C7" w:rsidP="00E678EC">
      <w:pPr>
        <w:pStyle w:val="Heading3"/>
      </w:pPr>
      <w:bookmarkStart w:id="106" w:name="_Toc216777043"/>
      <w:r>
        <w:t>Specification</w:t>
      </w:r>
      <w:r w:rsidR="0020763C">
        <w:t>s</w:t>
      </w:r>
      <w:bookmarkEnd w:id="106"/>
    </w:p>
    <w:tbl>
      <w:tblPr>
        <w:tblStyle w:val="TableGridLight"/>
        <w:tblW w:w="9072" w:type="dxa"/>
        <w:tblLayout w:type="fixed"/>
        <w:tblLook w:val="04A0" w:firstRow="1" w:lastRow="0" w:firstColumn="1" w:lastColumn="0" w:noHBand="0" w:noVBand="1"/>
      </w:tblPr>
      <w:tblGrid>
        <w:gridCol w:w="2099"/>
        <w:gridCol w:w="6973"/>
      </w:tblGrid>
      <w:tr w:rsidR="00134C3A" w:rsidRPr="00134C3A" w14:paraId="2829216E"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092564F" w14:textId="77777777" w:rsidR="00134C3A" w:rsidRPr="00134C3A" w:rsidRDefault="00134C3A" w:rsidP="00E678EC">
            <w:pPr>
              <w:spacing w:line="259" w:lineRule="auto"/>
              <w:jc w:val="left"/>
            </w:pPr>
            <w:bookmarkStart w:id="107" w:name="OLE_LINK9"/>
            <w:r w:rsidRPr="00134C3A">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69060CE2" w14:textId="77777777" w:rsidR="00134C3A" w:rsidRPr="00134C3A" w:rsidRDefault="00134C3A" w:rsidP="00E678EC">
            <w:pPr>
              <w:spacing w:line="259" w:lineRule="auto"/>
              <w:jc w:val="left"/>
            </w:pPr>
            <w:r w:rsidRPr="00134C3A">
              <w:t xml:space="preserve"> HTTPS</w:t>
            </w:r>
          </w:p>
        </w:tc>
      </w:tr>
      <w:tr w:rsidR="00134C3A" w:rsidRPr="00134C3A" w14:paraId="43DA4BCE"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CF43EF2" w14:textId="2820F134" w:rsidR="00134C3A" w:rsidRPr="00134C3A" w:rsidRDefault="00134C3A" w:rsidP="00E678EC">
            <w:pPr>
              <w:spacing w:line="259" w:lineRule="auto"/>
              <w:jc w:val="left"/>
            </w:pPr>
            <w:r w:rsidRPr="00134C3A">
              <w:t xml:space="preserve">PATH </w:t>
            </w:r>
            <w:r w:rsidR="002A315D">
              <w:t>(</w:t>
            </w:r>
            <w:r w:rsidRPr="00134C3A">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511F966A" w14:textId="7B6CA130" w:rsidR="00134C3A" w:rsidRPr="00134C3A" w:rsidRDefault="00E678EC" w:rsidP="00E678EC">
            <w:pPr>
              <w:spacing w:line="259" w:lineRule="auto"/>
              <w:jc w:val="left"/>
            </w:pPr>
            <w:hyperlink r:id="rId32" w:history="1">
              <w:r w:rsidRPr="000B7A2B">
                <w:rPr>
                  <w:rStyle w:val="Hyperlink"/>
                  <w:lang w:val="en-IN"/>
                </w:rPr>
                <w:t>https://$(APIM_NAME).azure-api.net/api/iamodel/modelParameter</w:t>
              </w:r>
            </w:hyperlink>
            <w:r>
              <w:rPr>
                <w:lang w:val="en-IN"/>
              </w:rPr>
              <w:t xml:space="preserve"> </w:t>
            </w:r>
          </w:p>
        </w:tc>
      </w:tr>
      <w:tr w:rsidR="00134C3A" w:rsidRPr="00134C3A" w14:paraId="6AD5E695"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89AFBDF" w14:textId="77777777" w:rsidR="00134C3A" w:rsidRPr="00134C3A" w:rsidRDefault="00134C3A" w:rsidP="00E678EC">
            <w:pPr>
              <w:spacing w:line="259" w:lineRule="auto"/>
              <w:jc w:val="left"/>
            </w:pPr>
            <w:r w:rsidRPr="00134C3A">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CBD7247" w14:textId="493F00E1" w:rsidR="00134C3A" w:rsidRPr="00134C3A" w:rsidRDefault="00814F0A" w:rsidP="00E678EC">
            <w:pPr>
              <w:spacing w:line="259" w:lineRule="auto"/>
              <w:jc w:val="left"/>
            </w:pPr>
            <w:r>
              <w:t>P</w:t>
            </w:r>
            <w:r w:rsidR="00D62D32">
              <w:t>OST</w:t>
            </w:r>
          </w:p>
        </w:tc>
      </w:tr>
      <w:tr w:rsidR="00134C3A" w:rsidRPr="00134C3A" w14:paraId="5DAAEEED"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AFBC556" w14:textId="77777777" w:rsidR="00134C3A" w:rsidRPr="00134C3A" w:rsidRDefault="00134C3A" w:rsidP="00E678EC">
            <w:pPr>
              <w:spacing w:line="259" w:lineRule="auto"/>
              <w:jc w:val="left"/>
            </w:pPr>
            <w:r w:rsidRPr="00134C3A">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7CE3A9A" w14:textId="77777777" w:rsidR="00134C3A" w:rsidRPr="00134C3A" w:rsidRDefault="00134C3A" w:rsidP="00E678EC">
            <w:pPr>
              <w:spacing w:line="259" w:lineRule="auto"/>
              <w:jc w:val="left"/>
            </w:pPr>
            <w:r w:rsidRPr="00134C3A">
              <w:t>application / json</w:t>
            </w:r>
          </w:p>
        </w:tc>
      </w:tr>
    </w:tbl>
    <w:p w14:paraId="7CC1327D" w14:textId="082709A1" w:rsidR="00C97984" w:rsidRDefault="003D05C7" w:rsidP="00E678EC">
      <w:pPr>
        <w:pStyle w:val="Heading3"/>
      </w:pPr>
      <w:bookmarkStart w:id="108" w:name="_Toc216777044"/>
      <w:bookmarkEnd w:id="107"/>
      <w:r>
        <w:t>Input</w:t>
      </w:r>
      <w:r w:rsidR="00EF3586">
        <w:t xml:space="preserve"> Header Parameters</w:t>
      </w:r>
      <w:bookmarkEnd w:id="10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82689E" w14:paraId="2520FB9B" w14:textId="77777777" w:rsidTr="00E678EC">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1531B7" w14:textId="77777777" w:rsidR="0082689E" w:rsidRDefault="0082689E" w:rsidP="00E678EC">
            <w:pPr>
              <w:spacing w:after="0"/>
              <w:jc w:val="left"/>
              <w:rPr>
                <w:rFonts w:cs="Calibri"/>
              </w:rPr>
            </w:pPr>
            <w:r w:rsidRPr="20693E35">
              <w:rPr>
                <w:rFonts w:cs="Calibri"/>
                <w:b/>
                <w:bCs/>
              </w:rPr>
              <w:t>Parameter</w:t>
            </w:r>
          </w:p>
        </w:tc>
        <w:tc>
          <w:tcPr>
            <w:tcW w:w="268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92123CD" w14:textId="77777777" w:rsidR="0082689E" w:rsidRDefault="0082689E" w:rsidP="00E678EC">
            <w:pPr>
              <w:spacing w:after="0"/>
              <w:jc w:val="left"/>
              <w:rPr>
                <w:rFonts w:cs="Calibri"/>
              </w:rPr>
            </w:pPr>
            <w:r w:rsidRPr="20693E35">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676603" w14:textId="77777777" w:rsidR="0082689E" w:rsidRDefault="0082689E" w:rsidP="00E678EC">
            <w:pPr>
              <w:spacing w:after="0"/>
              <w:jc w:val="left"/>
              <w:rPr>
                <w:rFonts w:cs="Calibri"/>
              </w:rPr>
            </w:pPr>
            <w:r w:rsidRPr="20693E35">
              <w:rPr>
                <w:rFonts w:cs="Calibri"/>
                <w:b/>
                <w:bCs/>
              </w:rPr>
              <w:t>M/O</w:t>
            </w:r>
          </w:p>
        </w:tc>
        <w:tc>
          <w:tcPr>
            <w:tcW w:w="55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C1425B" w14:textId="77777777" w:rsidR="0082689E" w:rsidRDefault="0082689E" w:rsidP="00E678EC">
            <w:pPr>
              <w:spacing w:after="0"/>
              <w:jc w:val="left"/>
              <w:rPr>
                <w:rFonts w:cs="Calibri"/>
              </w:rPr>
            </w:pPr>
            <w:r w:rsidRPr="20693E35">
              <w:rPr>
                <w:rFonts w:cs="Calibri"/>
                <w:b/>
                <w:bCs/>
              </w:rPr>
              <w:t>Max Length</w:t>
            </w:r>
          </w:p>
        </w:tc>
        <w:tc>
          <w:tcPr>
            <w:tcW w:w="48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1B588E" w14:textId="77777777" w:rsidR="0082689E" w:rsidRDefault="0082689E" w:rsidP="00E678EC">
            <w:pPr>
              <w:spacing w:after="0"/>
              <w:jc w:val="left"/>
              <w:rPr>
                <w:rFonts w:cs="Calibri"/>
              </w:rPr>
            </w:pPr>
            <w:r w:rsidRPr="20693E35">
              <w:rPr>
                <w:rFonts w:cs="Calibri"/>
                <w:b/>
                <w:bCs/>
              </w:rPr>
              <w:t>Type</w:t>
            </w:r>
          </w:p>
        </w:tc>
      </w:tr>
      <w:tr w:rsidR="0082689E" w14:paraId="6B61A69E" w14:textId="77777777" w:rsidTr="00E678EC">
        <w:trPr>
          <w:trHeight w:val="332"/>
        </w:trPr>
        <w:tc>
          <w:tcPr>
            <w:tcW w:w="829" w:type="pct"/>
            <w:tcBorders>
              <w:top w:val="single" w:sz="4" w:space="0" w:color="auto"/>
              <w:left w:val="single" w:sz="4" w:space="0" w:color="auto"/>
              <w:bottom w:val="single" w:sz="4" w:space="0" w:color="auto"/>
              <w:right w:val="single" w:sz="4" w:space="0" w:color="auto"/>
            </w:tcBorders>
          </w:tcPr>
          <w:p w14:paraId="7D612FBD" w14:textId="77777777" w:rsidR="0082689E" w:rsidRPr="00390618" w:rsidRDefault="0082689E" w:rsidP="00E678EC">
            <w:pPr>
              <w:spacing w:after="0"/>
              <w:jc w:val="left"/>
              <w:rPr>
                <w:rFonts w:ascii="Consolas" w:hAnsi="Consolas" w:cs="Calibri"/>
              </w:rPr>
            </w:pPr>
            <w:r w:rsidRPr="00390618">
              <w:rPr>
                <w:rFonts w:ascii="Consolas" w:hAnsi="Consolas" w:cs="Calibri"/>
              </w:rPr>
              <w:t>Authorization</w:t>
            </w:r>
          </w:p>
        </w:tc>
        <w:tc>
          <w:tcPr>
            <w:tcW w:w="2686" w:type="pct"/>
            <w:tcBorders>
              <w:top w:val="single" w:sz="4" w:space="0" w:color="auto"/>
              <w:left w:val="single" w:sz="4" w:space="0" w:color="auto"/>
              <w:bottom w:val="single" w:sz="4" w:space="0" w:color="auto"/>
              <w:right w:val="single" w:sz="4" w:space="0" w:color="auto"/>
            </w:tcBorders>
          </w:tcPr>
          <w:p w14:paraId="14715BFA" w14:textId="77777777" w:rsidR="0082689E" w:rsidRPr="00390618" w:rsidRDefault="0082689E" w:rsidP="00E678EC">
            <w:pPr>
              <w:spacing w:after="0"/>
              <w:jc w:val="left"/>
              <w:rPr>
                <w:rFonts w:ascii="Consolas" w:hAnsi="Consolas" w:cs="Calibri"/>
              </w:rPr>
            </w:pPr>
            <w:r w:rsidRPr="00390618">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tcPr>
          <w:p w14:paraId="5BE2321A" w14:textId="77777777" w:rsidR="0082689E" w:rsidRPr="00390618" w:rsidRDefault="0082689E" w:rsidP="00E678EC">
            <w:pPr>
              <w:spacing w:after="0"/>
              <w:jc w:val="left"/>
              <w:rPr>
                <w:rFonts w:ascii="Consolas" w:hAnsi="Consolas" w:cs="Calibri"/>
              </w:rPr>
            </w:pPr>
            <w:r w:rsidRPr="00390618">
              <w:rPr>
                <w:rFonts w:ascii="Consolas" w:hAnsi="Consolas" w:cs="Calibri"/>
              </w:rPr>
              <w:t>M-Public</w:t>
            </w:r>
          </w:p>
        </w:tc>
        <w:tc>
          <w:tcPr>
            <w:tcW w:w="557" w:type="pct"/>
            <w:tcBorders>
              <w:top w:val="single" w:sz="4" w:space="0" w:color="auto"/>
              <w:left w:val="single" w:sz="4" w:space="0" w:color="auto"/>
              <w:bottom w:val="single" w:sz="4" w:space="0" w:color="auto"/>
              <w:right w:val="single" w:sz="4" w:space="0" w:color="auto"/>
            </w:tcBorders>
          </w:tcPr>
          <w:p w14:paraId="0FA8F6B3" w14:textId="77777777" w:rsidR="0082689E" w:rsidRPr="00390618" w:rsidRDefault="0082689E" w:rsidP="00E678EC">
            <w:pPr>
              <w:spacing w:after="0"/>
              <w:jc w:val="left"/>
              <w:rPr>
                <w:rFonts w:ascii="Consolas" w:hAnsi="Consolas" w:cs="Calibri"/>
              </w:rPr>
            </w:pPr>
            <w:r w:rsidRPr="00390618">
              <w:rPr>
                <w:rFonts w:ascii="Consolas" w:hAnsi="Consolas" w:cs="Calibri"/>
              </w:rPr>
              <w:t>**</w:t>
            </w:r>
          </w:p>
        </w:tc>
        <w:tc>
          <w:tcPr>
            <w:tcW w:w="483" w:type="pct"/>
            <w:tcBorders>
              <w:top w:val="single" w:sz="4" w:space="0" w:color="auto"/>
              <w:left w:val="single" w:sz="4" w:space="0" w:color="auto"/>
              <w:bottom w:val="single" w:sz="4" w:space="0" w:color="auto"/>
              <w:right w:val="single" w:sz="4" w:space="0" w:color="auto"/>
            </w:tcBorders>
          </w:tcPr>
          <w:p w14:paraId="600CF00A" w14:textId="77777777" w:rsidR="0082689E" w:rsidRPr="00390618" w:rsidRDefault="0082689E" w:rsidP="00E678EC">
            <w:pPr>
              <w:spacing w:after="0"/>
              <w:jc w:val="left"/>
              <w:rPr>
                <w:rFonts w:ascii="Consolas" w:hAnsi="Consolas" w:cs="Calibri"/>
              </w:rPr>
            </w:pPr>
            <w:r w:rsidRPr="00390618">
              <w:rPr>
                <w:rFonts w:ascii="Consolas" w:hAnsi="Consolas" w:cs="Calibri"/>
              </w:rPr>
              <w:t>String</w:t>
            </w:r>
          </w:p>
        </w:tc>
      </w:tr>
    </w:tbl>
    <w:p w14:paraId="15111582" w14:textId="02C69338" w:rsidR="0082689E" w:rsidRPr="0082689E" w:rsidRDefault="00A86F07" w:rsidP="00E678EC">
      <w:pPr>
        <w:pStyle w:val="Heading3"/>
      </w:pPr>
      <w:bookmarkStart w:id="109" w:name="_Toc216777045"/>
      <w:r>
        <w:t>Input Body Parameters</w:t>
      </w:r>
      <w:bookmarkEnd w:id="10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514"/>
        <w:gridCol w:w="653"/>
        <w:gridCol w:w="914"/>
        <w:gridCol w:w="1730"/>
      </w:tblGrid>
      <w:tr w:rsidR="20693E35" w14:paraId="64040A5C" w14:textId="77777777" w:rsidTr="00E678EC">
        <w:trPr>
          <w:trHeight w:val="300"/>
        </w:trPr>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340255" w14:textId="77777777" w:rsidR="20693E35" w:rsidRDefault="20693E35" w:rsidP="00E678EC">
            <w:pPr>
              <w:spacing w:after="0"/>
              <w:jc w:val="left"/>
              <w:rPr>
                <w:rFonts w:cs="Calibri"/>
              </w:rPr>
            </w:pPr>
            <w:r w:rsidRPr="20693E35">
              <w:rPr>
                <w:rFonts w:cs="Calibri"/>
                <w:b/>
                <w:bCs/>
              </w:rPr>
              <w:t>Parameter</w:t>
            </w:r>
          </w:p>
        </w:tc>
        <w:tc>
          <w:tcPr>
            <w:tcW w:w="27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524A6C" w14:textId="77777777" w:rsidR="20693E35" w:rsidRDefault="20693E35" w:rsidP="00E678EC">
            <w:pPr>
              <w:spacing w:after="0"/>
              <w:jc w:val="left"/>
              <w:rPr>
                <w:rFonts w:cs="Calibri"/>
              </w:rPr>
            </w:pPr>
            <w:r w:rsidRPr="20693E35">
              <w:rPr>
                <w:rFonts w:cs="Calibri"/>
                <w:b/>
                <w:bCs/>
              </w:rPr>
              <w:t>Description</w:t>
            </w:r>
          </w:p>
        </w:tc>
        <w:tc>
          <w:tcPr>
            <w:tcW w:w="47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FF42E6" w14:textId="77777777" w:rsidR="20693E35" w:rsidRDefault="20693E35" w:rsidP="00E678EC">
            <w:pPr>
              <w:spacing w:after="0"/>
              <w:jc w:val="left"/>
              <w:rPr>
                <w:rFonts w:cs="Calibri"/>
              </w:rPr>
            </w:pPr>
            <w:r w:rsidRPr="20693E35">
              <w:rPr>
                <w:rFonts w:cs="Calibri"/>
                <w:b/>
                <w:bCs/>
              </w:rPr>
              <w:t>M/O</w:t>
            </w:r>
          </w:p>
        </w:tc>
        <w:tc>
          <w:tcPr>
            <w:tcW w:w="65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7066D8" w14:textId="77777777" w:rsidR="20693E35" w:rsidRDefault="20693E35" w:rsidP="00E678EC">
            <w:pPr>
              <w:spacing w:after="0"/>
              <w:jc w:val="left"/>
              <w:rPr>
                <w:rFonts w:cs="Calibri"/>
              </w:rPr>
            </w:pPr>
            <w:r w:rsidRPr="20693E35">
              <w:rPr>
                <w:rFonts w:cs="Calibri"/>
                <w:b/>
                <w:bCs/>
              </w:rPr>
              <w:t>Max Length</w:t>
            </w:r>
          </w:p>
        </w:tc>
        <w:tc>
          <w:tcPr>
            <w:tcW w:w="54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E88D9E" w14:textId="77777777" w:rsidR="20693E35" w:rsidRDefault="20693E35" w:rsidP="00E678EC">
            <w:pPr>
              <w:spacing w:after="0"/>
              <w:jc w:val="left"/>
              <w:rPr>
                <w:rFonts w:cs="Calibri"/>
              </w:rPr>
            </w:pPr>
            <w:r w:rsidRPr="20693E35">
              <w:rPr>
                <w:rFonts w:cs="Calibri"/>
                <w:b/>
                <w:bCs/>
              </w:rPr>
              <w:t>Type</w:t>
            </w:r>
          </w:p>
        </w:tc>
      </w:tr>
      <w:tr w:rsidR="20693E35" w14:paraId="3797D997" w14:textId="77777777" w:rsidTr="00E678EC">
        <w:trPr>
          <w:trHeight w:val="190"/>
        </w:trPr>
        <w:tc>
          <w:tcPr>
            <w:tcW w:w="573" w:type="pct"/>
            <w:tcBorders>
              <w:top w:val="single" w:sz="4" w:space="0" w:color="auto"/>
              <w:left w:val="single" w:sz="4" w:space="0" w:color="auto"/>
              <w:bottom w:val="single" w:sz="4" w:space="0" w:color="auto"/>
              <w:right w:val="single" w:sz="4" w:space="0" w:color="auto"/>
            </w:tcBorders>
          </w:tcPr>
          <w:p w14:paraId="730AB72D" w14:textId="39AEAF00" w:rsidR="20693E35" w:rsidRDefault="20693E35" w:rsidP="00E678EC">
            <w:pPr>
              <w:spacing w:after="0"/>
              <w:jc w:val="left"/>
              <w:rPr>
                <w:rFonts w:cs="Calibri"/>
              </w:rPr>
            </w:pPr>
            <w:r w:rsidRPr="20693E35">
              <w:rPr>
                <w:rFonts w:cs="Calibri"/>
              </w:rPr>
              <w:t>File path</w:t>
            </w:r>
          </w:p>
        </w:tc>
        <w:tc>
          <w:tcPr>
            <w:tcW w:w="2750" w:type="pct"/>
            <w:tcBorders>
              <w:top w:val="single" w:sz="4" w:space="0" w:color="auto"/>
              <w:left w:val="single" w:sz="4" w:space="0" w:color="auto"/>
              <w:bottom w:val="single" w:sz="4" w:space="0" w:color="auto"/>
              <w:right w:val="single" w:sz="4" w:space="0" w:color="auto"/>
            </w:tcBorders>
          </w:tcPr>
          <w:p w14:paraId="4355F55D" w14:textId="0F121AF0" w:rsidR="20693E35" w:rsidRPr="00052BA5" w:rsidRDefault="00052BA5" w:rsidP="00E678EC">
            <w:pPr>
              <w:spacing w:after="0"/>
              <w:jc w:val="left"/>
              <w:rPr>
                <w:rFonts w:ascii="Consolas" w:eastAsia="Consolas" w:hAnsi="Consolas" w:cs="Consolas"/>
                <w:color w:val="333333"/>
                <w:sz w:val="18"/>
                <w:szCs w:val="18"/>
                <w:lang w:val="en-IN"/>
              </w:rPr>
            </w:pPr>
            <w:bookmarkStart w:id="110" w:name="OLE_LINK29"/>
            <w:r w:rsidRPr="00052BA5">
              <w:rPr>
                <w:rFonts w:ascii="Consolas" w:eastAsia="Consolas" w:hAnsi="Consolas" w:cs="Consolas"/>
                <w:color w:val="333333"/>
                <w:sz w:val="18"/>
                <w:szCs w:val="18"/>
                <w:lang w:val="en-IN"/>
              </w:rPr>
              <w:t>https</w:t>
            </w:r>
            <w:r w:rsidR="009B61FD" w:rsidRPr="009B61FD">
              <w:rPr>
                <w:rFonts w:ascii="Consolas" w:eastAsia="Consolas" w:hAnsi="Consolas" w:cs="Consolas"/>
                <w:color w:val="333333"/>
                <w:sz w:val="18"/>
                <w:szCs w:val="18"/>
                <w:lang w:val="en-IN"/>
              </w:rPr>
              <w:t>://$(APIM_NAME).</w:t>
            </w:r>
            <w:r w:rsidRPr="00052BA5">
              <w:rPr>
                <w:rFonts w:ascii="Consolas" w:eastAsia="Consolas" w:hAnsi="Consolas" w:cs="Consolas"/>
                <w:color w:val="333333"/>
                <w:sz w:val="18"/>
                <w:szCs w:val="18"/>
                <w:lang w:val="en-IN"/>
              </w:rPr>
              <w:t>azure-api.net/api/iamodel/modelParameter</w:t>
            </w:r>
            <w:bookmarkEnd w:id="110"/>
          </w:p>
        </w:tc>
        <w:tc>
          <w:tcPr>
            <w:tcW w:w="474" w:type="pct"/>
            <w:tcBorders>
              <w:top w:val="single" w:sz="4" w:space="0" w:color="auto"/>
              <w:left w:val="single" w:sz="4" w:space="0" w:color="auto"/>
              <w:bottom w:val="single" w:sz="4" w:space="0" w:color="auto"/>
              <w:right w:val="single" w:sz="4" w:space="0" w:color="auto"/>
            </w:tcBorders>
          </w:tcPr>
          <w:p w14:paraId="458D5418" w14:textId="77777777" w:rsidR="20693E35" w:rsidRDefault="20693E35" w:rsidP="00E678EC">
            <w:pPr>
              <w:spacing w:after="0"/>
              <w:jc w:val="left"/>
              <w:rPr>
                <w:rFonts w:cs="Calibri"/>
              </w:rPr>
            </w:pPr>
            <w:r w:rsidRPr="20693E35">
              <w:rPr>
                <w:rFonts w:cs="Calibri"/>
              </w:rPr>
              <w:t>M</w:t>
            </w:r>
          </w:p>
        </w:tc>
        <w:tc>
          <w:tcPr>
            <w:tcW w:w="656" w:type="pct"/>
            <w:tcBorders>
              <w:top w:val="single" w:sz="4" w:space="0" w:color="auto"/>
              <w:left w:val="single" w:sz="4" w:space="0" w:color="auto"/>
              <w:bottom w:val="single" w:sz="4" w:space="0" w:color="auto"/>
              <w:right w:val="single" w:sz="4" w:space="0" w:color="auto"/>
            </w:tcBorders>
          </w:tcPr>
          <w:p w14:paraId="6ABB1AD0" w14:textId="77777777" w:rsidR="20693E35" w:rsidRDefault="20693E35" w:rsidP="00E678EC">
            <w:pPr>
              <w:spacing w:after="0"/>
              <w:jc w:val="left"/>
              <w:rPr>
                <w:rFonts w:cs="Calibri"/>
              </w:rPr>
            </w:pPr>
            <w:r w:rsidRPr="20693E35">
              <w:rPr>
                <w:rFonts w:cs="Calibri"/>
              </w:rPr>
              <w:t>**</w:t>
            </w:r>
          </w:p>
        </w:tc>
        <w:tc>
          <w:tcPr>
            <w:tcW w:w="547" w:type="pct"/>
            <w:tcBorders>
              <w:top w:val="single" w:sz="4" w:space="0" w:color="auto"/>
              <w:left w:val="single" w:sz="4" w:space="0" w:color="auto"/>
              <w:bottom w:val="single" w:sz="4" w:space="0" w:color="auto"/>
              <w:right w:val="single" w:sz="4" w:space="0" w:color="auto"/>
            </w:tcBorders>
          </w:tcPr>
          <w:p w14:paraId="750DFEC0" w14:textId="2EBFB497" w:rsidR="20693E35" w:rsidRDefault="003F4F14" w:rsidP="00E678EC">
            <w:pPr>
              <w:spacing w:after="0"/>
              <w:jc w:val="left"/>
              <w:rPr>
                <w:rFonts w:cs="Calibri"/>
              </w:rPr>
            </w:pPr>
            <w:r>
              <w:rPr>
                <w:rFonts w:cs="Calibri"/>
                <w:kern w:val="0"/>
              </w:rPr>
              <w:t>Multipart/Form-data</w:t>
            </w:r>
          </w:p>
        </w:tc>
      </w:tr>
    </w:tbl>
    <w:p w14:paraId="3819EB00" w14:textId="10D2F964" w:rsidR="00F06F44" w:rsidRDefault="003D05C7" w:rsidP="00E678EC">
      <w:pPr>
        <w:pStyle w:val="Heading3"/>
      </w:pPr>
      <w:bookmarkStart w:id="111" w:name="_Toc216777046"/>
      <w:r>
        <w:t>Output</w:t>
      </w:r>
      <w:r w:rsidR="00A86F07">
        <w:t xml:space="preserve"> Header Parameters</w:t>
      </w:r>
      <w:bookmarkEnd w:id="11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297"/>
        <w:gridCol w:w="807"/>
        <w:gridCol w:w="707"/>
      </w:tblGrid>
      <w:tr w:rsidR="20693E35" w14:paraId="0477F2CB" w14:textId="77777777" w:rsidTr="00E678EC">
        <w:trPr>
          <w:trHeight w:val="300"/>
        </w:trPr>
        <w:tc>
          <w:tcPr>
            <w:tcW w:w="504" w:type="pct"/>
            <w:shd w:val="clear" w:color="auto" w:fill="D9D9D9" w:themeFill="background1" w:themeFillShade="D9"/>
          </w:tcPr>
          <w:p w14:paraId="798756A5" w14:textId="77777777" w:rsidR="20693E35" w:rsidRDefault="20693E35" w:rsidP="00E678EC">
            <w:pPr>
              <w:spacing w:after="0"/>
              <w:jc w:val="left"/>
              <w:rPr>
                <w:rFonts w:cs="Calibri"/>
                <w:b/>
                <w:bCs/>
              </w:rPr>
            </w:pPr>
            <w:r w:rsidRPr="20693E35">
              <w:rPr>
                <w:rFonts w:cs="Calibri"/>
                <w:b/>
                <w:bCs/>
              </w:rPr>
              <w:t>Parameter</w:t>
            </w:r>
          </w:p>
        </w:tc>
        <w:tc>
          <w:tcPr>
            <w:tcW w:w="3668" w:type="pct"/>
            <w:shd w:val="clear" w:color="auto" w:fill="D9D9D9" w:themeFill="background1" w:themeFillShade="D9"/>
          </w:tcPr>
          <w:p w14:paraId="26AB8218" w14:textId="77777777" w:rsidR="20693E35" w:rsidRDefault="20693E35" w:rsidP="00E678EC">
            <w:pPr>
              <w:spacing w:after="0"/>
              <w:jc w:val="left"/>
              <w:rPr>
                <w:rFonts w:cs="Calibri"/>
                <w:b/>
                <w:bCs/>
              </w:rPr>
            </w:pPr>
            <w:r w:rsidRPr="20693E35">
              <w:rPr>
                <w:rFonts w:cs="Calibri"/>
                <w:b/>
                <w:bCs/>
              </w:rPr>
              <w:t>Description</w:t>
            </w:r>
          </w:p>
        </w:tc>
        <w:tc>
          <w:tcPr>
            <w:tcW w:w="504" w:type="pct"/>
            <w:shd w:val="clear" w:color="auto" w:fill="D9D9D9" w:themeFill="background1" w:themeFillShade="D9"/>
          </w:tcPr>
          <w:p w14:paraId="50D8AE6A" w14:textId="77777777" w:rsidR="20693E35" w:rsidRDefault="20693E35" w:rsidP="00E678EC">
            <w:pPr>
              <w:spacing w:after="0"/>
              <w:jc w:val="left"/>
              <w:rPr>
                <w:rFonts w:cs="Calibri"/>
                <w:b/>
                <w:bCs/>
              </w:rPr>
            </w:pPr>
            <w:r w:rsidRPr="20693E35">
              <w:rPr>
                <w:rFonts w:cs="Calibri"/>
                <w:b/>
                <w:bCs/>
              </w:rPr>
              <w:t>M/O</w:t>
            </w:r>
          </w:p>
        </w:tc>
        <w:tc>
          <w:tcPr>
            <w:tcW w:w="324" w:type="pct"/>
            <w:shd w:val="clear" w:color="auto" w:fill="D9D9D9" w:themeFill="background1" w:themeFillShade="D9"/>
          </w:tcPr>
          <w:p w14:paraId="0A3BE67A" w14:textId="77777777" w:rsidR="20693E35" w:rsidRDefault="20693E35" w:rsidP="00E678EC">
            <w:pPr>
              <w:spacing w:after="0"/>
              <w:jc w:val="left"/>
              <w:rPr>
                <w:rFonts w:cs="Calibri"/>
                <w:b/>
                <w:bCs/>
              </w:rPr>
            </w:pPr>
            <w:r w:rsidRPr="20693E35">
              <w:rPr>
                <w:rFonts w:cs="Calibri"/>
                <w:b/>
                <w:bCs/>
              </w:rPr>
              <w:t>Type</w:t>
            </w:r>
          </w:p>
        </w:tc>
      </w:tr>
      <w:tr w:rsidR="20693E35" w14:paraId="6C6372FE" w14:textId="77777777" w:rsidTr="00E678EC">
        <w:trPr>
          <w:trHeight w:val="300"/>
        </w:trPr>
        <w:tc>
          <w:tcPr>
            <w:tcW w:w="504" w:type="pct"/>
          </w:tcPr>
          <w:p w14:paraId="7CCB03B1" w14:textId="77777777" w:rsidR="20693E35" w:rsidRDefault="20693E35" w:rsidP="00E678EC">
            <w:pPr>
              <w:spacing w:after="0"/>
              <w:jc w:val="left"/>
              <w:rPr>
                <w:rFonts w:cs="Calibri"/>
                <w:b/>
                <w:bCs/>
              </w:rPr>
            </w:pPr>
            <w:r w:rsidRPr="20693E35">
              <w:rPr>
                <w:rFonts w:cs="Calibri"/>
              </w:rPr>
              <w:t>Content-Type</w:t>
            </w:r>
          </w:p>
        </w:tc>
        <w:tc>
          <w:tcPr>
            <w:tcW w:w="3668" w:type="pct"/>
          </w:tcPr>
          <w:p w14:paraId="1CC810E7" w14:textId="77777777" w:rsidR="20693E35" w:rsidRDefault="20693E35" w:rsidP="00E678EC">
            <w:pPr>
              <w:spacing w:after="0"/>
              <w:jc w:val="left"/>
              <w:rPr>
                <w:rFonts w:cs="Calibri"/>
                <w:b/>
                <w:bCs/>
              </w:rPr>
            </w:pPr>
            <w:r w:rsidRPr="20693E35">
              <w:rPr>
                <w:rFonts w:cs="Calibri"/>
              </w:rPr>
              <w:t>Type of the content.</w:t>
            </w:r>
            <w:r>
              <w:t xml:space="preserve"> </w:t>
            </w:r>
            <w:r w:rsidRPr="20693E35">
              <w:rPr>
                <w:rFonts w:cs="Calibri"/>
              </w:rPr>
              <w:t>It could be application/json, text/html, application/xml, etc. It lets the receiving entity know how to interpret the data.</w:t>
            </w:r>
          </w:p>
        </w:tc>
        <w:tc>
          <w:tcPr>
            <w:tcW w:w="504" w:type="pct"/>
          </w:tcPr>
          <w:p w14:paraId="44D01D08" w14:textId="77777777" w:rsidR="20693E35" w:rsidRDefault="20693E35" w:rsidP="00E678EC">
            <w:pPr>
              <w:spacing w:after="0"/>
              <w:jc w:val="left"/>
              <w:rPr>
                <w:rFonts w:cs="Calibri"/>
                <w:b/>
                <w:bCs/>
              </w:rPr>
            </w:pPr>
            <w:r w:rsidRPr="20693E35">
              <w:rPr>
                <w:rFonts w:cs="Calibri"/>
              </w:rPr>
              <w:t>M-Public</w:t>
            </w:r>
          </w:p>
        </w:tc>
        <w:tc>
          <w:tcPr>
            <w:tcW w:w="324" w:type="pct"/>
          </w:tcPr>
          <w:p w14:paraId="149857D7" w14:textId="77777777" w:rsidR="20693E35" w:rsidRDefault="20693E35" w:rsidP="00E678EC">
            <w:pPr>
              <w:spacing w:after="0"/>
              <w:jc w:val="left"/>
              <w:rPr>
                <w:rFonts w:cs="Calibri"/>
                <w:b/>
                <w:bCs/>
              </w:rPr>
            </w:pPr>
            <w:r w:rsidRPr="20693E35">
              <w:rPr>
                <w:rFonts w:cs="Calibri"/>
              </w:rPr>
              <w:t>255</w:t>
            </w:r>
          </w:p>
        </w:tc>
      </w:tr>
      <w:tr w:rsidR="20693E35" w14:paraId="5CB330C4" w14:textId="77777777" w:rsidTr="00E678EC">
        <w:trPr>
          <w:trHeight w:val="300"/>
        </w:trPr>
        <w:tc>
          <w:tcPr>
            <w:tcW w:w="504" w:type="pct"/>
          </w:tcPr>
          <w:p w14:paraId="7938FDEF" w14:textId="77777777" w:rsidR="20693E35" w:rsidRDefault="20693E35" w:rsidP="00E678EC">
            <w:pPr>
              <w:spacing w:after="0"/>
              <w:jc w:val="left"/>
              <w:rPr>
                <w:rFonts w:cs="Calibri"/>
              </w:rPr>
            </w:pPr>
            <w:r w:rsidRPr="20693E35">
              <w:rPr>
                <w:rFonts w:cs="Calibri"/>
              </w:rPr>
              <w:t>Content-Length</w:t>
            </w:r>
          </w:p>
        </w:tc>
        <w:tc>
          <w:tcPr>
            <w:tcW w:w="3668" w:type="pct"/>
          </w:tcPr>
          <w:p w14:paraId="37763A20" w14:textId="77777777" w:rsidR="20693E35" w:rsidRDefault="20693E35" w:rsidP="00E678EC">
            <w:pPr>
              <w:spacing w:after="0"/>
              <w:jc w:val="left"/>
              <w:rPr>
                <w:rFonts w:cs="Calibri"/>
              </w:rPr>
            </w:pPr>
            <w:r w:rsidRPr="20693E35">
              <w:rPr>
                <w:rFonts w:cs="Calibri"/>
              </w:rPr>
              <w:t>Length of the content.</w:t>
            </w:r>
            <w:r>
              <w:t xml:space="preserve"> </w:t>
            </w:r>
            <w:r w:rsidRPr="20693E35">
              <w:rPr>
                <w:rFonts w:cs="Calibri"/>
              </w:rPr>
              <w:t>This is an HTTP header that indicates the size of the body data in bytes. It is used to let the receiving entity know how much data to expect.</w:t>
            </w:r>
          </w:p>
        </w:tc>
        <w:tc>
          <w:tcPr>
            <w:tcW w:w="504" w:type="pct"/>
          </w:tcPr>
          <w:p w14:paraId="4A38B094" w14:textId="77777777" w:rsidR="20693E35" w:rsidRDefault="20693E35" w:rsidP="00E678EC">
            <w:pPr>
              <w:spacing w:after="0"/>
              <w:jc w:val="left"/>
              <w:rPr>
                <w:rFonts w:cs="Calibri"/>
              </w:rPr>
            </w:pPr>
            <w:r w:rsidRPr="20693E35">
              <w:rPr>
                <w:rFonts w:cs="Calibri"/>
              </w:rPr>
              <w:t>O-Public</w:t>
            </w:r>
          </w:p>
        </w:tc>
        <w:tc>
          <w:tcPr>
            <w:tcW w:w="324" w:type="pct"/>
          </w:tcPr>
          <w:p w14:paraId="4D5857F2" w14:textId="77777777" w:rsidR="20693E35" w:rsidRDefault="20693E35" w:rsidP="00E678EC">
            <w:pPr>
              <w:spacing w:after="0"/>
              <w:jc w:val="left"/>
              <w:rPr>
                <w:rFonts w:cs="Calibri"/>
              </w:rPr>
            </w:pPr>
            <w:r w:rsidRPr="20693E35">
              <w:rPr>
                <w:rFonts w:cs="Calibri"/>
              </w:rPr>
              <w:t>255</w:t>
            </w:r>
          </w:p>
        </w:tc>
      </w:tr>
      <w:tr w:rsidR="20693E35" w14:paraId="33CAEB9E" w14:textId="77777777" w:rsidTr="00E678EC">
        <w:trPr>
          <w:trHeight w:val="300"/>
        </w:trPr>
        <w:tc>
          <w:tcPr>
            <w:tcW w:w="504" w:type="pct"/>
          </w:tcPr>
          <w:p w14:paraId="4DEBA694" w14:textId="77777777" w:rsidR="20693E35" w:rsidRDefault="20693E35" w:rsidP="00E678EC">
            <w:pPr>
              <w:spacing w:after="0"/>
              <w:jc w:val="left"/>
              <w:rPr>
                <w:rFonts w:cs="Calibri"/>
              </w:rPr>
            </w:pPr>
            <w:r w:rsidRPr="20693E35">
              <w:rPr>
                <w:rFonts w:cs="Calibri"/>
              </w:rPr>
              <w:t xml:space="preserve">date </w:t>
            </w:r>
          </w:p>
        </w:tc>
        <w:tc>
          <w:tcPr>
            <w:tcW w:w="3668" w:type="pct"/>
          </w:tcPr>
          <w:p w14:paraId="2A124C6C" w14:textId="77777777" w:rsidR="20693E35" w:rsidRDefault="20693E35" w:rsidP="00E678EC">
            <w:pPr>
              <w:spacing w:after="0"/>
              <w:jc w:val="left"/>
              <w:rPr>
                <w:rFonts w:cs="Calibri"/>
              </w:rPr>
            </w:pPr>
            <w:r w:rsidRPr="20693E35">
              <w:rPr>
                <w:rFonts w:cs="Calibri"/>
              </w:rPr>
              <w:t xml:space="preserve">Date of operation execution </w:t>
            </w:r>
          </w:p>
        </w:tc>
        <w:tc>
          <w:tcPr>
            <w:tcW w:w="504" w:type="pct"/>
          </w:tcPr>
          <w:p w14:paraId="5E92D26B" w14:textId="77777777" w:rsidR="20693E35" w:rsidRDefault="20693E35" w:rsidP="00E678EC">
            <w:pPr>
              <w:spacing w:after="0"/>
              <w:jc w:val="left"/>
              <w:rPr>
                <w:rFonts w:cs="Calibri"/>
              </w:rPr>
            </w:pPr>
            <w:r w:rsidRPr="20693E35">
              <w:rPr>
                <w:rFonts w:cs="Calibri"/>
              </w:rPr>
              <w:t>O-Public</w:t>
            </w:r>
          </w:p>
        </w:tc>
        <w:tc>
          <w:tcPr>
            <w:tcW w:w="324" w:type="pct"/>
          </w:tcPr>
          <w:p w14:paraId="2780D7C4" w14:textId="77777777" w:rsidR="20693E35" w:rsidRDefault="20693E35" w:rsidP="00E678EC">
            <w:pPr>
              <w:spacing w:after="0"/>
              <w:jc w:val="left"/>
              <w:rPr>
                <w:rFonts w:cs="Calibri"/>
              </w:rPr>
            </w:pPr>
            <w:r w:rsidRPr="20693E35">
              <w:rPr>
                <w:rFonts w:cs="Calibri"/>
              </w:rPr>
              <w:t>255</w:t>
            </w:r>
          </w:p>
        </w:tc>
      </w:tr>
    </w:tbl>
    <w:p w14:paraId="610F7F78" w14:textId="09E84773" w:rsidR="00F06F44" w:rsidRDefault="00477DF1" w:rsidP="00E678EC">
      <w:pPr>
        <w:pStyle w:val="Heading3"/>
      </w:pPr>
      <w:bookmarkStart w:id="112" w:name="_Toc216777047"/>
      <w:r w:rsidRPr="20693E35">
        <w:t>Error Management</w:t>
      </w:r>
      <w:bookmarkEnd w:id="11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20693E35" w14:paraId="628CECD7" w14:textId="77777777" w:rsidTr="00E678EC">
        <w:trPr>
          <w:trHeight w:val="231"/>
        </w:trPr>
        <w:tc>
          <w:tcPr>
            <w:tcW w:w="0" w:type="auto"/>
            <w:tcBorders>
              <w:bottom w:val="nil"/>
            </w:tcBorders>
            <w:shd w:val="clear" w:color="auto" w:fill="D9D9D9" w:themeFill="background1" w:themeFillShade="D9"/>
          </w:tcPr>
          <w:p w14:paraId="7621D188" w14:textId="77777777" w:rsidR="20693E35" w:rsidRDefault="20693E35" w:rsidP="00E678EC">
            <w:pPr>
              <w:spacing w:after="0"/>
              <w:jc w:val="left"/>
              <w:rPr>
                <w:rFonts w:cs="Calibri"/>
                <w:b/>
                <w:bCs/>
              </w:rPr>
            </w:pPr>
            <w:r w:rsidRPr="20693E35">
              <w:rPr>
                <w:rFonts w:cs="Calibri"/>
                <w:b/>
                <w:bCs/>
              </w:rPr>
              <w:t>HTTP Code</w:t>
            </w:r>
          </w:p>
        </w:tc>
        <w:tc>
          <w:tcPr>
            <w:tcW w:w="0" w:type="auto"/>
            <w:tcBorders>
              <w:bottom w:val="nil"/>
            </w:tcBorders>
            <w:shd w:val="clear" w:color="auto" w:fill="D9D9D9" w:themeFill="background1" w:themeFillShade="D9"/>
          </w:tcPr>
          <w:p w14:paraId="1F9D6CCA" w14:textId="77777777" w:rsidR="20693E35" w:rsidRDefault="20693E35" w:rsidP="00E678EC">
            <w:pPr>
              <w:spacing w:after="0"/>
              <w:jc w:val="left"/>
              <w:rPr>
                <w:rFonts w:cs="Calibri"/>
                <w:b/>
                <w:bCs/>
                <w:lang w:val="it-IT" w:eastAsia="it-IT"/>
              </w:rPr>
            </w:pPr>
            <w:r w:rsidRPr="20693E35">
              <w:rPr>
                <w:rFonts w:cs="Calibri"/>
                <w:b/>
                <w:bCs/>
              </w:rPr>
              <w:t>Error Code</w:t>
            </w:r>
          </w:p>
        </w:tc>
        <w:tc>
          <w:tcPr>
            <w:tcW w:w="0" w:type="auto"/>
            <w:tcBorders>
              <w:bottom w:val="nil"/>
            </w:tcBorders>
            <w:shd w:val="clear" w:color="auto" w:fill="D9D9D9" w:themeFill="background1" w:themeFillShade="D9"/>
          </w:tcPr>
          <w:p w14:paraId="2D93BD3D" w14:textId="77777777" w:rsidR="20693E35" w:rsidRDefault="20693E35" w:rsidP="00E678EC">
            <w:pPr>
              <w:spacing w:after="0"/>
              <w:jc w:val="left"/>
              <w:rPr>
                <w:rFonts w:cs="Calibri"/>
                <w:b/>
                <w:bCs/>
                <w:lang w:val="it-IT" w:eastAsia="it-IT"/>
              </w:rPr>
            </w:pPr>
            <w:r w:rsidRPr="20693E35">
              <w:rPr>
                <w:rFonts w:cs="Calibri"/>
                <w:b/>
                <w:bCs/>
              </w:rPr>
              <w:t>Error Description</w:t>
            </w:r>
          </w:p>
        </w:tc>
      </w:tr>
      <w:tr w:rsidR="20693E35" w14:paraId="11E67B36" w14:textId="77777777" w:rsidTr="00E678EC">
        <w:trPr>
          <w:trHeight w:val="231"/>
        </w:trPr>
        <w:tc>
          <w:tcPr>
            <w:tcW w:w="0" w:type="auto"/>
          </w:tcPr>
          <w:p w14:paraId="4C003A64" w14:textId="48B8B899" w:rsidR="20693E35" w:rsidRDefault="34117246" w:rsidP="00E678EC">
            <w:pPr>
              <w:spacing w:after="0"/>
              <w:jc w:val="left"/>
              <w:rPr>
                <w:rFonts w:cs="Calibri"/>
              </w:rPr>
            </w:pPr>
            <w:r w:rsidRPr="6FBA8F61">
              <w:rPr>
                <w:rFonts w:cs="Calibri"/>
              </w:rPr>
              <w:t>5</w:t>
            </w:r>
            <w:r w:rsidR="3D4D3AFF" w:rsidRPr="6FBA8F61">
              <w:rPr>
                <w:rFonts w:cs="Calibri"/>
              </w:rPr>
              <w:t>00</w:t>
            </w:r>
          </w:p>
        </w:tc>
        <w:tc>
          <w:tcPr>
            <w:tcW w:w="0" w:type="auto"/>
          </w:tcPr>
          <w:p w14:paraId="395CFCD0" w14:textId="483FE8A7" w:rsidR="20693E35" w:rsidRDefault="6FAF1DA3" w:rsidP="00E678EC">
            <w:pPr>
              <w:spacing w:after="0"/>
              <w:jc w:val="left"/>
              <w:rPr>
                <w:rFonts w:cs="Calibri"/>
              </w:rPr>
            </w:pPr>
            <w:r w:rsidRPr="6FBA8F61">
              <w:rPr>
                <w:rFonts w:cs="Calibri"/>
              </w:rPr>
              <w:t>5</w:t>
            </w:r>
            <w:r w:rsidR="3D4D3AFF" w:rsidRPr="6FBA8F61">
              <w:rPr>
                <w:rFonts w:cs="Calibri"/>
              </w:rPr>
              <w:t>00</w:t>
            </w:r>
          </w:p>
        </w:tc>
        <w:tc>
          <w:tcPr>
            <w:tcW w:w="0" w:type="auto"/>
          </w:tcPr>
          <w:p w14:paraId="1C0A168E" w14:textId="282B66C8" w:rsidR="20693E35" w:rsidRDefault="00EC3BA0" w:rsidP="00E678EC">
            <w:pPr>
              <w:spacing w:after="0"/>
              <w:jc w:val="left"/>
              <w:rPr>
                <w:rFonts w:cs="Calibri"/>
              </w:rPr>
            </w:pPr>
            <w:r>
              <w:rPr>
                <w:rFonts w:cs="Calibri"/>
              </w:rPr>
              <w:t>Invalid Data</w:t>
            </w:r>
          </w:p>
        </w:tc>
      </w:tr>
      <w:tr w:rsidR="20693E35" w14:paraId="51CBCDA3" w14:textId="77777777" w:rsidTr="00A64A57">
        <w:trPr>
          <w:trHeight w:val="357"/>
        </w:trPr>
        <w:tc>
          <w:tcPr>
            <w:tcW w:w="0" w:type="auto"/>
          </w:tcPr>
          <w:p w14:paraId="3A22768A" w14:textId="77777777" w:rsidR="20693E35" w:rsidRDefault="20693E35" w:rsidP="00E678EC">
            <w:pPr>
              <w:spacing w:after="0"/>
              <w:jc w:val="left"/>
              <w:rPr>
                <w:rFonts w:cs="Calibri"/>
              </w:rPr>
            </w:pPr>
            <w:r w:rsidRPr="20693E35">
              <w:rPr>
                <w:rFonts w:cs="Calibri"/>
              </w:rPr>
              <w:t>401</w:t>
            </w:r>
          </w:p>
        </w:tc>
        <w:tc>
          <w:tcPr>
            <w:tcW w:w="0" w:type="auto"/>
          </w:tcPr>
          <w:p w14:paraId="4774A220" w14:textId="77777777" w:rsidR="20693E35" w:rsidRDefault="20693E35" w:rsidP="00E678EC">
            <w:pPr>
              <w:spacing w:after="0"/>
              <w:jc w:val="left"/>
              <w:rPr>
                <w:rFonts w:cs="Calibri"/>
              </w:rPr>
            </w:pPr>
            <w:r w:rsidRPr="20693E35">
              <w:rPr>
                <w:rFonts w:cs="Calibri"/>
              </w:rPr>
              <w:t>401</w:t>
            </w:r>
          </w:p>
        </w:tc>
        <w:tc>
          <w:tcPr>
            <w:tcW w:w="0" w:type="auto"/>
          </w:tcPr>
          <w:p w14:paraId="5350F696" w14:textId="3ED257AA" w:rsidR="20693E35" w:rsidRDefault="20693E35" w:rsidP="00E678EC">
            <w:pPr>
              <w:spacing w:after="0"/>
              <w:jc w:val="left"/>
              <w:rPr>
                <w:rFonts w:cs="Calibri"/>
              </w:rPr>
            </w:pPr>
            <w:r w:rsidRPr="20693E35">
              <w:rPr>
                <w:rFonts w:cs="Calibri"/>
              </w:rPr>
              <w:t>Unauthorized</w:t>
            </w:r>
          </w:p>
        </w:tc>
      </w:tr>
    </w:tbl>
    <w:p w14:paraId="6BA8302B" w14:textId="77777777" w:rsidR="00A86F07" w:rsidRDefault="00A86F07" w:rsidP="00E678EC">
      <w:pPr>
        <w:pStyle w:val="Heading3"/>
        <w:sectPr w:rsidR="00A86F07" w:rsidSect="005F3B2A">
          <w:pgSz w:w="12242" w:h="15842" w:code="1"/>
          <w:pgMar w:top="1440" w:right="1440" w:bottom="1440" w:left="1440" w:header="720" w:footer="720" w:gutter="0"/>
          <w:cols w:sep="1" w:space="1440"/>
          <w:docGrid w:linePitch="360"/>
        </w:sectPr>
      </w:pPr>
    </w:p>
    <w:p w14:paraId="6C6AD494" w14:textId="4FCDC19F" w:rsidR="32C6C8CC" w:rsidRDefault="32C6C8CC" w:rsidP="00E678EC">
      <w:pPr>
        <w:pStyle w:val="Heading3"/>
      </w:pPr>
      <w:bookmarkStart w:id="113" w:name="_Toc216777048"/>
      <w:r w:rsidRPr="00EF7301">
        <w:lastRenderedPageBreak/>
        <w:t>Sample Request Body</w:t>
      </w:r>
      <w:bookmarkEnd w:id="113"/>
    </w:p>
    <w:p w14:paraId="6AE9EC6D" w14:textId="2AD253CC" w:rsidR="32C6C8CC" w:rsidRPr="00BC2B9C" w:rsidRDefault="32C6C8CC" w:rsidP="006D1C9A">
      <w:pPr>
        <w:spacing w:after="0"/>
        <w:rPr>
          <w:rFonts w:ascii="Consolas" w:hAnsi="Consolas"/>
        </w:rPr>
      </w:pPr>
      <w:r w:rsidRPr="00BC2B9C">
        <w:rPr>
          <w:rFonts w:ascii="Consolas" w:hAnsi="Consolas"/>
        </w:rPr>
        <w:t>{</w:t>
      </w:r>
    </w:p>
    <w:p w14:paraId="56227BC0" w14:textId="3FF50552" w:rsidR="32C6C8CC" w:rsidRPr="00BC2B9C" w:rsidRDefault="32C6C8CC" w:rsidP="006D1C9A">
      <w:pPr>
        <w:spacing w:after="0"/>
        <w:rPr>
          <w:rFonts w:ascii="Consolas" w:hAnsi="Consolas"/>
        </w:rPr>
      </w:pPr>
      <w:r w:rsidRPr="00BC2B9C">
        <w:rPr>
          <w:rFonts w:ascii="Consolas" w:hAnsi="Consolas"/>
        </w:rPr>
        <w:t xml:space="preserve">  "parameters": [</w:t>
      </w:r>
    </w:p>
    <w:p w14:paraId="1E604BE1" w14:textId="78B74C51" w:rsidR="32C6C8CC" w:rsidRPr="00BC2B9C" w:rsidRDefault="32C6C8CC" w:rsidP="006D1C9A">
      <w:pPr>
        <w:spacing w:after="0"/>
        <w:rPr>
          <w:rFonts w:ascii="Consolas" w:hAnsi="Consolas"/>
        </w:rPr>
      </w:pPr>
      <w:r w:rsidRPr="00BC2B9C">
        <w:rPr>
          <w:rFonts w:ascii="Consolas" w:hAnsi="Consolas"/>
        </w:rPr>
        <w:t xml:space="preserve">    {</w:t>
      </w:r>
    </w:p>
    <w:p w14:paraId="6DA89F83" w14:textId="0ABB8703" w:rsidR="32C6C8CC" w:rsidRPr="00BC2B9C" w:rsidRDefault="32C6C8CC" w:rsidP="006D1C9A">
      <w:pPr>
        <w:spacing w:after="0"/>
        <w:rPr>
          <w:rFonts w:ascii="Consolas" w:hAnsi="Consolas"/>
        </w:rPr>
      </w:pPr>
      <w:r w:rsidRPr="00BC2B9C">
        <w:rPr>
          <w:rFonts w:ascii="Consolas" w:hAnsi="Consolas"/>
        </w:rPr>
        <w:t xml:space="preserve">      "key_vibration_1": "vibration_1"</w:t>
      </w:r>
    </w:p>
    <w:p w14:paraId="6B047524" w14:textId="77AFE776" w:rsidR="32C6C8CC" w:rsidRPr="00BC2B9C" w:rsidRDefault="32C6C8CC" w:rsidP="006D1C9A">
      <w:pPr>
        <w:spacing w:after="0"/>
        <w:rPr>
          <w:rFonts w:ascii="Consolas" w:hAnsi="Consolas"/>
        </w:rPr>
      </w:pPr>
      <w:r w:rsidRPr="00BC2B9C">
        <w:rPr>
          <w:rFonts w:ascii="Consolas" w:hAnsi="Consolas"/>
        </w:rPr>
        <w:t xml:space="preserve">    },</w:t>
      </w:r>
    </w:p>
    <w:p w14:paraId="34ED79EC" w14:textId="02651EC5" w:rsidR="32C6C8CC" w:rsidRPr="00BC2B9C" w:rsidRDefault="32C6C8CC" w:rsidP="006D1C9A">
      <w:pPr>
        <w:spacing w:after="0"/>
        <w:rPr>
          <w:rFonts w:ascii="Consolas" w:hAnsi="Consolas"/>
        </w:rPr>
      </w:pPr>
      <w:r w:rsidRPr="00BC2B9C">
        <w:rPr>
          <w:rFonts w:ascii="Consolas" w:hAnsi="Consolas"/>
        </w:rPr>
        <w:t xml:space="preserve">    {</w:t>
      </w:r>
    </w:p>
    <w:p w14:paraId="691139EF" w14:textId="6B81BF6D" w:rsidR="32C6C8CC" w:rsidRPr="00BC2B9C" w:rsidRDefault="32C6C8CC" w:rsidP="006D1C9A">
      <w:pPr>
        <w:spacing w:after="0"/>
        <w:rPr>
          <w:rFonts w:ascii="Consolas" w:hAnsi="Consolas"/>
        </w:rPr>
      </w:pPr>
      <w:r w:rsidRPr="00BC2B9C">
        <w:rPr>
          <w:rFonts w:ascii="Consolas" w:hAnsi="Consolas"/>
        </w:rPr>
        <w:t xml:space="preserve">      "key_vibration_2": "vibration_2"</w:t>
      </w:r>
    </w:p>
    <w:p w14:paraId="266F517E" w14:textId="13431F73" w:rsidR="32C6C8CC" w:rsidRPr="00BC2B9C" w:rsidRDefault="32C6C8CC" w:rsidP="006D1C9A">
      <w:pPr>
        <w:spacing w:after="0"/>
        <w:rPr>
          <w:rFonts w:ascii="Consolas" w:hAnsi="Consolas"/>
        </w:rPr>
      </w:pPr>
      <w:r w:rsidRPr="00BC2B9C">
        <w:rPr>
          <w:rFonts w:ascii="Consolas" w:hAnsi="Consolas"/>
        </w:rPr>
        <w:t xml:space="preserve">    },</w:t>
      </w:r>
    </w:p>
    <w:p w14:paraId="01683191" w14:textId="686F898A" w:rsidR="32C6C8CC" w:rsidRPr="00BC2B9C" w:rsidRDefault="32C6C8CC" w:rsidP="006D1C9A">
      <w:pPr>
        <w:spacing w:after="0"/>
        <w:rPr>
          <w:rFonts w:ascii="Consolas" w:hAnsi="Consolas"/>
        </w:rPr>
      </w:pPr>
      <w:r w:rsidRPr="00BC2B9C">
        <w:rPr>
          <w:rFonts w:ascii="Consolas" w:hAnsi="Consolas"/>
        </w:rPr>
        <w:t xml:space="preserve">    {</w:t>
      </w:r>
    </w:p>
    <w:p w14:paraId="287206A6" w14:textId="0EBB4F9A" w:rsidR="32C6C8CC" w:rsidRPr="00BC2B9C" w:rsidRDefault="32C6C8CC" w:rsidP="006D1C9A">
      <w:pPr>
        <w:spacing w:after="0"/>
        <w:rPr>
          <w:rFonts w:ascii="Consolas" w:hAnsi="Consolas"/>
        </w:rPr>
      </w:pPr>
      <w:r w:rsidRPr="00BC2B9C">
        <w:rPr>
          <w:rFonts w:ascii="Consolas" w:hAnsi="Consolas"/>
        </w:rPr>
        <w:t xml:space="preserve">      "key_pressure_1": "pressure_1"</w:t>
      </w:r>
    </w:p>
    <w:p w14:paraId="34A3E153" w14:textId="051B5F59" w:rsidR="32C6C8CC" w:rsidRPr="00BC2B9C" w:rsidRDefault="32C6C8CC" w:rsidP="006D1C9A">
      <w:pPr>
        <w:spacing w:after="0"/>
        <w:rPr>
          <w:rFonts w:ascii="Consolas" w:hAnsi="Consolas"/>
        </w:rPr>
      </w:pPr>
      <w:r w:rsidRPr="00BC2B9C">
        <w:rPr>
          <w:rFonts w:ascii="Consolas" w:hAnsi="Consolas"/>
        </w:rPr>
        <w:t xml:space="preserve">    },</w:t>
      </w:r>
    </w:p>
    <w:p w14:paraId="4751A165" w14:textId="0A994E7E" w:rsidR="32C6C8CC" w:rsidRPr="00BC2B9C" w:rsidRDefault="32C6C8CC" w:rsidP="006D1C9A">
      <w:pPr>
        <w:spacing w:after="0"/>
        <w:rPr>
          <w:rFonts w:ascii="Consolas" w:hAnsi="Consolas"/>
        </w:rPr>
      </w:pPr>
      <w:r w:rsidRPr="00BC2B9C">
        <w:rPr>
          <w:rFonts w:ascii="Consolas" w:hAnsi="Consolas"/>
        </w:rPr>
        <w:t xml:space="preserve">    {</w:t>
      </w:r>
    </w:p>
    <w:p w14:paraId="371A87FC" w14:textId="2CD87F1E" w:rsidR="32C6C8CC" w:rsidRPr="00BC2B9C" w:rsidRDefault="32C6C8CC" w:rsidP="006D1C9A">
      <w:pPr>
        <w:spacing w:after="0"/>
        <w:rPr>
          <w:rFonts w:ascii="Consolas" w:hAnsi="Consolas"/>
        </w:rPr>
      </w:pPr>
      <w:r w:rsidRPr="00BC2B9C">
        <w:rPr>
          <w:rFonts w:ascii="Consolas" w:hAnsi="Consolas"/>
        </w:rPr>
        <w:t xml:space="preserve">      "key_pressure_2": "pressure_2"</w:t>
      </w:r>
    </w:p>
    <w:p w14:paraId="0A2930F4" w14:textId="4413F900" w:rsidR="32C6C8CC" w:rsidRPr="00BC2B9C" w:rsidRDefault="32C6C8CC" w:rsidP="006D1C9A">
      <w:pPr>
        <w:spacing w:after="0"/>
        <w:rPr>
          <w:rFonts w:ascii="Consolas" w:hAnsi="Consolas"/>
        </w:rPr>
      </w:pPr>
      <w:r w:rsidRPr="00BC2B9C">
        <w:rPr>
          <w:rFonts w:ascii="Consolas" w:hAnsi="Consolas"/>
        </w:rPr>
        <w:t xml:space="preserve">    },</w:t>
      </w:r>
    </w:p>
    <w:p w14:paraId="4C87583F" w14:textId="25BF5A68" w:rsidR="32C6C8CC" w:rsidRPr="00BC2B9C" w:rsidRDefault="32C6C8CC" w:rsidP="006D1C9A">
      <w:pPr>
        <w:spacing w:after="0"/>
        <w:rPr>
          <w:rFonts w:ascii="Consolas" w:hAnsi="Consolas"/>
        </w:rPr>
      </w:pPr>
      <w:r w:rsidRPr="00BC2B9C">
        <w:rPr>
          <w:rFonts w:ascii="Consolas" w:hAnsi="Consolas"/>
        </w:rPr>
        <w:t xml:space="preserve">    {</w:t>
      </w:r>
    </w:p>
    <w:p w14:paraId="78E17B31" w14:textId="14D60463" w:rsidR="32C6C8CC" w:rsidRPr="00BC2B9C" w:rsidRDefault="32C6C8CC" w:rsidP="006D1C9A">
      <w:pPr>
        <w:spacing w:after="0"/>
        <w:rPr>
          <w:rFonts w:ascii="Consolas" w:hAnsi="Consolas"/>
        </w:rPr>
      </w:pPr>
      <w:r w:rsidRPr="00BC2B9C">
        <w:rPr>
          <w:rFonts w:ascii="Consolas" w:hAnsi="Consolas"/>
        </w:rPr>
        <w:t xml:space="preserve">      "key_pressure_3": "pressure_3"</w:t>
      </w:r>
    </w:p>
    <w:p w14:paraId="3937AB55" w14:textId="0BAA46CB" w:rsidR="32C6C8CC" w:rsidRPr="00BC2B9C" w:rsidRDefault="32C6C8CC" w:rsidP="006D1C9A">
      <w:pPr>
        <w:spacing w:after="0"/>
        <w:rPr>
          <w:rFonts w:ascii="Consolas" w:hAnsi="Consolas"/>
        </w:rPr>
      </w:pPr>
      <w:r w:rsidRPr="00BC2B9C">
        <w:rPr>
          <w:rFonts w:ascii="Consolas" w:hAnsi="Consolas"/>
        </w:rPr>
        <w:t xml:space="preserve">    },</w:t>
      </w:r>
    </w:p>
    <w:p w14:paraId="776ED927" w14:textId="27209E32" w:rsidR="32C6C8CC" w:rsidRPr="00BC2B9C" w:rsidRDefault="32C6C8CC" w:rsidP="006D1C9A">
      <w:pPr>
        <w:spacing w:after="0"/>
        <w:rPr>
          <w:rFonts w:ascii="Consolas" w:hAnsi="Consolas"/>
        </w:rPr>
      </w:pPr>
      <w:r w:rsidRPr="00BC2B9C">
        <w:rPr>
          <w:rFonts w:ascii="Consolas" w:hAnsi="Consolas"/>
        </w:rPr>
        <w:t xml:space="preserve">    {</w:t>
      </w:r>
    </w:p>
    <w:p w14:paraId="4D626103" w14:textId="42475B52" w:rsidR="32C6C8CC" w:rsidRPr="00BC2B9C" w:rsidRDefault="32C6C8CC" w:rsidP="006D1C9A">
      <w:pPr>
        <w:spacing w:after="0"/>
        <w:rPr>
          <w:rFonts w:ascii="Consolas" w:hAnsi="Consolas"/>
        </w:rPr>
      </w:pPr>
      <w:r w:rsidRPr="00BC2B9C">
        <w:rPr>
          <w:rFonts w:ascii="Consolas" w:hAnsi="Consolas"/>
        </w:rPr>
        <w:t xml:space="preserve">      "key_temp_1": "temp_1"</w:t>
      </w:r>
    </w:p>
    <w:p w14:paraId="41A02ECB" w14:textId="5D3129E3" w:rsidR="32C6C8CC" w:rsidRPr="00BC2B9C" w:rsidRDefault="32C6C8CC" w:rsidP="006D1C9A">
      <w:pPr>
        <w:spacing w:after="0"/>
        <w:rPr>
          <w:rFonts w:ascii="Consolas" w:hAnsi="Consolas"/>
        </w:rPr>
      </w:pPr>
      <w:r w:rsidRPr="00BC2B9C">
        <w:rPr>
          <w:rFonts w:ascii="Consolas" w:hAnsi="Consolas"/>
        </w:rPr>
        <w:t xml:space="preserve">    },</w:t>
      </w:r>
    </w:p>
    <w:p w14:paraId="328D4929" w14:textId="6F7A0D3C" w:rsidR="32C6C8CC" w:rsidRPr="00BC2B9C" w:rsidRDefault="32C6C8CC" w:rsidP="006D1C9A">
      <w:pPr>
        <w:spacing w:after="0"/>
        <w:rPr>
          <w:rFonts w:ascii="Consolas" w:hAnsi="Consolas"/>
        </w:rPr>
      </w:pPr>
      <w:r w:rsidRPr="00BC2B9C">
        <w:rPr>
          <w:rFonts w:ascii="Consolas" w:hAnsi="Consolas"/>
        </w:rPr>
        <w:t xml:space="preserve">    {</w:t>
      </w:r>
    </w:p>
    <w:p w14:paraId="64545CE2" w14:textId="0192676B" w:rsidR="32C6C8CC" w:rsidRPr="00BC2B9C" w:rsidRDefault="32C6C8CC" w:rsidP="006D1C9A">
      <w:pPr>
        <w:spacing w:after="0"/>
        <w:rPr>
          <w:rFonts w:ascii="Consolas" w:hAnsi="Consolas"/>
        </w:rPr>
      </w:pPr>
      <w:r w:rsidRPr="00BC2B9C">
        <w:rPr>
          <w:rFonts w:ascii="Consolas" w:hAnsi="Consolas"/>
        </w:rPr>
        <w:t xml:space="preserve">      "key_temp_2": "temp_2"</w:t>
      </w:r>
    </w:p>
    <w:p w14:paraId="0E29529B" w14:textId="3C9A9171" w:rsidR="32C6C8CC" w:rsidRPr="00BC2B9C" w:rsidRDefault="32C6C8CC" w:rsidP="006D1C9A">
      <w:pPr>
        <w:spacing w:after="0"/>
        <w:rPr>
          <w:rFonts w:ascii="Consolas" w:hAnsi="Consolas"/>
        </w:rPr>
      </w:pPr>
      <w:r w:rsidRPr="00BC2B9C">
        <w:rPr>
          <w:rFonts w:ascii="Consolas" w:hAnsi="Consolas"/>
        </w:rPr>
        <w:t xml:space="preserve">    }</w:t>
      </w:r>
    </w:p>
    <w:p w14:paraId="645BE2F3" w14:textId="0B8631B5" w:rsidR="32C6C8CC" w:rsidRPr="00BC2B9C" w:rsidRDefault="32C6C8CC" w:rsidP="006D1C9A">
      <w:pPr>
        <w:spacing w:after="0"/>
        <w:rPr>
          <w:rFonts w:ascii="Consolas" w:hAnsi="Consolas"/>
        </w:rPr>
      </w:pPr>
      <w:r w:rsidRPr="00BC2B9C">
        <w:rPr>
          <w:rFonts w:ascii="Consolas" w:hAnsi="Consolas"/>
        </w:rPr>
        <w:t xml:space="preserve">  ]</w:t>
      </w:r>
    </w:p>
    <w:p w14:paraId="305B698C" w14:textId="1DE75DF7" w:rsidR="32C6C8CC" w:rsidRPr="00BC2B9C" w:rsidRDefault="32C6C8CC" w:rsidP="006D1C9A">
      <w:pPr>
        <w:spacing w:after="0"/>
        <w:rPr>
          <w:rFonts w:ascii="Consolas" w:hAnsi="Consolas"/>
        </w:rPr>
      </w:pPr>
      <w:r w:rsidRPr="00BC2B9C">
        <w:rPr>
          <w:rFonts w:ascii="Consolas" w:hAnsi="Consolas"/>
        </w:rPr>
        <w:t>}</w:t>
      </w:r>
    </w:p>
    <w:p w14:paraId="776BB00D" w14:textId="2A5644FF" w:rsidR="32C6C8CC" w:rsidRPr="00BC2B9C" w:rsidRDefault="32C6C8CC" w:rsidP="00BC2B9C">
      <w:pPr>
        <w:pStyle w:val="Heading3"/>
        <w:spacing w:before="240"/>
      </w:pPr>
      <w:bookmarkStart w:id="114" w:name="_Toc216777049"/>
      <w:r w:rsidRPr="00BC2B9C">
        <w:t>Sample Response Body</w:t>
      </w:r>
      <w:bookmarkEnd w:id="114"/>
    </w:p>
    <w:p w14:paraId="27F4703C" w14:textId="4EE746E2" w:rsidR="32C6C8CC" w:rsidRPr="00BC2B9C" w:rsidRDefault="32C6C8CC" w:rsidP="006D1C9A">
      <w:pPr>
        <w:spacing w:after="0"/>
        <w:rPr>
          <w:rFonts w:ascii="Consolas" w:hAnsi="Consolas"/>
        </w:rPr>
      </w:pPr>
      <w:r w:rsidRPr="00BC2B9C">
        <w:rPr>
          <w:rFonts w:ascii="Consolas" w:hAnsi="Consolas"/>
        </w:rPr>
        <w:t>{</w:t>
      </w:r>
    </w:p>
    <w:p w14:paraId="7FBB16F2" w14:textId="345EED96" w:rsidR="32C6C8CC" w:rsidRPr="00BC2B9C" w:rsidRDefault="32C6C8CC" w:rsidP="006D1C9A">
      <w:pPr>
        <w:spacing w:after="0"/>
        <w:rPr>
          <w:rFonts w:ascii="Consolas" w:hAnsi="Consolas"/>
        </w:rPr>
      </w:pPr>
      <w:r w:rsidRPr="00BC2B9C">
        <w:rPr>
          <w:rFonts w:ascii="Consolas" w:hAnsi="Consolas"/>
        </w:rPr>
        <w:t xml:space="preserve">  "model_execution_parameter_id": 2203</w:t>
      </w:r>
    </w:p>
    <w:p w14:paraId="47BA640A" w14:textId="33FBDF90" w:rsidR="32C6C8CC" w:rsidRPr="00BC2B9C" w:rsidRDefault="32C6C8CC" w:rsidP="00BC2B9C">
      <w:pPr>
        <w:spacing w:after="0"/>
        <w:rPr>
          <w:rFonts w:ascii="Consolas" w:hAnsi="Consolas"/>
        </w:rPr>
        <w:sectPr w:rsidR="32C6C8CC" w:rsidRPr="00BC2B9C" w:rsidSect="005F3B2A">
          <w:pgSz w:w="12242" w:h="15842" w:code="1"/>
          <w:pgMar w:top="1440" w:right="1440" w:bottom="1440" w:left="1440" w:header="720" w:footer="720" w:gutter="0"/>
          <w:cols w:sep="1" w:space="1440"/>
          <w:docGrid w:linePitch="360"/>
        </w:sectPr>
      </w:pPr>
      <w:r w:rsidRPr="00BC2B9C">
        <w:rPr>
          <w:rFonts w:ascii="Consolas" w:hAnsi="Consolas"/>
        </w:rPr>
        <w:t>}</w:t>
      </w:r>
    </w:p>
    <w:p w14:paraId="3F2A8D03" w14:textId="5B0F13EF" w:rsidR="4D0BAD5D" w:rsidRDefault="4D0BAD5D" w:rsidP="003D67BD">
      <w:pPr>
        <w:pStyle w:val="Heading2"/>
      </w:pPr>
      <w:bookmarkStart w:id="115" w:name="_Toc216777050"/>
      <w:bookmarkStart w:id="116" w:name="_Toc216777104"/>
      <w:r w:rsidRPr="002B7773">
        <w:lastRenderedPageBreak/>
        <w:t>GetModelParameter</w:t>
      </w:r>
      <w:bookmarkEnd w:id="115"/>
      <w:bookmarkEnd w:id="116"/>
    </w:p>
    <w:p w14:paraId="44C4A8DD" w14:textId="77777777" w:rsidR="00B541B7" w:rsidRDefault="00B541B7" w:rsidP="006D3482">
      <w:pPr>
        <w:sectPr w:rsidR="00B541B7" w:rsidSect="005F3B2A">
          <w:pgSz w:w="12242" w:h="15842" w:code="1"/>
          <w:pgMar w:top="1440" w:right="1440" w:bottom="1440" w:left="1440" w:header="720" w:footer="720" w:gutter="0"/>
          <w:cols w:space="720"/>
          <w:docGrid w:linePitch="360"/>
        </w:sectPr>
      </w:pPr>
    </w:p>
    <w:p w14:paraId="1620C046" w14:textId="5AE3EA2B" w:rsidR="006D3482" w:rsidRDefault="006D3482" w:rsidP="006D3482">
      <w:r w:rsidRPr="006D3482">
        <w:t>This API retrieves the model parameters from ModelExecutionParameters Table in sql-ia-model-db based on the ID.</w:t>
      </w:r>
    </w:p>
    <w:p w14:paraId="624E9BBC" w14:textId="09ABE905" w:rsidR="001A68C8" w:rsidRDefault="0099674A" w:rsidP="00E678EC">
      <w:pPr>
        <w:pStyle w:val="Heading3"/>
      </w:pPr>
      <w:bookmarkStart w:id="117" w:name="_Toc216777051"/>
      <w:r>
        <w:t>Specification</w:t>
      </w:r>
      <w:r w:rsidR="00A64A57">
        <w:t>s</w:t>
      </w:r>
      <w:bookmarkEnd w:id="117"/>
    </w:p>
    <w:tbl>
      <w:tblPr>
        <w:tblStyle w:val="TableGridLight"/>
        <w:tblW w:w="9072" w:type="dxa"/>
        <w:tblLayout w:type="fixed"/>
        <w:tblLook w:val="04A0" w:firstRow="1" w:lastRow="0" w:firstColumn="1" w:lastColumn="0" w:noHBand="0" w:noVBand="1"/>
      </w:tblPr>
      <w:tblGrid>
        <w:gridCol w:w="2099"/>
        <w:gridCol w:w="6973"/>
      </w:tblGrid>
      <w:tr w:rsidR="00E47330" w:rsidRPr="00E47330" w14:paraId="6B152597"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F57A89C" w14:textId="77777777" w:rsidR="00E47330" w:rsidRPr="00E47330" w:rsidRDefault="00E47330" w:rsidP="00E678EC">
            <w:pPr>
              <w:spacing w:line="259" w:lineRule="auto"/>
              <w:jc w:val="left"/>
            </w:pPr>
            <w:r w:rsidRPr="00E47330">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0EC0F56" w14:textId="36BC9A7C" w:rsidR="00E47330" w:rsidRPr="00390618" w:rsidRDefault="00E47330" w:rsidP="00E678EC">
            <w:pPr>
              <w:spacing w:line="259" w:lineRule="auto"/>
              <w:jc w:val="left"/>
              <w:rPr>
                <w:rFonts w:ascii="Consolas" w:hAnsi="Consolas"/>
              </w:rPr>
            </w:pPr>
            <w:r w:rsidRPr="00390618">
              <w:rPr>
                <w:rFonts w:ascii="Consolas" w:hAnsi="Consolas"/>
              </w:rPr>
              <w:t>HTTPS</w:t>
            </w:r>
          </w:p>
        </w:tc>
      </w:tr>
      <w:tr w:rsidR="00E47330" w:rsidRPr="00E47330" w14:paraId="4AC0775D"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54FF969" w14:textId="222CE2BE" w:rsidR="00E47330" w:rsidRPr="00E47330" w:rsidRDefault="00E47330" w:rsidP="00E678EC">
            <w:pPr>
              <w:spacing w:line="259" w:lineRule="auto"/>
              <w:jc w:val="left"/>
            </w:pPr>
            <w:r w:rsidRPr="00E47330">
              <w:t xml:space="preserve">PATH </w:t>
            </w:r>
            <w:r w:rsidR="002A315D">
              <w:t>(</w:t>
            </w:r>
            <w:r w:rsidRPr="00E47330">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081FE5D3" w14:textId="35DCE181" w:rsidR="00E47330" w:rsidRPr="00390618" w:rsidRDefault="00E678EC" w:rsidP="00E678EC">
            <w:pPr>
              <w:spacing w:line="259" w:lineRule="auto"/>
              <w:jc w:val="left"/>
              <w:rPr>
                <w:rFonts w:ascii="Consolas" w:hAnsi="Consolas"/>
              </w:rPr>
            </w:pPr>
            <w:hyperlink r:id="rId33" w:history="1">
              <w:r w:rsidRPr="00390618">
                <w:rPr>
                  <w:rStyle w:val="Hyperlink"/>
                  <w:rFonts w:ascii="Consolas" w:hAnsi="Consolas"/>
                  <w:lang w:val="en-IN"/>
                </w:rPr>
                <w:t>https://$(APIM_NAME).azure-api.net/api/iamodel/modelParameter/{id}</w:t>
              </w:r>
            </w:hyperlink>
            <w:r w:rsidRPr="00390618">
              <w:rPr>
                <w:rFonts w:ascii="Consolas" w:hAnsi="Consolas"/>
                <w:lang w:val="en-IN"/>
              </w:rPr>
              <w:t xml:space="preserve"> </w:t>
            </w:r>
          </w:p>
        </w:tc>
      </w:tr>
      <w:tr w:rsidR="00E47330" w:rsidRPr="00E47330" w14:paraId="4CC76369"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B00EF7" w14:textId="77777777" w:rsidR="00E47330" w:rsidRPr="00E47330" w:rsidRDefault="00E47330" w:rsidP="00E678EC">
            <w:pPr>
              <w:spacing w:line="259" w:lineRule="auto"/>
              <w:jc w:val="left"/>
            </w:pPr>
            <w:r w:rsidRPr="00E47330">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13AEDF4" w14:textId="201767AD" w:rsidR="00E47330" w:rsidRPr="00390618" w:rsidRDefault="005A0B79" w:rsidP="00E678EC">
            <w:pPr>
              <w:spacing w:line="259" w:lineRule="auto"/>
              <w:jc w:val="left"/>
              <w:rPr>
                <w:rFonts w:ascii="Consolas" w:hAnsi="Consolas"/>
              </w:rPr>
            </w:pPr>
            <w:r w:rsidRPr="00390618">
              <w:rPr>
                <w:rFonts w:ascii="Consolas" w:hAnsi="Consolas"/>
              </w:rPr>
              <w:t>GET</w:t>
            </w:r>
          </w:p>
        </w:tc>
      </w:tr>
      <w:tr w:rsidR="00E47330" w:rsidRPr="00E47330" w14:paraId="554D9A6E"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183D8EB6" w14:textId="77777777" w:rsidR="00E47330" w:rsidRPr="00E47330" w:rsidRDefault="00E47330" w:rsidP="00E678EC">
            <w:pPr>
              <w:spacing w:line="259" w:lineRule="auto"/>
              <w:jc w:val="left"/>
            </w:pPr>
            <w:r w:rsidRPr="00E47330">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0C9899B6" w14:textId="77777777" w:rsidR="00E47330" w:rsidRPr="00390618" w:rsidRDefault="00E47330" w:rsidP="00E678EC">
            <w:pPr>
              <w:spacing w:line="259" w:lineRule="auto"/>
              <w:jc w:val="left"/>
              <w:rPr>
                <w:rFonts w:ascii="Consolas" w:hAnsi="Consolas"/>
              </w:rPr>
            </w:pPr>
            <w:r w:rsidRPr="00390618">
              <w:rPr>
                <w:rFonts w:ascii="Consolas" w:hAnsi="Consolas"/>
              </w:rPr>
              <w:t>application / json</w:t>
            </w:r>
          </w:p>
        </w:tc>
      </w:tr>
    </w:tbl>
    <w:p w14:paraId="78F50AA1" w14:textId="5E226244" w:rsidR="00E47330" w:rsidRDefault="0099674A" w:rsidP="00E678EC">
      <w:pPr>
        <w:pStyle w:val="Heading3"/>
      </w:pPr>
      <w:bookmarkStart w:id="118" w:name="_Toc216777052"/>
      <w:r>
        <w:t>Input</w:t>
      </w:r>
      <w:r w:rsidR="002B7773">
        <w:t xml:space="preserve"> Header Parameters</w:t>
      </w:r>
      <w:bookmarkEnd w:id="11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580"/>
        <w:gridCol w:w="876"/>
        <w:gridCol w:w="914"/>
        <w:gridCol w:w="1056"/>
      </w:tblGrid>
      <w:tr w:rsidR="0099674A" w14:paraId="3323ECE4" w14:textId="77777777" w:rsidTr="002B7773">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23ED2D7" w14:textId="77777777" w:rsidR="0099674A" w:rsidRDefault="0099674A" w:rsidP="00991F54">
            <w:pPr>
              <w:spacing w:after="0"/>
              <w:rPr>
                <w:rFonts w:cs="Calibri"/>
              </w:rPr>
            </w:pPr>
            <w:r w:rsidRPr="6FBA8F61">
              <w:rPr>
                <w:rFonts w:cs="Calibri"/>
                <w:b/>
                <w:bCs/>
              </w:rPr>
              <w:t>Parameter</w:t>
            </w:r>
          </w:p>
        </w:tc>
        <w:tc>
          <w:tcPr>
            <w:tcW w:w="258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F2B4624" w14:textId="77777777" w:rsidR="0099674A" w:rsidRDefault="0099674A" w:rsidP="00991F54">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A2EAA39" w14:textId="77777777" w:rsidR="0099674A" w:rsidRDefault="0099674A" w:rsidP="00991F54">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509B3" w14:textId="77777777" w:rsidR="0099674A" w:rsidRDefault="0099674A" w:rsidP="00991F54">
            <w:pPr>
              <w:spacing w:after="0"/>
              <w:rPr>
                <w:rFonts w:cs="Calibri"/>
              </w:rPr>
            </w:pPr>
            <w:r w:rsidRPr="6FBA8F61">
              <w:rPr>
                <w:rFonts w:cs="Calibri"/>
                <w:b/>
                <w:bCs/>
              </w:rPr>
              <w:t>Max Length</w:t>
            </w:r>
          </w:p>
        </w:tc>
        <w:tc>
          <w:tcPr>
            <w:tcW w:w="6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291EC53" w14:textId="77777777" w:rsidR="0099674A" w:rsidRDefault="0099674A" w:rsidP="00991F54">
            <w:pPr>
              <w:spacing w:after="0"/>
              <w:rPr>
                <w:rFonts w:cs="Calibri"/>
              </w:rPr>
            </w:pPr>
            <w:r w:rsidRPr="6FBA8F61">
              <w:rPr>
                <w:rFonts w:cs="Calibri"/>
                <w:b/>
                <w:bCs/>
              </w:rPr>
              <w:t>Type</w:t>
            </w:r>
          </w:p>
        </w:tc>
      </w:tr>
      <w:tr w:rsidR="0099674A" w14:paraId="56E6D0BD" w14:textId="77777777" w:rsidTr="002B7773">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0443BE47" w14:textId="77777777" w:rsidR="0099674A" w:rsidRPr="00390618" w:rsidRDefault="0099674A" w:rsidP="00991F54">
            <w:pPr>
              <w:spacing w:after="0"/>
              <w:rPr>
                <w:rFonts w:ascii="Consolas" w:hAnsi="Consolas" w:cs="Calibri"/>
              </w:rPr>
            </w:pPr>
            <w:r w:rsidRPr="00390618">
              <w:rPr>
                <w:rFonts w:ascii="Consolas" w:hAnsi="Consolas" w:cs="Calibri"/>
              </w:rPr>
              <w:t>Authorization</w:t>
            </w:r>
          </w:p>
        </w:tc>
        <w:tc>
          <w:tcPr>
            <w:tcW w:w="2582" w:type="pct"/>
            <w:tcBorders>
              <w:top w:val="single" w:sz="4" w:space="0" w:color="auto"/>
              <w:left w:val="single" w:sz="4" w:space="0" w:color="auto"/>
              <w:bottom w:val="single" w:sz="4" w:space="0" w:color="auto"/>
              <w:right w:val="single" w:sz="4" w:space="0" w:color="auto"/>
            </w:tcBorders>
            <w:vAlign w:val="center"/>
          </w:tcPr>
          <w:p w14:paraId="35E74CEF" w14:textId="77777777" w:rsidR="0099674A" w:rsidRPr="00390618" w:rsidRDefault="0099674A" w:rsidP="00991F54">
            <w:pPr>
              <w:spacing w:after="0"/>
              <w:rPr>
                <w:rFonts w:ascii="Consolas" w:hAnsi="Consolas" w:cs="Calibri"/>
              </w:rPr>
            </w:pPr>
            <w:r w:rsidRPr="00390618">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057F4DEF" w14:textId="77777777" w:rsidR="0099674A" w:rsidRPr="00390618" w:rsidRDefault="0099674A" w:rsidP="00991F54">
            <w:pPr>
              <w:spacing w:after="0"/>
              <w:rPr>
                <w:rFonts w:ascii="Consolas" w:hAnsi="Consolas" w:cs="Calibri"/>
              </w:rPr>
            </w:pPr>
            <w:r w:rsidRPr="00390618">
              <w:rPr>
                <w:rFonts w:ascii="Consolas" w:hAnsi="Consola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7FDD8CE2" w14:textId="77777777" w:rsidR="0099674A" w:rsidRPr="00390618" w:rsidRDefault="0099674A" w:rsidP="00991F54">
            <w:pPr>
              <w:spacing w:after="0"/>
              <w:rPr>
                <w:rFonts w:ascii="Consolas" w:hAnsi="Consolas" w:cs="Calibri"/>
              </w:rPr>
            </w:pPr>
            <w:r w:rsidRPr="00390618">
              <w:rPr>
                <w:rFonts w:ascii="Consolas" w:hAnsi="Consolas" w:cs="Calibri"/>
              </w:rPr>
              <w:t>**</w:t>
            </w:r>
          </w:p>
        </w:tc>
        <w:tc>
          <w:tcPr>
            <w:tcW w:w="640" w:type="pct"/>
            <w:tcBorders>
              <w:top w:val="single" w:sz="4" w:space="0" w:color="auto"/>
              <w:left w:val="single" w:sz="4" w:space="0" w:color="auto"/>
              <w:bottom w:val="single" w:sz="4" w:space="0" w:color="auto"/>
              <w:right w:val="single" w:sz="4" w:space="0" w:color="auto"/>
            </w:tcBorders>
            <w:vAlign w:val="center"/>
          </w:tcPr>
          <w:p w14:paraId="7172A9BE" w14:textId="77777777" w:rsidR="0099674A" w:rsidRPr="00390618" w:rsidRDefault="0099674A" w:rsidP="00991F54">
            <w:pPr>
              <w:spacing w:after="0"/>
              <w:rPr>
                <w:rFonts w:ascii="Consolas" w:hAnsi="Consolas" w:cs="Calibri"/>
              </w:rPr>
            </w:pPr>
            <w:r w:rsidRPr="00390618">
              <w:rPr>
                <w:rFonts w:ascii="Consolas" w:hAnsi="Consolas" w:cs="Calibri"/>
              </w:rPr>
              <w:t>String</w:t>
            </w:r>
          </w:p>
        </w:tc>
      </w:tr>
    </w:tbl>
    <w:p w14:paraId="70F260C2" w14:textId="0395D2D5" w:rsidR="0099674A" w:rsidRPr="0099674A" w:rsidRDefault="002B7773" w:rsidP="00E678EC">
      <w:pPr>
        <w:pStyle w:val="Heading3"/>
      </w:pPr>
      <w:bookmarkStart w:id="119" w:name="_Toc216777053"/>
      <w:r>
        <w:t>Input Body Parameters</w:t>
      </w:r>
      <w:bookmarkEnd w:id="11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378"/>
        <w:gridCol w:w="653"/>
        <w:gridCol w:w="914"/>
        <w:gridCol w:w="1866"/>
      </w:tblGrid>
      <w:tr w:rsidR="6FBA8F61" w14:paraId="38B4E5A8" w14:textId="77777777" w:rsidTr="00E678EC">
        <w:trPr>
          <w:trHeight w:val="300"/>
        </w:trPr>
        <w:tc>
          <w:tcPr>
            <w:tcW w:w="69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A7BCB59" w14:textId="77777777" w:rsidR="6FBA8F61" w:rsidRDefault="6FBA8F61" w:rsidP="6FBA8F61">
            <w:pPr>
              <w:spacing w:after="0"/>
              <w:rPr>
                <w:rFonts w:cs="Calibri"/>
              </w:rPr>
            </w:pPr>
            <w:r w:rsidRPr="6FBA8F61">
              <w:rPr>
                <w:rFonts w:cs="Calibri"/>
                <w:b/>
                <w:bCs/>
              </w:rPr>
              <w:t>Parameter</w:t>
            </w:r>
          </w:p>
        </w:tc>
        <w:tc>
          <w:tcPr>
            <w:tcW w:w="248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29C4EE" w14:textId="77777777" w:rsidR="6FBA8F61" w:rsidRDefault="6FBA8F61" w:rsidP="6FBA8F61">
            <w:pPr>
              <w:spacing w:after="0"/>
              <w:rPr>
                <w:rFonts w:cs="Calibri"/>
              </w:rPr>
            </w:pPr>
            <w:r w:rsidRPr="6FBA8F61">
              <w:rPr>
                <w:rFonts w:cs="Calibri"/>
                <w:b/>
                <w:bCs/>
              </w:rPr>
              <w:t>Description</w:t>
            </w:r>
          </w:p>
        </w:tc>
        <w:tc>
          <w:tcPr>
            <w:tcW w:w="36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15C5012"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E564646"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1BA7B02" w14:textId="77777777" w:rsidR="6FBA8F61" w:rsidRDefault="6FBA8F61" w:rsidP="6FBA8F61">
            <w:pPr>
              <w:spacing w:after="0"/>
              <w:rPr>
                <w:rFonts w:cs="Calibri"/>
              </w:rPr>
            </w:pPr>
            <w:r w:rsidRPr="6FBA8F61">
              <w:rPr>
                <w:rFonts w:cs="Calibri"/>
                <w:b/>
                <w:bCs/>
              </w:rPr>
              <w:t>Type</w:t>
            </w:r>
          </w:p>
        </w:tc>
      </w:tr>
      <w:tr w:rsidR="6FBA8F61" w14:paraId="165C9AC6" w14:textId="77777777" w:rsidTr="00E678EC">
        <w:trPr>
          <w:trHeight w:val="190"/>
        </w:trPr>
        <w:tc>
          <w:tcPr>
            <w:tcW w:w="695" w:type="pct"/>
            <w:tcBorders>
              <w:top w:val="single" w:sz="4" w:space="0" w:color="auto"/>
              <w:left w:val="single" w:sz="4" w:space="0" w:color="auto"/>
              <w:bottom w:val="single" w:sz="4" w:space="0" w:color="auto"/>
              <w:right w:val="single" w:sz="4" w:space="0" w:color="auto"/>
            </w:tcBorders>
            <w:vAlign w:val="center"/>
          </w:tcPr>
          <w:p w14:paraId="4461661A" w14:textId="2F7FAE83" w:rsidR="6FBA8F61" w:rsidRPr="00390618" w:rsidRDefault="6FBA8F61" w:rsidP="6FBA8F61">
            <w:pPr>
              <w:spacing w:after="0"/>
              <w:rPr>
                <w:rFonts w:ascii="Consolas" w:hAnsi="Consolas" w:cs="Calibri"/>
              </w:rPr>
            </w:pPr>
            <w:r w:rsidRPr="00390618">
              <w:rPr>
                <w:rFonts w:ascii="Consolas" w:hAnsi="Consolas" w:cs="Calibri"/>
              </w:rPr>
              <w:t>File path</w:t>
            </w:r>
          </w:p>
        </w:tc>
        <w:tc>
          <w:tcPr>
            <w:tcW w:w="2488" w:type="pct"/>
            <w:tcBorders>
              <w:top w:val="single" w:sz="4" w:space="0" w:color="auto"/>
              <w:left w:val="single" w:sz="4" w:space="0" w:color="auto"/>
              <w:bottom w:val="single" w:sz="4" w:space="0" w:color="auto"/>
              <w:right w:val="single" w:sz="4" w:space="0" w:color="auto"/>
            </w:tcBorders>
            <w:vAlign w:val="center"/>
          </w:tcPr>
          <w:p w14:paraId="7396BF7F" w14:textId="33F36618" w:rsidR="6FBA8F61" w:rsidRPr="00390618" w:rsidRDefault="001A1219" w:rsidP="6FBA8F61">
            <w:pPr>
              <w:spacing w:after="0"/>
              <w:rPr>
                <w:rFonts w:ascii="Consolas" w:eastAsia="Consolas" w:hAnsi="Consolas" w:cs="Consolas"/>
                <w:sz w:val="18"/>
                <w:szCs w:val="18"/>
                <w:lang w:val="en-IN"/>
              </w:rPr>
            </w:pPr>
            <w:bookmarkStart w:id="120" w:name="OLE_LINK30"/>
            <w:r w:rsidRPr="00390618">
              <w:rPr>
                <w:rFonts w:ascii="Consolas" w:eastAsia="Consolas" w:hAnsi="Consolas" w:cs="Consolas"/>
                <w:color w:val="333333"/>
                <w:sz w:val="18"/>
                <w:szCs w:val="18"/>
                <w:lang w:val="en-IN"/>
              </w:rPr>
              <w:t>https://$(APIM_NAME).azure-api.net</w:t>
            </w:r>
            <w:r w:rsidR="6FBA8F61" w:rsidRPr="00390618">
              <w:rPr>
                <w:rFonts w:ascii="Consolas" w:eastAsia="Consolas" w:hAnsi="Consolas" w:cs="Consolas"/>
                <w:color w:val="333333"/>
                <w:sz w:val="18"/>
                <w:szCs w:val="18"/>
                <w:lang w:val="en-IN"/>
              </w:rPr>
              <w:t>/api/iamodel/modelParameter</w:t>
            </w:r>
            <w:r w:rsidR="04B73CB7" w:rsidRPr="00390618">
              <w:rPr>
                <w:rFonts w:ascii="Consolas" w:eastAsia="Consolas" w:hAnsi="Consolas" w:cs="Consolas"/>
                <w:color w:val="333333"/>
                <w:sz w:val="18"/>
                <w:szCs w:val="18"/>
                <w:lang w:val="en-IN"/>
              </w:rPr>
              <w:t>/{id}</w:t>
            </w:r>
            <w:bookmarkEnd w:id="120"/>
          </w:p>
        </w:tc>
        <w:tc>
          <w:tcPr>
            <w:tcW w:w="360" w:type="pct"/>
            <w:tcBorders>
              <w:top w:val="single" w:sz="4" w:space="0" w:color="auto"/>
              <w:left w:val="single" w:sz="4" w:space="0" w:color="auto"/>
              <w:bottom w:val="single" w:sz="4" w:space="0" w:color="auto"/>
              <w:right w:val="single" w:sz="4" w:space="0" w:color="auto"/>
            </w:tcBorders>
            <w:vAlign w:val="center"/>
          </w:tcPr>
          <w:p w14:paraId="7B9B390C" w14:textId="77777777" w:rsidR="6FBA8F61" w:rsidRPr="00390618" w:rsidRDefault="6FBA8F61" w:rsidP="6FBA8F61">
            <w:pPr>
              <w:spacing w:after="0"/>
              <w:rPr>
                <w:rFonts w:ascii="Consolas" w:hAnsi="Consolas" w:cs="Calibri"/>
              </w:rPr>
            </w:pPr>
            <w:r w:rsidRPr="00390618">
              <w:rPr>
                <w:rFonts w:ascii="Consolas" w:hAnsi="Consola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3272554B" w14:textId="77777777" w:rsidR="6FBA8F61" w:rsidRPr="00390618" w:rsidRDefault="6FBA8F61" w:rsidP="6FBA8F61">
            <w:pPr>
              <w:spacing w:after="0"/>
              <w:rPr>
                <w:rFonts w:ascii="Consolas" w:hAnsi="Consolas" w:cs="Calibri"/>
              </w:rPr>
            </w:pPr>
            <w:r w:rsidRPr="00390618">
              <w:rPr>
                <w:rFonts w:ascii="Consolas" w:hAnsi="Consola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7AD5E1F0" w14:textId="39D1A678" w:rsidR="31C17E21" w:rsidRPr="00390618" w:rsidRDefault="003F4F14" w:rsidP="6FBA8F61">
            <w:pPr>
              <w:spacing w:after="0"/>
              <w:rPr>
                <w:rFonts w:ascii="Consolas" w:hAnsi="Consolas" w:cs="Calibri"/>
              </w:rPr>
            </w:pPr>
            <w:r w:rsidRPr="00390618">
              <w:rPr>
                <w:rFonts w:ascii="Consolas" w:hAnsi="Consolas" w:cs="Calibri"/>
                <w:kern w:val="0"/>
              </w:rPr>
              <w:t>Multipart/Form-data</w:t>
            </w:r>
          </w:p>
        </w:tc>
      </w:tr>
    </w:tbl>
    <w:p w14:paraId="6179B0B0" w14:textId="6701D8C5" w:rsidR="6FBA8F61" w:rsidRDefault="0099674A" w:rsidP="00E678EC">
      <w:pPr>
        <w:pStyle w:val="Heading3"/>
      </w:pPr>
      <w:bookmarkStart w:id="121" w:name="_Toc216777054"/>
      <w:r>
        <w:t>Output</w:t>
      </w:r>
      <w:r w:rsidR="00E678EC">
        <w:t xml:space="preserve"> Header Parameters</w:t>
      </w:r>
      <w:bookmarkEnd w:id="12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111"/>
        <w:gridCol w:w="818"/>
        <w:gridCol w:w="882"/>
      </w:tblGrid>
      <w:tr w:rsidR="6FBA8F61" w14:paraId="4BFF94B3" w14:textId="77777777" w:rsidTr="00E678EC">
        <w:trPr>
          <w:trHeight w:val="300"/>
        </w:trPr>
        <w:tc>
          <w:tcPr>
            <w:tcW w:w="512" w:type="pct"/>
            <w:shd w:val="clear" w:color="auto" w:fill="D9D9D9" w:themeFill="background1" w:themeFillShade="D9"/>
          </w:tcPr>
          <w:p w14:paraId="0A2A61C2" w14:textId="77777777" w:rsidR="6FBA8F61" w:rsidRDefault="6FBA8F61" w:rsidP="6FBA8F61">
            <w:pPr>
              <w:spacing w:after="0"/>
              <w:rPr>
                <w:rFonts w:cs="Calibri"/>
                <w:b/>
                <w:bCs/>
              </w:rPr>
            </w:pPr>
            <w:r w:rsidRPr="6FBA8F61">
              <w:rPr>
                <w:rFonts w:cs="Calibri"/>
                <w:b/>
                <w:bCs/>
              </w:rPr>
              <w:t>Parameter</w:t>
            </w:r>
          </w:p>
        </w:tc>
        <w:tc>
          <w:tcPr>
            <w:tcW w:w="3429" w:type="pct"/>
            <w:shd w:val="clear" w:color="auto" w:fill="D9D9D9" w:themeFill="background1" w:themeFillShade="D9"/>
          </w:tcPr>
          <w:p w14:paraId="7F6AF594" w14:textId="77777777" w:rsidR="6FBA8F61" w:rsidRDefault="6FBA8F61" w:rsidP="6FBA8F61">
            <w:pPr>
              <w:spacing w:after="0"/>
              <w:rPr>
                <w:rFonts w:cs="Calibri"/>
                <w:b/>
                <w:bCs/>
              </w:rPr>
            </w:pPr>
            <w:r w:rsidRPr="6FBA8F61">
              <w:rPr>
                <w:rFonts w:cs="Calibri"/>
                <w:b/>
                <w:bCs/>
              </w:rPr>
              <w:t>Description</w:t>
            </w:r>
          </w:p>
        </w:tc>
        <w:tc>
          <w:tcPr>
            <w:tcW w:w="512" w:type="pct"/>
            <w:shd w:val="clear" w:color="auto" w:fill="D9D9D9" w:themeFill="background1" w:themeFillShade="D9"/>
          </w:tcPr>
          <w:p w14:paraId="6F98E679" w14:textId="77777777" w:rsidR="6FBA8F61" w:rsidRDefault="6FBA8F61" w:rsidP="6FBA8F61">
            <w:pPr>
              <w:spacing w:after="0"/>
              <w:rPr>
                <w:rFonts w:cs="Calibri"/>
                <w:b/>
                <w:bCs/>
              </w:rPr>
            </w:pPr>
            <w:r w:rsidRPr="6FBA8F61">
              <w:rPr>
                <w:rFonts w:cs="Calibri"/>
                <w:b/>
                <w:bCs/>
              </w:rPr>
              <w:t>M/O</w:t>
            </w:r>
          </w:p>
        </w:tc>
        <w:tc>
          <w:tcPr>
            <w:tcW w:w="547" w:type="pct"/>
            <w:shd w:val="clear" w:color="auto" w:fill="D9D9D9" w:themeFill="background1" w:themeFillShade="D9"/>
          </w:tcPr>
          <w:p w14:paraId="07FAA27A" w14:textId="77777777" w:rsidR="6FBA8F61" w:rsidRDefault="6FBA8F61" w:rsidP="6FBA8F61">
            <w:pPr>
              <w:spacing w:after="0"/>
              <w:rPr>
                <w:rFonts w:cs="Calibri"/>
                <w:b/>
                <w:bCs/>
              </w:rPr>
            </w:pPr>
            <w:r w:rsidRPr="6FBA8F61">
              <w:rPr>
                <w:rFonts w:cs="Calibri"/>
                <w:b/>
                <w:bCs/>
              </w:rPr>
              <w:t>Type</w:t>
            </w:r>
          </w:p>
        </w:tc>
      </w:tr>
      <w:tr w:rsidR="6FBA8F61" w14:paraId="7CA31972" w14:textId="77777777" w:rsidTr="00E678EC">
        <w:trPr>
          <w:trHeight w:val="300"/>
        </w:trPr>
        <w:tc>
          <w:tcPr>
            <w:tcW w:w="512" w:type="pct"/>
          </w:tcPr>
          <w:p w14:paraId="6E3CB930" w14:textId="77777777" w:rsidR="6FBA8F61" w:rsidRDefault="6FBA8F61" w:rsidP="6FBA8F61">
            <w:pPr>
              <w:spacing w:after="0"/>
              <w:rPr>
                <w:rFonts w:cs="Calibri"/>
                <w:b/>
                <w:bCs/>
              </w:rPr>
            </w:pPr>
            <w:r w:rsidRPr="6FBA8F61">
              <w:rPr>
                <w:rFonts w:cs="Calibri"/>
              </w:rPr>
              <w:t>Content-Type</w:t>
            </w:r>
          </w:p>
        </w:tc>
        <w:tc>
          <w:tcPr>
            <w:tcW w:w="3429" w:type="pct"/>
          </w:tcPr>
          <w:p w14:paraId="4B4E4692"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512" w:type="pct"/>
          </w:tcPr>
          <w:p w14:paraId="1658D178" w14:textId="77777777" w:rsidR="6FBA8F61" w:rsidRDefault="6FBA8F61" w:rsidP="6FBA8F61">
            <w:pPr>
              <w:spacing w:after="0"/>
              <w:rPr>
                <w:rFonts w:cs="Calibri"/>
                <w:b/>
                <w:bCs/>
              </w:rPr>
            </w:pPr>
            <w:r w:rsidRPr="6FBA8F61">
              <w:rPr>
                <w:rFonts w:cs="Calibri"/>
              </w:rPr>
              <w:t>M-Public</w:t>
            </w:r>
          </w:p>
        </w:tc>
        <w:tc>
          <w:tcPr>
            <w:tcW w:w="547" w:type="pct"/>
          </w:tcPr>
          <w:p w14:paraId="3B43D473" w14:textId="77777777" w:rsidR="6FBA8F61" w:rsidRDefault="6FBA8F61" w:rsidP="6FBA8F61">
            <w:pPr>
              <w:spacing w:after="0"/>
              <w:rPr>
                <w:rFonts w:cs="Calibri"/>
                <w:b/>
                <w:bCs/>
              </w:rPr>
            </w:pPr>
            <w:r w:rsidRPr="6FBA8F61">
              <w:rPr>
                <w:rFonts w:cs="Calibri"/>
              </w:rPr>
              <w:t>255</w:t>
            </w:r>
          </w:p>
        </w:tc>
      </w:tr>
      <w:tr w:rsidR="6FBA8F61" w14:paraId="7D640111" w14:textId="77777777" w:rsidTr="00E678EC">
        <w:trPr>
          <w:trHeight w:val="300"/>
        </w:trPr>
        <w:tc>
          <w:tcPr>
            <w:tcW w:w="512" w:type="pct"/>
          </w:tcPr>
          <w:p w14:paraId="70C96F63" w14:textId="77777777" w:rsidR="6FBA8F61" w:rsidRDefault="6FBA8F61" w:rsidP="6FBA8F61">
            <w:pPr>
              <w:spacing w:after="0"/>
              <w:rPr>
                <w:rFonts w:cs="Calibri"/>
              </w:rPr>
            </w:pPr>
            <w:r w:rsidRPr="6FBA8F61">
              <w:rPr>
                <w:rFonts w:cs="Calibri"/>
              </w:rPr>
              <w:t>Content-Length</w:t>
            </w:r>
          </w:p>
        </w:tc>
        <w:tc>
          <w:tcPr>
            <w:tcW w:w="3429" w:type="pct"/>
          </w:tcPr>
          <w:p w14:paraId="4DA1B422"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512" w:type="pct"/>
          </w:tcPr>
          <w:p w14:paraId="1C2F1505" w14:textId="77777777" w:rsidR="6FBA8F61" w:rsidRDefault="6FBA8F61" w:rsidP="6FBA8F61">
            <w:pPr>
              <w:spacing w:after="0"/>
              <w:rPr>
                <w:rFonts w:cs="Calibri"/>
              </w:rPr>
            </w:pPr>
            <w:r w:rsidRPr="6FBA8F61">
              <w:rPr>
                <w:rFonts w:cs="Calibri"/>
              </w:rPr>
              <w:t>O-Public</w:t>
            </w:r>
          </w:p>
        </w:tc>
        <w:tc>
          <w:tcPr>
            <w:tcW w:w="547" w:type="pct"/>
          </w:tcPr>
          <w:p w14:paraId="4578361A" w14:textId="77777777" w:rsidR="6FBA8F61" w:rsidRDefault="6FBA8F61" w:rsidP="6FBA8F61">
            <w:pPr>
              <w:spacing w:after="0"/>
              <w:rPr>
                <w:rFonts w:cs="Calibri"/>
              </w:rPr>
            </w:pPr>
            <w:r w:rsidRPr="6FBA8F61">
              <w:rPr>
                <w:rFonts w:cs="Calibri"/>
              </w:rPr>
              <w:t>255</w:t>
            </w:r>
          </w:p>
        </w:tc>
      </w:tr>
      <w:tr w:rsidR="6FBA8F61" w14:paraId="6745FCBF" w14:textId="77777777" w:rsidTr="00E678EC">
        <w:trPr>
          <w:trHeight w:val="300"/>
        </w:trPr>
        <w:tc>
          <w:tcPr>
            <w:tcW w:w="512" w:type="pct"/>
          </w:tcPr>
          <w:p w14:paraId="75260C7A" w14:textId="77777777" w:rsidR="6FBA8F61" w:rsidRDefault="6FBA8F61" w:rsidP="6FBA8F61">
            <w:pPr>
              <w:spacing w:after="0"/>
              <w:rPr>
                <w:rFonts w:cs="Calibri"/>
              </w:rPr>
            </w:pPr>
            <w:r w:rsidRPr="6FBA8F61">
              <w:rPr>
                <w:rFonts w:cs="Calibri"/>
              </w:rPr>
              <w:t xml:space="preserve">date </w:t>
            </w:r>
          </w:p>
        </w:tc>
        <w:tc>
          <w:tcPr>
            <w:tcW w:w="3429" w:type="pct"/>
          </w:tcPr>
          <w:p w14:paraId="11FD9A9A" w14:textId="77777777" w:rsidR="6FBA8F61" w:rsidRDefault="6FBA8F61" w:rsidP="6FBA8F61">
            <w:pPr>
              <w:spacing w:after="0"/>
              <w:rPr>
                <w:rFonts w:cs="Calibri"/>
              </w:rPr>
            </w:pPr>
            <w:r w:rsidRPr="6FBA8F61">
              <w:rPr>
                <w:rFonts w:cs="Calibri"/>
              </w:rPr>
              <w:t xml:space="preserve">Date of operation execution </w:t>
            </w:r>
          </w:p>
        </w:tc>
        <w:tc>
          <w:tcPr>
            <w:tcW w:w="512" w:type="pct"/>
          </w:tcPr>
          <w:p w14:paraId="33C7FD8F" w14:textId="77777777" w:rsidR="6FBA8F61" w:rsidRDefault="6FBA8F61" w:rsidP="6FBA8F61">
            <w:pPr>
              <w:spacing w:after="0"/>
              <w:rPr>
                <w:rFonts w:cs="Calibri"/>
              </w:rPr>
            </w:pPr>
            <w:r w:rsidRPr="6FBA8F61">
              <w:rPr>
                <w:rFonts w:cs="Calibri"/>
              </w:rPr>
              <w:t>O-Public</w:t>
            </w:r>
          </w:p>
        </w:tc>
        <w:tc>
          <w:tcPr>
            <w:tcW w:w="547" w:type="pct"/>
          </w:tcPr>
          <w:p w14:paraId="7C763B74" w14:textId="77777777" w:rsidR="6FBA8F61" w:rsidRDefault="6FBA8F61" w:rsidP="6FBA8F61">
            <w:pPr>
              <w:spacing w:after="0"/>
              <w:rPr>
                <w:rFonts w:cs="Calibri"/>
              </w:rPr>
            </w:pPr>
            <w:r w:rsidRPr="6FBA8F61">
              <w:rPr>
                <w:rFonts w:cs="Calibri"/>
              </w:rPr>
              <w:t>255</w:t>
            </w:r>
          </w:p>
        </w:tc>
      </w:tr>
    </w:tbl>
    <w:p w14:paraId="7571A3F5" w14:textId="2BFCBD69" w:rsidR="6FBA8F61" w:rsidRDefault="00DC3700" w:rsidP="00E678EC">
      <w:pPr>
        <w:pStyle w:val="Heading3"/>
      </w:pPr>
      <w:bookmarkStart w:id="122" w:name="_Toc216777055"/>
      <w:r w:rsidRPr="6FBA8F61">
        <w:t>Error Management</w:t>
      </w:r>
      <w:bookmarkEnd w:id="122"/>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85"/>
        <w:gridCol w:w="3652"/>
        <w:gridCol w:w="3235"/>
      </w:tblGrid>
      <w:tr w:rsidR="6FBA8F61" w14:paraId="21E4703B" w14:textId="77777777" w:rsidTr="00A64A57">
        <w:trPr>
          <w:trHeight w:val="231"/>
        </w:trPr>
        <w:tc>
          <w:tcPr>
            <w:tcW w:w="1885" w:type="dxa"/>
            <w:tcBorders>
              <w:bottom w:val="nil"/>
            </w:tcBorders>
            <w:shd w:val="clear" w:color="auto" w:fill="D9D9D9" w:themeFill="background1" w:themeFillShade="D9"/>
          </w:tcPr>
          <w:p w14:paraId="1DB60F14" w14:textId="77777777" w:rsidR="6FBA8F61" w:rsidRDefault="6FBA8F61" w:rsidP="00E678EC">
            <w:pPr>
              <w:spacing w:after="0"/>
              <w:jc w:val="left"/>
              <w:rPr>
                <w:rFonts w:cs="Calibri"/>
                <w:b/>
                <w:bCs/>
              </w:rPr>
            </w:pPr>
            <w:r w:rsidRPr="6FBA8F61">
              <w:rPr>
                <w:rFonts w:cs="Calibri"/>
                <w:b/>
                <w:bCs/>
              </w:rPr>
              <w:t>HTTP Code</w:t>
            </w:r>
          </w:p>
        </w:tc>
        <w:tc>
          <w:tcPr>
            <w:tcW w:w="3150" w:type="dxa"/>
            <w:tcBorders>
              <w:bottom w:val="nil"/>
            </w:tcBorders>
            <w:shd w:val="clear" w:color="auto" w:fill="D9D9D9" w:themeFill="background1" w:themeFillShade="D9"/>
          </w:tcPr>
          <w:p w14:paraId="33141BA8" w14:textId="77777777" w:rsidR="6FBA8F61" w:rsidRDefault="6FBA8F61" w:rsidP="00E678EC">
            <w:pPr>
              <w:spacing w:after="0"/>
              <w:jc w:val="left"/>
              <w:rPr>
                <w:rFonts w:cs="Calibri"/>
                <w:b/>
                <w:bCs/>
                <w:lang w:val="it-IT" w:eastAsia="it-IT"/>
              </w:rPr>
            </w:pPr>
            <w:r w:rsidRPr="6FBA8F61">
              <w:rPr>
                <w:rFonts w:cs="Calibri"/>
                <w:b/>
                <w:bCs/>
              </w:rPr>
              <w:t>Error Code</w:t>
            </w:r>
          </w:p>
        </w:tc>
        <w:tc>
          <w:tcPr>
            <w:tcW w:w="2790" w:type="dxa"/>
            <w:tcBorders>
              <w:bottom w:val="nil"/>
            </w:tcBorders>
            <w:shd w:val="clear" w:color="auto" w:fill="D9D9D9" w:themeFill="background1" w:themeFillShade="D9"/>
          </w:tcPr>
          <w:p w14:paraId="00C333A9"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9E7CF56" w14:textId="77777777" w:rsidTr="00A64A57">
        <w:trPr>
          <w:trHeight w:val="231"/>
        </w:trPr>
        <w:tc>
          <w:tcPr>
            <w:tcW w:w="1885" w:type="dxa"/>
          </w:tcPr>
          <w:p w14:paraId="29AE3635" w14:textId="4C8F704B" w:rsidR="7B751DF0" w:rsidRDefault="7B751DF0" w:rsidP="00E678EC">
            <w:pPr>
              <w:spacing w:after="0"/>
              <w:jc w:val="left"/>
              <w:rPr>
                <w:rFonts w:cs="Calibri"/>
              </w:rPr>
            </w:pPr>
            <w:r w:rsidRPr="6FBA8F61">
              <w:rPr>
                <w:rFonts w:cs="Calibri"/>
              </w:rPr>
              <w:t>5</w:t>
            </w:r>
            <w:r w:rsidR="6FBA8F61" w:rsidRPr="6FBA8F61">
              <w:rPr>
                <w:rFonts w:cs="Calibri"/>
              </w:rPr>
              <w:t>00</w:t>
            </w:r>
          </w:p>
        </w:tc>
        <w:tc>
          <w:tcPr>
            <w:tcW w:w="3150" w:type="dxa"/>
          </w:tcPr>
          <w:p w14:paraId="71376493" w14:textId="20327D80" w:rsidR="1BF21376" w:rsidRDefault="1BF21376" w:rsidP="00E678EC">
            <w:pPr>
              <w:spacing w:after="0"/>
              <w:jc w:val="left"/>
              <w:rPr>
                <w:rFonts w:cs="Calibri"/>
              </w:rPr>
            </w:pPr>
            <w:r w:rsidRPr="6FBA8F61">
              <w:rPr>
                <w:rFonts w:cs="Calibri"/>
              </w:rPr>
              <w:t>5</w:t>
            </w:r>
            <w:r w:rsidR="6FBA8F61" w:rsidRPr="6FBA8F61">
              <w:rPr>
                <w:rFonts w:cs="Calibri"/>
              </w:rPr>
              <w:t>00</w:t>
            </w:r>
          </w:p>
        </w:tc>
        <w:tc>
          <w:tcPr>
            <w:tcW w:w="2790" w:type="dxa"/>
          </w:tcPr>
          <w:p w14:paraId="0E426772" w14:textId="62201D2C" w:rsidR="6FBA8F61" w:rsidRDefault="6FBA8F61" w:rsidP="00E678EC">
            <w:pPr>
              <w:spacing w:after="0"/>
              <w:jc w:val="left"/>
              <w:rPr>
                <w:rFonts w:cs="Calibri"/>
              </w:rPr>
            </w:pPr>
            <w:r w:rsidRPr="6FBA8F61">
              <w:rPr>
                <w:rFonts w:cs="Calibri"/>
              </w:rPr>
              <w:t xml:space="preserve">Invalid </w:t>
            </w:r>
            <w:r w:rsidR="6F81B432" w:rsidRPr="6FBA8F61">
              <w:rPr>
                <w:rFonts w:cs="Calibri"/>
              </w:rPr>
              <w:t>ID</w:t>
            </w:r>
          </w:p>
        </w:tc>
      </w:tr>
      <w:tr w:rsidR="6FBA8F61" w14:paraId="0532F867" w14:textId="77777777" w:rsidTr="00A64A57">
        <w:trPr>
          <w:trHeight w:val="377"/>
        </w:trPr>
        <w:tc>
          <w:tcPr>
            <w:tcW w:w="1885" w:type="dxa"/>
          </w:tcPr>
          <w:p w14:paraId="0F1E17AD" w14:textId="77777777" w:rsidR="6FBA8F61" w:rsidRDefault="6FBA8F61" w:rsidP="00E678EC">
            <w:pPr>
              <w:spacing w:after="0"/>
              <w:jc w:val="left"/>
              <w:rPr>
                <w:rFonts w:cs="Calibri"/>
              </w:rPr>
            </w:pPr>
            <w:r w:rsidRPr="6FBA8F61">
              <w:rPr>
                <w:rFonts w:cs="Calibri"/>
              </w:rPr>
              <w:t>401</w:t>
            </w:r>
          </w:p>
        </w:tc>
        <w:tc>
          <w:tcPr>
            <w:tcW w:w="3150" w:type="dxa"/>
          </w:tcPr>
          <w:p w14:paraId="64F5EB42" w14:textId="77777777" w:rsidR="6FBA8F61" w:rsidRDefault="6FBA8F61" w:rsidP="00E678EC">
            <w:pPr>
              <w:spacing w:after="0"/>
              <w:jc w:val="left"/>
              <w:rPr>
                <w:rFonts w:cs="Calibri"/>
              </w:rPr>
            </w:pPr>
            <w:r w:rsidRPr="6FBA8F61">
              <w:rPr>
                <w:rFonts w:cs="Calibri"/>
              </w:rPr>
              <w:t>401</w:t>
            </w:r>
          </w:p>
        </w:tc>
        <w:tc>
          <w:tcPr>
            <w:tcW w:w="2790" w:type="dxa"/>
          </w:tcPr>
          <w:p w14:paraId="1680D8AB" w14:textId="3ED257AA" w:rsidR="6FBA8F61" w:rsidRDefault="6FBA8F61" w:rsidP="00E678EC">
            <w:pPr>
              <w:spacing w:after="0"/>
              <w:jc w:val="left"/>
              <w:rPr>
                <w:rFonts w:cs="Calibri"/>
              </w:rPr>
            </w:pPr>
            <w:r w:rsidRPr="6FBA8F61">
              <w:rPr>
                <w:rFonts w:cs="Calibri"/>
              </w:rPr>
              <w:t>Unauthorized</w:t>
            </w:r>
          </w:p>
        </w:tc>
      </w:tr>
    </w:tbl>
    <w:p w14:paraId="19D68C11" w14:textId="77777777" w:rsidR="00E678EC" w:rsidRDefault="00E678EC" w:rsidP="00E678EC">
      <w:pPr>
        <w:pStyle w:val="Heading3"/>
        <w:sectPr w:rsidR="00E678EC" w:rsidSect="005F3B2A">
          <w:type w:val="continuous"/>
          <w:pgSz w:w="12242" w:h="15842" w:code="1"/>
          <w:pgMar w:top="1440" w:right="1440" w:bottom="1440" w:left="1440" w:header="720" w:footer="720" w:gutter="0"/>
          <w:cols w:sep="1" w:space="1440"/>
          <w:docGrid w:linePitch="360"/>
        </w:sectPr>
      </w:pPr>
    </w:p>
    <w:p w14:paraId="005C7454" w14:textId="2389D385" w:rsidR="002E5AFE" w:rsidRPr="00494516" w:rsidRDefault="437D43F3" w:rsidP="00E678EC">
      <w:pPr>
        <w:pStyle w:val="Heading3"/>
      </w:pPr>
      <w:bookmarkStart w:id="123" w:name="_Toc216777056"/>
      <w:r w:rsidRPr="00494516">
        <w:lastRenderedPageBreak/>
        <w:t>Sample Response Body</w:t>
      </w:r>
      <w:bookmarkEnd w:id="123"/>
    </w:p>
    <w:p w14:paraId="7BD9A6B5" w14:textId="48C197F0" w:rsidR="437D43F3" w:rsidRPr="00BC2B9C" w:rsidRDefault="437D43F3" w:rsidP="00A83BE3">
      <w:pPr>
        <w:spacing w:after="0"/>
        <w:rPr>
          <w:rFonts w:ascii="Consolas" w:hAnsi="Consolas"/>
        </w:rPr>
      </w:pPr>
      <w:r w:rsidRPr="00BC2B9C">
        <w:rPr>
          <w:rFonts w:ascii="Consolas" w:hAnsi="Consolas"/>
        </w:rPr>
        <w:t>{</w:t>
      </w:r>
    </w:p>
    <w:p w14:paraId="498C8CD9" w14:textId="069D767F" w:rsidR="437D43F3" w:rsidRPr="00BC2B9C" w:rsidRDefault="437D43F3" w:rsidP="00A83BE3">
      <w:pPr>
        <w:spacing w:after="0"/>
        <w:rPr>
          <w:rFonts w:ascii="Consolas" w:hAnsi="Consolas"/>
        </w:rPr>
      </w:pPr>
      <w:r w:rsidRPr="00BC2B9C">
        <w:rPr>
          <w:rFonts w:ascii="Consolas" w:hAnsi="Consolas"/>
        </w:rPr>
        <w:t xml:space="preserve">  "model_execution_parameter_id": "2203",</w:t>
      </w:r>
    </w:p>
    <w:p w14:paraId="42AD3A32" w14:textId="1AF9B474" w:rsidR="437D43F3" w:rsidRPr="00BC2B9C" w:rsidRDefault="437D43F3" w:rsidP="00A83BE3">
      <w:pPr>
        <w:spacing w:after="0"/>
        <w:rPr>
          <w:rFonts w:ascii="Consolas" w:hAnsi="Consolas"/>
        </w:rPr>
      </w:pPr>
      <w:r w:rsidRPr="00BC2B9C">
        <w:rPr>
          <w:rFonts w:ascii="Consolas" w:hAnsi="Consolas"/>
        </w:rPr>
        <w:t xml:space="preserve">  "parameters": [</w:t>
      </w:r>
    </w:p>
    <w:p w14:paraId="1E1D7ED1" w14:textId="1B463A83" w:rsidR="437D43F3" w:rsidRPr="00BC2B9C" w:rsidRDefault="437D43F3" w:rsidP="00A83BE3">
      <w:pPr>
        <w:spacing w:after="0"/>
        <w:rPr>
          <w:rFonts w:ascii="Consolas" w:hAnsi="Consolas"/>
        </w:rPr>
      </w:pPr>
      <w:r w:rsidRPr="00BC2B9C">
        <w:rPr>
          <w:rFonts w:ascii="Consolas" w:hAnsi="Consolas"/>
        </w:rPr>
        <w:t xml:space="preserve">    {</w:t>
      </w:r>
    </w:p>
    <w:p w14:paraId="312F0636" w14:textId="12282B28" w:rsidR="437D43F3" w:rsidRPr="00BC2B9C" w:rsidRDefault="437D43F3" w:rsidP="00A83BE3">
      <w:pPr>
        <w:spacing w:after="0"/>
        <w:rPr>
          <w:rFonts w:ascii="Consolas" w:hAnsi="Consolas"/>
        </w:rPr>
      </w:pPr>
      <w:r w:rsidRPr="00BC2B9C">
        <w:rPr>
          <w:rFonts w:ascii="Consolas" w:hAnsi="Consolas"/>
        </w:rPr>
        <w:t xml:space="preserve">      "key_vibration_1": "vibration_1"</w:t>
      </w:r>
    </w:p>
    <w:p w14:paraId="31B143B9" w14:textId="4CD27F13" w:rsidR="437D43F3" w:rsidRPr="00BC2B9C" w:rsidRDefault="437D43F3" w:rsidP="00A83BE3">
      <w:pPr>
        <w:spacing w:after="0"/>
        <w:rPr>
          <w:rFonts w:ascii="Consolas" w:hAnsi="Consolas"/>
        </w:rPr>
      </w:pPr>
      <w:r w:rsidRPr="00BC2B9C">
        <w:rPr>
          <w:rFonts w:ascii="Consolas" w:hAnsi="Consolas"/>
        </w:rPr>
        <w:t xml:space="preserve">    },</w:t>
      </w:r>
    </w:p>
    <w:p w14:paraId="7D879875" w14:textId="7E03296D" w:rsidR="437D43F3" w:rsidRPr="00BC2B9C" w:rsidRDefault="437D43F3" w:rsidP="00A83BE3">
      <w:pPr>
        <w:spacing w:after="0"/>
        <w:rPr>
          <w:rFonts w:ascii="Consolas" w:hAnsi="Consolas"/>
        </w:rPr>
      </w:pPr>
      <w:r w:rsidRPr="00BC2B9C">
        <w:rPr>
          <w:rFonts w:ascii="Consolas" w:hAnsi="Consolas"/>
        </w:rPr>
        <w:t xml:space="preserve">    {</w:t>
      </w:r>
    </w:p>
    <w:p w14:paraId="62CCBE64" w14:textId="7C21EA78" w:rsidR="437D43F3" w:rsidRPr="00BC2B9C" w:rsidRDefault="437D43F3" w:rsidP="00A83BE3">
      <w:pPr>
        <w:spacing w:after="0"/>
        <w:rPr>
          <w:rFonts w:ascii="Consolas" w:hAnsi="Consolas"/>
        </w:rPr>
      </w:pPr>
      <w:r w:rsidRPr="00BC2B9C">
        <w:rPr>
          <w:rFonts w:ascii="Consolas" w:hAnsi="Consolas"/>
        </w:rPr>
        <w:t xml:space="preserve">      "key_vibration_2": "vibration_2"</w:t>
      </w:r>
    </w:p>
    <w:p w14:paraId="7879E56D" w14:textId="216D5816" w:rsidR="437D43F3" w:rsidRPr="00BC2B9C" w:rsidRDefault="437D43F3" w:rsidP="00A83BE3">
      <w:pPr>
        <w:spacing w:after="0"/>
        <w:rPr>
          <w:rFonts w:ascii="Consolas" w:hAnsi="Consolas"/>
        </w:rPr>
      </w:pPr>
      <w:r w:rsidRPr="00BC2B9C">
        <w:rPr>
          <w:rFonts w:ascii="Consolas" w:hAnsi="Consolas"/>
        </w:rPr>
        <w:t xml:space="preserve">    },</w:t>
      </w:r>
    </w:p>
    <w:p w14:paraId="1BDC59AC" w14:textId="41D1300C" w:rsidR="437D43F3" w:rsidRPr="00BC2B9C" w:rsidRDefault="437D43F3" w:rsidP="00A83BE3">
      <w:pPr>
        <w:spacing w:after="0"/>
        <w:rPr>
          <w:rFonts w:ascii="Consolas" w:hAnsi="Consolas"/>
        </w:rPr>
      </w:pPr>
      <w:r w:rsidRPr="00BC2B9C">
        <w:rPr>
          <w:rFonts w:ascii="Consolas" w:hAnsi="Consolas"/>
        </w:rPr>
        <w:t xml:space="preserve">    {</w:t>
      </w:r>
    </w:p>
    <w:p w14:paraId="6649239F" w14:textId="5455D949" w:rsidR="437D43F3" w:rsidRPr="00BC2B9C" w:rsidRDefault="437D43F3" w:rsidP="00A83BE3">
      <w:pPr>
        <w:spacing w:after="0"/>
        <w:rPr>
          <w:rFonts w:ascii="Consolas" w:hAnsi="Consolas"/>
        </w:rPr>
      </w:pPr>
      <w:r w:rsidRPr="00BC2B9C">
        <w:rPr>
          <w:rFonts w:ascii="Consolas" w:hAnsi="Consolas"/>
        </w:rPr>
        <w:t xml:space="preserve">      "key_pressure_1": "pressure_1"</w:t>
      </w:r>
    </w:p>
    <w:p w14:paraId="710B13C7" w14:textId="072FCB2F" w:rsidR="437D43F3" w:rsidRPr="00BC2B9C" w:rsidRDefault="437D43F3" w:rsidP="00A83BE3">
      <w:pPr>
        <w:spacing w:after="0"/>
        <w:rPr>
          <w:rFonts w:ascii="Consolas" w:hAnsi="Consolas"/>
        </w:rPr>
      </w:pPr>
      <w:r w:rsidRPr="00BC2B9C">
        <w:rPr>
          <w:rFonts w:ascii="Consolas" w:hAnsi="Consolas"/>
        </w:rPr>
        <w:t xml:space="preserve">    },</w:t>
      </w:r>
    </w:p>
    <w:p w14:paraId="53FBBD02" w14:textId="3BBE8CBD" w:rsidR="437D43F3" w:rsidRPr="00BC2B9C" w:rsidRDefault="437D43F3" w:rsidP="00A83BE3">
      <w:pPr>
        <w:spacing w:after="0"/>
        <w:rPr>
          <w:rFonts w:ascii="Consolas" w:hAnsi="Consolas"/>
        </w:rPr>
      </w:pPr>
      <w:r w:rsidRPr="00BC2B9C">
        <w:rPr>
          <w:rFonts w:ascii="Consolas" w:hAnsi="Consolas"/>
        </w:rPr>
        <w:t xml:space="preserve">    {</w:t>
      </w:r>
    </w:p>
    <w:p w14:paraId="0048A7EF" w14:textId="6196DAA8" w:rsidR="437D43F3" w:rsidRPr="00BC2B9C" w:rsidRDefault="437D43F3" w:rsidP="00A83BE3">
      <w:pPr>
        <w:spacing w:after="0"/>
        <w:rPr>
          <w:rFonts w:ascii="Consolas" w:hAnsi="Consolas"/>
        </w:rPr>
      </w:pPr>
      <w:r w:rsidRPr="00BC2B9C">
        <w:rPr>
          <w:rFonts w:ascii="Consolas" w:hAnsi="Consolas"/>
        </w:rPr>
        <w:t xml:space="preserve">      "key_pressure_2": "pressure_2"</w:t>
      </w:r>
    </w:p>
    <w:p w14:paraId="66F4F278" w14:textId="6A531FBF" w:rsidR="437D43F3" w:rsidRPr="00BC2B9C" w:rsidRDefault="437D43F3" w:rsidP="00A83BE3">
      <w:pPr>
        <w:spacing w:after="0"/>
        <w:rPr>
          <w:rFonts w:ascii="Consolas" w:hAnsi="Consolas"/>
        </w:rPr>
      </w:pPr>
      <w:r w:rsidRPr="00BC2B9C">
        <w:rPr>
          <w:rFonts w:ascii="Consolas" w:hAnsi="Consolas"/>
        </w:rPr>
        <w:t xml:space="preserve">    },</w:t>
      </w:r>
    </w:p>
    <w:p w14:paraId="5705C4B9" w14:textId="040CA9E8" w:rsidR="437D43F3" w:rsidRPr="00BC2B9C" w:rsidRDefault="437D43F3" w:rsidP="00A83BE3">
      <w:pPr>
        <w:spacing w:after="0"/>
        <w:rPr>
          <w:rFonts w:ascii="Consolas" w:hAnsi="Consolas"/>
        </w:rPr>
      </w:pPr>
      <w:r w:rsidRPr="00BC2B9C">
        <w:rPr>
          <w:rFonts w:ascii="Consolas" w:hAnsi="Consolas"/>
        </w:rPr>
        <w:t xml:space="preserve">    {</w:t>
      </w:r>
    </w:p>
    <w:p w14:paraId="78FB8E5D" w14:textId="7D771F2C" w:rsidR="437D43F3" w:rsidRPr="00BC2B9C" w:rsidRDefault="437D43F3" w:rsidP="00A83BE3">
      <w:pPr>
        <w:spacing w:after="0"/>
        <w:rPr>
          <w:rFonts w:ascii="Consolas" w:hAnsi="Consolas"/>
        </w:rPr>
      </w:pPr>
      <w:r w:rsidRPr="00BC2B9C">
        <w:rPr>
          <w:rFonts w:ascii="Consolas" w:hAnsi="Consolas"/>
        </w:rPr>
        <w:t xml:space="preserve">      "key_pressure_3": "pressure_3"</w:t>
      </w:r>
    </w:p>
    <w:p w14:paraId="1A437B4B" w14:textId="56D1E350" w:rsidR="437D43F3" w:rsidRPr="00BC2B9C" w:rsidRDefault="437D43F3" w:rsidP="00A83BE3">
      <w:pPr>
        <w:spacing w:after="0"/>
        <w:rPr>
          <w:rFonts w:ascii="Consolas" w:hAnsi="Consolas"/>
        </w:rPr>
      </w:pPr>
      <w:r w:rsidRPr="00BC2B9C">
        <w:rPr>
          <w:rFonts w:ascii="Consolas" w:hAnsi="Consolas"/>
        </w:rPr>
        <w:t xml:space="preserve">    },</w:t>
      </w:r>
    </w:p>
    <w:p w14:paraId="14C33455" w14:textId="2AD6EB74" w:rsidR="437D43F3" w:rsidRPr="00BC2B9C" w:rsidRDefault="437D43F3" w:rsidP="00A83BE3">
      <w:pPr>
        <w:spacing w:after="0"/>
        <w:rPr>
          <w:rFonts w:ascii="Consolas" w:hAnsi="Consolas"/>
        </w:rPr>
      </w:pPr>
      <w:r w:rsidRPr="00BC2B9C">
        <w:rPr>
          <w:rFonts w:ascii="Consolas" w:hAnsi="Consolas"/>
        </w:rPr>
        <w:t xml:space="preserve">    {</w:t>
      </w:r>
    </w:p>
    <w:p w14:paraId="5F7952CE" w14:textId="1DB22441" w:rsidR="437D43F3" w:rsidRPr="00BC2B9C" w:rsidRDefault="437D43F3" w:rsidP="00A83BE3">
      <w:pPr>
        <w:spacing w:after="0"/>
        <w:rPr>
          <w:rFonts w:ascii="Consolas" w:hAnsi="Consolas"/>
        </w:rPr>
      </w:pPr>
      <w:r w:rsidRPr="00BC2B9C">
        <w:rPr>
          <w:rFonts w:ascii="Consolas" w:hAnsi="Consolas"/>
        </w:rPr>
        <w:t xml:space="preserve">      "key_temp_1": "temp_1"</w:t>
      </w:r>
    </w:p>
    <w:p w14:paraId="5A11A4AD" w14:textId="658C3DB0" w:rsidR="437D43F3" w:rsidRPr="00BC2B9C" w:rsidRDefault="437D43F3" w:rsidP="00A83BE3">
      <w:pPr>
        <w:spacing w:after="0"/>
        <w:rPr>
          <w:rFonts w:ascii="Consolas" w:hAnsi="Consolas"/>
        </w:rPr>
      </w:pPr>
      <w:r w:rsidRPr="00BC2B9C">
        <w:rPr>
          <w:rFonts w:ascii="Consolas" w:hAnsi="Consolas"/>
        </w:rPr>
        <w:t xml:space="preserve">    },</w:t>
      </w:r>
    </w:p>
    <w:p w14:paraId="3DB9B3E3" w14:textId="35A8FF2A" w:rsidR="437D43F3" w:rsidRPr="00BC2B9C" w:rsidRDefault="437D43F3" w:rsidP="00A83BE3">
      <w:pPr>
        <w:spacing w:after="0"/>
        <w:rPr>
          <w:rFonts w:ascii="Consolas" w:hAnsi="Consolas"/>
        </w:rPr>
      </w:pPr>
      <w:r w:rsidRPr="00BC2B9C">
        <w:rPr>
          <w:rFonts w:ascii="Consolas" w:hAnsi="Consolas"/>
        </w:rPr>
        <w:t xml:space="preserve">    {</w:t>
      </w:r>
    </w:p>
    <w:p w14:paraId="44C68709" w14:textId="5188CE6A" w:rsidR="437D43F3" w:rsidRPr="00BC2B9C" w:rsidRDefault="437D43F3" w:rsidP="00A83BE3">
      <w:pPr>
        <w:spacing w:after="0"/>
        <w:rPr>
          <w:rFonts w:ascii="Consolas" w:hAnsi="Consolas"/>
        </w:rPr>
      </w:pPr>
      <w:r w:rsidRPr="00BC2B9C">
        <w:rPr>
          <w:rFonts w:ascii="Consolas" w:hAnsi="Consolas"/>
        </w:rPr>
        <w:t xml:space="preserve">      "key_temp_2": "temp_2"</w:t>
      </w:r>
    </w:p>
    <w:p w14:paraId="753EA537" w14:textId="6EFE3647" w:rsidR="437D43F3" w:rsidRPr="00BC2B9C" w:rsidRDefault="437D43F3" w:rsidP="00A83BE3">
      <w:pPr>
        <w:spacing w:after="0"/>
        <w:rPr>
          <w:rFonts w:ascii="Consolas" w:hAnsi="Consolas"/>
        </w:rPr>
      </w:pPr>
      <w:r w:rsidRPr="00BC2B9C">
        <w:rPr>
          <w:rFonts w:ascii="Consolas" w:hAnsi="Consolas"/>
        </w:rPr>
        <w:t xml:space="preserve">    }</w:t>
      </w:r>
    </w:p>
    <w:p w14:paraId="6750BAC4" w14:textId="56BC0387" w:rsidR="437D43F3" w:rsidRPr="00BC2B9C" w:rsidRDefault="437D43F3" w:rsidP="00A83BE3">
      <w:pPr>
        <w:spacing w:after="0"/>
        <w:rPr>
          <w:rFonts w:ascii="Consolas" w:hAnsi="Consolas"/>
        </w:rPr>
      </w:pPr>
      <w:r w:rsidRPr="00BC2B9C">
        <w:rPr>
          <w:rFonts w:ascii="Consolas" w:hAnsi="Consolas"/>
        </w:rPr>
        <w:t xml:space="preserve">  ]</w:t>
      </w:r>
    </w:p>
    <w:p w14:paraId="6AEAB797" w14:textId="77777777" w:rsidR="00735965" w:rsidRPr="00BC2B9C" w:rsidRDefault="437D43F3" w:rsidP="00735965">
      <w:pPr>
        <w:spacing w:after="0"/>
        <w:rPr>
          <w:rFonts w:ascii="Consolas" w:hAnsi="Consolas"/>
        </w:rPr>
      </w:pPr>
      <w:r w:rsidRPr="00BC2B9C">
        <w:rPr>
          <w:rFonts w:ascii="Consolas" w:hAnsi="Consolas"/>
        </w:rPr>
        <w:t>}</w:t>
      </w:r>
    </w:p>
    <w:p w14:paraId="56C8368D" w14:textId="77777777" w:rsidR="00E678EC" w:rsidRDefault="00E678EC" w:rsidP="00735965">
      <w:pPr>
        <w:pStyle w:val="Heading2"/>
        <w:sectPr w:rsidR="00E678EC" w:rsidSect="00E678EC">
          <w:pgSz w:w="12242" w:h="15842" w:code="1"/>
          <w:pgMar w:top="1440" w:right="1440" w:bottom="1440" w:left="1440" w:header="720" w:footer="720" w:gutter="0"/>
          <w:cols w:sep="1" w:space="1440"/>
          <w:docGrid w:linePitch="360"/>
        </w:sectPr>
      </w:pPr>
    </w:p>
    <w:p w14:paraId="3D1AF5CB" w14:textId="49920368" w:rsidR="0284E1C2" w:rsidRDefault="0284E1C2" w:rsidP="00735965">
      <w:pPr>
        <w:pStyle w:val="Heading2"/>
      </w:pPr>
      <w:bookmarkStart w:id="124" w:name="_Toc216777057"/>
      <w:bookmarkStart w:id="125" w:name="_Toc216777105"/>
      <w:r>
        <w:lastRenderedPageBreak/>
        <w:t>UpdateModelParameter</w:t>
      </w:r>
      <w:bookmarkEnd w:id="124"/>
      <w:bookmarkEnd w:id="125"/>
    </w:p>
    <w:p w14:paraId="3AB1D61F" w14:textId="1717C240" w:rsidR="006D3482" w:rsidRDefault="006D3482" w:rsidP="006D3482">
      <w:r w:rsidRPr="006D3482">
        <w:t>This API updates the model details into the ModelExecutionParameters Table in sql-ia-model-db  based on the ID.</w:t>
      </w:r>
    </w:p>
    <w:p w14:paraId="2801AA6A" w14:textId="62D60605" w:rsidR="000322E7" w:rsidRDefault="000322E7" w:rsidP="00E678EC">
      <w:pPr>
        <w:pStyle w:val="Heading3"/>
      </w:pPr>
      <w:bookmarkStart w:id="126" w:name="_Toc216777058"/>
      <w:r>
        <w:t>Specification</w:t>
      </w:r>
      <w:r w:rsidR="00E678EC">
        <w:t>s</w:t>
      </w:r>
      <w:bookmarkEnd w:id="126"/>
    </w:p>
    <w:tbl>
      <w:tblPr>
        <w:tblStyle w:val="TableGridLight"/>
        <w:tblW w:w="9072" w:type="dxa"/>
        <w:tblLayout w:type="fixed"/>
        <w:tblLook w:val="04A0" w:firstRow="1" w:lastRow="0" w:firstColumn="1" w:lastColumn="0" w:noHBand="0" w:noVBand="1"/>
      </w:tblPr>
      <w:tblGrid>
        <w:gridCol w:w="2604"/>
        <w:gridCol w:w="6468"/>
      </w:tblGrid>
      <w:tr w:rsidR="00E47330" w14:paraId="61CB923B" w14:textId="77777777" w:rsidTr="00E678EC">
        <w:trPr>
          <w:trHeight w:val="7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E06205" w14:textId="77777777" w:rsidR="00E47330" w:rsidRDefault="00E47330" w:rsidP="00E678EC">
            <w:pPr>
              <w:jc w:val="left"/>
            </w:pPr>
            <w:r>
              <w:t>PROTOCOL</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4A1D517A" w14:textId="23F71230" w:rsidR="00E47330" w:rsidRPr="00390618" w:rsidRDefault="00E47330" w:rsidP="00E678EC">
            <w:pPr>
              <w:jc w:val="left"/>
              <w:rPr>
                <w:rFonts w:ascii="Consolas" w:hAnsi="Consolas"/>
              </w:rPr>
            </w:pPr>
            <w:r w:rsidRPr="00390618">
              <w:rPr>
                <w:rFonts w:ascii="Consolas" w:hAnsi="Consolas"/>
              </w:rPr>
              <w:t>HTTPS</w:t>
            </w:r>
          </w:p>
        </w:tc>
      </w:tr>
      <w:tr w:rsidR="00E47330" w14:paraId="3902E7B7" w14:textId="77777777" w:rsidTr="00E678EC">
        <w:trPr>
          <w:trHeight w:val="4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9B5C443" w14:textId="2BCE4D02" w:rsidR="00E47330" w:rsidRDefault="00E47330" w:rsidP="00E678EC">
            <w:pPr>
              <w:jc w:val="left"/>
              <w:rPr>
                <w:kern w:val="2"/>
              </w:rPr>
            </w:pPr>
            <w:r>
              <w:t xml:space="preserve">PATH </w:t>
            </w:r>
            <w:r w:rsidR="002A315D">
              <w:t>(</w:t>
            </w:r>
            <w:r>
              <w:t>Public Exposure</w:t>
            </w:r>
            <w:r w:rsidR="002A315D">
              <w:t>)</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2D372E95" w14:textId="0D088DFE" w:rsidR="00E47330" w:rsidRPr="00390618" w:rsidRDefault="00E678EC" w:rsidP="00E678EC">
            <w:pPr>
              <w:jc w:val="left"/>
              <w:rPr>
                <w:rFonts w:ascii="Consolas" w:hAnsi="Consolas"/>
              </w:rPr>
            </w:pPr>
            <w:hyperlink r:id="rId34" w:history="1">
              <w:r w:rsidRPr="00390618">
                <w:rPr>
                  <w:rStyle w:val="Hyperlink"/>
                  <w:rFonts w:ascii="Consolas" w:hAnsi="Consolas"/>
                  <w:lang w:val="en-IN"/>
                </w:rPr>
                <w:t>https://$(APIM_NAME).azure-api.net/api/iamodel/modelParameter/{id}</w:t>
              </w:r>
            </w:hyperlink>
            <w:r w:rsidRPr="00390618">
              <w:rPr>
                <w:rFonts w:ascii="Consolas" w:hAnsi="Consolas"/>
                <w:lang w:val="en-IN"/>
              </w:rPr>
              <w:t xml:space="preserve"> </w:t>
            </w:r>
          </w:p>
        </w:tc>
      </w:tr>
      <w:tr w:rsidR="00E47330" w14:paraId="5FA51995" w14:textId="77777777" w:rsidTr="00E678EC">
        <w:trPr>
          <w:trHeight w:val="60"/>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3F802C4D" w14:textId="77777777" w:rsidR="00E47330" w:rsidRDefault="00E47330" w:rsidP="00E678EC">
            <w:pPr>
              <w:jc w:val="left"/>
              <w:rPr>
                <w:kern w:val="2"/>
              </w:rPr>
            </w:pPr>
            <w:r>
              <w:t>METHOD</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3305120" w14:textId="3CF11FC8" w:rsidR="00E47330" w:rsidRPr="00390618" w:rsidRDefault="005A0B79" w:rsidP="00E678EC">
            <w:pPr>
              <w:jc w:val="left"/>
              <w:rPr>
                <w:rFonts w:ascii="Consolas" w:hAnsi="Consolas"/>
              </w:rPr>
            </w:pPr>
            <w:r w:rsidRPr="00390618">
              <w:rPr>
                <w:rFonts w:ascii="Consolas" w:hAnsi="Consolas"/>
              </w:rPr>
              <w:t>PUT</w:t>
            </w:r>
          </w:p>
        </w:tc>
      </w:tr>
      <w:tr w:rsidR="00E47330" w14:paraId="303A5330" w14:textId="77777777" w:rsidTr="00E678EC">
        <w:trPr>
          <w:trHeight w:val="105"/>
        </w:trPr>
        <w:tc>
          <w:tcPr>
            <w:tcW w:w="2879"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BD3449D" w14:textId="77777777" w:rsidR="00E47330" w:rsidRDefault="00E47330" w:rsidP="00E678EC">
            <w:pPr>
              <w:jc w:val="left"/>
              <w:rPr>
                <w:kern w:val="2"/>
              </w:rPr>
            </w:pPr>
            <w:r>
              <w:t>CONTENT TYPE</w:t>
            </w:r>
          </w:p>
        </w:tc>
        <w:tc>
          <w:tcPr>
            <w:tcW w:w="719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2FC32EB" w14:textId="77777777" w:rsidR="00E47330" w:rsidRPr="00390618" w:rsidRDefault="00E47330" w:rsidP="00E678EC">
            <w:pPr>
              <w:jc w:val="left"/>
              <w:rPr>
                <w:rFonts w:ascii="Consolas" w:hAnsi="Consolas"/>
              </w:rPr>
            </w:pPr>
            <w:r w:rsidRPr="00390618">
              <w:rPr>
                <w:rFonts w:ascii="Consolas" w:hAnsi="Consolas"/>
              </w:rPr>
              <w:t>application / json</w:t>
            </w:r>
          </w:p>
        </w:tc>
      </w:tr>
    </w:tbl>
    <w:p w14:paraId="61ED68E4" w14:textId="6727D28F" w:rsidR="00E47330" w:rsidRDefault="000322E7" w:rsidP="00E678EC">
      <w:pPr>
        <w:pStyle w:val="Heading3"/>
      </w:pPr>
      <w:bookmarkStart w:id="127" w:name="_Toc216777059"/>
      <w:r>
        <w:t>Input</w:t>
      </w:r>
      <w:r w:rsidR="00E678EC">
        <w:t xml:space="preserve"> Header Parameters</w:t>
      </w:r>
      <w:bookmarkEnd w:id="12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304"/>
        <w:gridCol w:w="876"/>
        <w:gridCol w:w="948"/>
        <w:gridCol w:w="1298"/>
      </w:tblGrid>
      <w:tr w:rsidR="000322E7" w14:paraId="73AC504C" w14:textId="77777777" w:rsidTr="00E678EC">
        <w:trPr>
          <w:trHeight w:val="300"/>
        </w:trPr>
        <w:tc>
          <w:tcPr>
            <w:tcW w:w="88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6914305" w14:textId="77777777" w:rsidR="000322E7" w:rsidRDefault="000322E7" w:rsidP="00FA0CA9">
            <w:pPr>
              <w:spacing w:after="0"/>
              <w:rPr>
                <w:rFonts w:cs="Calibri"/>
              </w:rPr>
            </w:pPr>
            <w:r w:rsidRPr="6FBA8F61">
              <w:rPr>
                <w:rFonts w:cs="Calibri"/>
                <w:b/>
                <w:bCs/>
              </w:rPr>
              <w:t>Parameter</w:t>
            </w:r>
          </w:p>
        </w:tc>
        <w:tc>
          <w:tcPr>
            <w:tcW w:w="238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DC4F4D9" w14:textId="77777777" w:rsidR="000322E7" w:rsidRDefault="000322E7" w:rsidP="00FA0CA9">
            <w:pPr>
              <w:spacing w:after="0"/>
              <w:rPr>
                <w:rFonts w:cs="Calibri"/>
              </w:rPr>
            </w:pPr>
            <w:r w:rsidRPr="6FBA8F61">
              <w:rPr>
                <w:rFonts w:cs="Calibri"/>
                <w:b/>
                <w:bCs/>
              </w:rPr>
              <w:t>Description</w:t>
            </w:r>
          </w:p>
        </w:tc>
        <w:tc>
          <w:tcPr>
            <w:tcW w:w="47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7F22776" w14:textId="77777777" w:rsidR="000322E7" w:rsidRDefault="000322E7" w:rsidP="00FA0CA9">
            <w:pPr>
              <w:spacing w:after="0"/>
              <w:rPr>
                <w:rFonts w:cs="Calibri"/>
              </w:rPr>
            </w:pPr>
            <w:r w:rsidRPr="6FBA8F61">
              <w:rPr>
                <w:rFonts w:cs="Calibri"/>
                <w:b/>
                <w:bCs/>
              </w:rPr>
              <w:t>M/O</w:t>
            </w:r>
          </w:p>
        </w:tc>
        <w:tc>
          <w:tcPr>
            <w:tcW w:w="53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FE0B2CE" w14:textId="77777777" w:rsidR="000322E7" w:rsidRDefault="000322E7" w:rsidP="00FA0CA9">
            <w:pPr>
              <w:spacing w:after="0"/>
              <w:rPr>
                <w:rFonts w:cs="Calibri"/>
              </w:rPr>
            </w:pPr>
            <w:r w:rsidRPr="6FBA8F61">
              <w:rPr>
                <w:rFonts w:cs="Calibri"/>
                <w:b/>
                <w:bCs/>
              </w:rPr>
              <w:t>Max Length</w:t>
            </w:r>
          </w:p>
        </w:tc>
        <w:tc>
          <w:tcPr>
            <w:tcW w:w="7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3879FA" w14:textId="77777777" w:rsidR="000322E7" w:rsidRDefault="000322E7" w:rsidP="00FA0CA9">
            <w:pPr>
              <w:spacing w:after="0"/>
              <w:rPr>
                <w:rFonts w:cs="Calibri"/>
              </w:rPr>
            </w:pPr>
            <w:r w:rsidRPr="6FBA8F61">
              <w:rPr>
                <w:rFonts w:cs="Calibri"/>
                <w:b/>
                <w:bCs/>
              </w:rPr>
              <w:t>Type</w:t>
            </w:r>
          </w:p>
        </w:tc>
      </w:tr>
      <w:tr w:rsidR="000322E7" w14:paraId="128EBBAF" w14:textId="77777777" w:rsidTr="00E678EC">
        <w:trPr>
          <w:trHeight w:val="332"/>
        </w:trPr>
        <w:tc>
          <w:tcPr>
            <w:tcW w:w="880" w:type="pct"/>
            <w:tcBorders>
              <w:top w:val="single" w:sz="4" w:space="0" w:color="auto"/>
              <w:left w:val="single" w:sz="4" w:space="0" w:color="auto"/>
              <w:bottom w:val="single" w:sz="4" w:space="0" w:color="auto"/>
              <w:right w:val="single" w:sz="4" w:space="0" w:color="auto"/>
            </w:tcBorders>
            <w:vAlign w:val="center"/>
          </w:tcPr>
          <w:p w14:paraId="349163B4" w14:textId="77777777" w:rsidR="000322E7" w:rsidRPr="00BC2B9C" w:rsidRDefault="000322E7" w:rsidP="00FA0CA9">
            <w:pPr>
              <w:spacing w:after="0"/>
              <w:rPr>
                <w:rFonts w:ascii="Consolas" w:hAnsi="Consolas" w:cs="Calibri"/>
              </w:rPr>
            </w:pPr>
            <w:r w:rsidRPr="00BC2B9C">
              <w:rPr>
                <w:rFonts w:ascii="Consolas" w:hAnsi="Consolas" w:cs="Calibri"/>
              </w:rPr>
              <w:t>Authorization</w:t>
            </w:r>
          </w:p>
        </w:tc>
        <w:tc>
          <w:tcPr>
            <w:tcW w:w="2385" w:type="pct"/>
            <w:tcBorders>
              <w:top w:val="single" w:sz="4" w:space="0" w:color="auto"/>
              <w:left w:val="single" w:sz="4" w:space="0" w:color="auto"/>
              <w:bottom w:val="single" w:sz="4" w:space="0" w:color="auto"/>
              <w:right w:val="single" w:sz="4" w:space="0" w:color="auto"/>
            </w:tcBorders>
            <w:vAlign w:val="center"/>
          </w:tcPr>
          <w:p w14:paraId="48AAC00A" w14:textId="77777777" w:rsidR="000322E7" w:rsidRPr="00BC2B9C" w:rsidRDefault="000322E7" w:rsidP="00FA0CA9">
            <w:pPr>
              <w:spacing w:after="0"/>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72" w:type="pct"/>
            <w:tcBorders>
              <w:top w:val="single" w:sz="4" w:space="0" w:color="auto"/>
              <w:left w:val="single" w:sz="4" w:space="0" w:color="auto"/>
              <w:bottom w:val="single" w:sz="4" w:space="0" w:color="auto"/>
              <w:right w:val="single" w:sz="4" w:space="0" w:color="auto"/>
            </w:tcBorders>
            <w:vAlign w:val="center"/>
          </w:tcPr>
          <w:p w14:paraId="59961CB1" w14:textId="77777777" w:rsidR="000322E7" w:rsidRPr="00BC2B9C" w:rsidRDefault="000322E7" w:rsidP="00FA0CA9">
            <w:pPr>
              <w:spacing w:after="0"/>
              <w:rPr>
                <w:rFonts w:ascii="Consolas" w:hAnsi="Consolas" w:cs="Calibri"/>
              </w:rPr>
            </w:pPr>
            <w:r w:rsidRPr="00BC2B9C">
              <w:rPr>
                <w:rFonts w:ascii="Consolas" w:hAnsi="Consolas" w:cs="Calibri"/>
              </w:rPr>
              <w:t>M-Public</w:t>
            </w:r>
          </w:p>
        </w:tc>
        <w:tc>
          <w:tcPr>
            <w:tcW w:w="535" w:type="pct"/>
            <w:tcBorders>
              <w:top w:val="single" w:sz="4" w:space="0" w:color="auto"/>
              <w:left w:val="single" w:sz="4" w:space="0" w:color="auto"/>
              <w:bottom w:val="single" w:sz="4" w:space="0" w:color="auto"/>
              <w:right w:val="single" w:sz="4" w:space="0" w:color="auto"/>
            </w:tcBorders>
            <w:vAlign w:val="center"/>
          </w:tcPr>
          <w:p w14:paraId="6ED7A311" w14:textId="77777777" w:rsidR="000322E7" w:rsidRPr="00BC2B9C" w:rsidRDefault="000322E7" w:rsidP="00FA0CA9">
            <w:pPr>
              <w:spacing w:after="0"/>
              <w:rPr>
                <w:rFonts w:ascii="Consolas" w:hAnsi="Consolas" w:cs="Calibri"/>
              </w:rPr>
            </w:pPr>
            <w:r w:rsidRPr="00BC2B9C">
              <w:rPr>
                <w:rFonts w:ascii="Consolas" w:hAnsi="Consolas" w:cs="Calibri"/>
              </w:rPr>
              <w:t>**</w:t>
            </w:r>
          </w:p>
        </w:tc>
        <w:tc>
          <w:tcPr>
            <w:tcW w:w="728" w:type="pct"/>
            <w:tcBorders>
              <w:top w:val="single" w:sz="4" w:space="0" w:color="auto"/>
              <w:left w:val="single" w:sz="4" w:space="0" w:color="auto"/>
              <w:bottom w:val="single" w:sz="4" w:space="0" w:color="auto"/>
              <w:right w:val="single" w:sz="4" w:space="0" w:color="auto"/>
            </w:tcBorders>
            <w:vAlign w:val="center"/>
          </w:tcPr>
          <w:p w14:paraId="6197AB2D" w14:textId="77777777" w:rsidR="000322E7" w:rsidRPr="00BC2B9C" w:rsidRDefault="000322E7" w:rsidP="00FA0CA9">
            <w:pPr>
              <w:spacing w:after="0"/>
              <w:rPr>
                <w:rFonts w:ascii="Consolas" w:hAnsi="Consolas" w:cs="Calibri"/>
              </w:rPr>
            </w:pPr>
            <w:r w:rsidRPr="00BC2B9C">
              <w:rPr>
                <w:rFonts w:ascii="Consolas" w:hAnsi="Consolas" w:cs="Calibri"/>
              </w:rPr>
              <w:t>String</w:t>
            </w:r>
          </w:p>
        </w:tc>
      </w:tr>
    </w:tbl>
    <w:p w14:paraId="4A407A75" w14:textId="28563B50" w:rsidR="000322E7" w:rsidRPr="000322E7" w:rsidRDefault="00E678EC" w:rsidP="00E678EC">
      <w:pPr>
        <w:pStyle w:val="Heading3"/>
      </w:pPr>
      <w:bookmarkStart w:id="128" w:name="_Toc216777060"/>
      <w:r>
        <w:t>Input Body Parameters</w:t>
      </w:r>
      <w:bookmarkEnd w:id="12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34"/>
        <w:gridCol w:w="4164"/>
        <w:gridCol w:w="694"/>
        <w:gridCol w:w="914"/>
        <w:gridCol w:w="1866"/>
      </w:tblGrid>
      <w:tr w:rsidR="6FBA8F61" w14:paraId="46EF1817" w14:textId="77777777" w:rsidTr="00E678EC">
        <w:trPr>
          <w:trHeight w:val="300"/>
        </w:trPr>
        <w:tc>
          <w:tcPr>
            <w:tcW w:w="81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0B3785" w14:textId="77777777" w:rsidR="6FBA8F61" w:rsidRDefault="6FBA8F61" w:rsidP="6FBA8F61">
            <w:pPr>
              <w:spacing w:after="0"/>
              <w:rPr>
                <w:rFonts w:cs="Calibri"/>
              </w:rPr>
            </w:pPr>
            <w:r w:rsidRPr="6FBA8F61">
              <w:rPr>
                <w:rFonts w:cs="Calibri"/>
                <w:b/>
                <w:bCs/>
              </w:rPr>
              <w:t>Parameter</w:t>
            </w:r>
          </w:p>
        </w:tc>
        <w:tc>
          <w:tcPr>
            <w:tcW w:w="232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ED9408B" w14:textId="77777777" w:rsidR="6FBA8F61" w:rsidRDefault="6FBA8F61" w:rsidP="6FBA8F61">
            <w:pPr>
              <w:spacing w:after="0"/>
              <w:rPr>
                <w:rFonts w:cs="Calibri"/>
              </w:rPr>
            </w:pPr>
            <w:r w:rsidRPr="6FBA8F61">
              <w:rPr>
                <w:rFonts w:cs="Calibri"/>
                <w:b/>
                <w:bCs/>
              </w:rPr>
              <w:t>Description</w:t>
            </w:r>
          </w:p>
        </w:tc>
        <w:tc>
          <w:tcPr>
            <w:tcW w:w="40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F970F1D" w14:textId="77777777" w:rsidR="6FBA8F61" w:rsidRDefault="6FBA8F61" w:rsidP="6FBA8F61">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1E3ED4" w14:textId="77777777" w:rsidR="6FBA8F61" w:rsidRDefault="6FBA8F61" w:rsidP="6FBA8F61">
            <w:pPr>
              <w:spacing w:after="0"/>
              <w:rPr>
                <w:rFonts w:cs="Calibri"/>
              </w:rPr>
            </w:pPr>
            <w:r w:rsidRPr="6FBA8F61">
              <w:rPr>
                <w:rFonts w:cs="Calibri"/>
                <w:b/>
                <w:bCs/>
              </w:rPr>
              <w:t>Max Length</w:t>
            </w:r>
          </w:p>
        </w:tc>
        <w:tc>
          <w:tcPr>
            <w:tcW w:w="95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4F94145" w14:textId="77777777" w:rsidR="6FBA8F61" w:rsidRDefault="6FBA8F61" w:rsidP="6FBA8F61">
            <w:pPr>
              <w:spacing w:after="0"/>
              <w:rPr>
                <w:rFonts w:cs="Calibri"/>
              </w:rPr>
            </w:pPr>
            <w:r w:rsidRPr="6FBA8F61">
              <w:rPr>
                <w:rFonts w:cs="Calibri"/>
                <w:b/>
                <w:bCs/>
              </w:rPr>
              <w:t>Type</w:t>
            </w:r>
          </w:p>
        </w:tc>
      </w:tr>
      <w:tr w:rsidR="6FBA8F61" w14:paraId="67AF6484" w14:textId="77777777" w:rsidTr="00E678EC">
        <w:trPr>
          <w:trHeight w:val="190"/>
        </w:trPr>
        <w:tc>
          <w:tcPr>
            <w:tcW w:w="815" w:type="pct"/>
            <w:tcBorders>
              <w:top w:val="single" w:sz="4" w:space="0" w:color="auto"/>
              <w:left w:val="single" w:sz="4" w:space="0" w:color="auto"/>
              <w:bottom w:val="single" w:sz="4" w:space="0" w:color="auto"/>
              <w:right w:val="single" w:sz="4" w:space="0" w:color="auto"/>
            </w:tcBorders>
            <w:vAlign w:val="center"/>
          </w:tcPr>
          <w:p w14:paraId="47033427" w14:textId="1ADC0845" w:rsidR="6FBA8F61" w:rsidRPr="00BC2B9C" w:rsidRDefault="6FBA8F61" w:rsidP="6FBA8F61">
            <w:pPr>
              <w:spacing w:after="0"/>
              <w:rPr>
                <w:rFonts w:ascii="Consolas" w:hAnsi="Consolas" w:cs="Calibri"/>
              </w:rPr>
            </w:pPr>
            <w:r w:rsidRPr="00BC2B9C">
              <w:rPr>
                <w:rFonts w:ascii="Consolas" w:hAnsi="Consolas" w:cs="Calibri"/>
              </w:rPr>
              <w:t>File path</w:t>
            </w:r>
          </w:p>
        </w:tc>
        <w:tc>
          <w:tcPr>
            <w:tcW w:w="2320" w:type="pct"/>
            <w:tcBorders>
              <w:top w:val="single" w:sz="4" w:space="0" w:color="auto"/>
              <w:left w:val="single" w:sz="4" w:space="0" w:color="auto"/>
              <w:bottom w:val="single" w:sz="4" w:space="0" w:color="auto"/>
              <w:right w:val="single" w:sz="4" w:space="0" w:color="auto"/>
            </w:tcBorders>
            <w:vAlign w:val="center"/>
          </w:tcPr>
          <w:p w14:paraId="088B48CA" w14:textId="7C4CF7EA" w:rsidR="17E2FE77" w:rsidRPr="00BC2B9C" w:rsidRDefault="001A1219" w:rsidP="6FBA8F61">
            <w:pPr>
              <w:spacing w:after="0"/>
              <w:rPr>
                <w:rFonts w:ascii="Consolas" w:eastAsia="Consolas" w:hAnsi="Consolas" w:cs="Consolas"/>
                <w:sz w:val="18"/>
                <w:szCs w:val="18"/>
                <w:lang w:val="en-IN"/>
              </w:rPr>
            </w:pPr>
            <w:bookmarkStart w:id="129" w:name="OLE_LINK31"/>
            <w:r w:rsidRPr="00BC2B9C">
              <w:rPr>
                <w:rFonts w:ascii="Consolas" w:eastAsia="Consolas" w:hAnsi="Consolas" w:cs="Consolas"/>
                <w:color w:val="333333"/>
                <w:sz w:val="18"/>
                <w:szCs w:val="18"/>
                <w:lang w:val="en-IN"/>
              </w:rPr>
              <w:t>https://$(APIM_NAME).azure-api.net</w:t>
            </w:r>
            <w:r w:rsidR="17E2FE77" w:rsidRPr="00BC2B9C">
              <w:rPr>
                <w:rFonts w:ascii="Consolas" w:eastAsia="Consolas" w:hAnsi="Consolas" w:cs="Consolas"/>
                <w:color w:val="333333"/>
                <w:sz w:val="18"/>
                <w:szCs w:val="18"/>
                <w:lang w:val="en-IN"/>
              </w:rPr>
              <w:t>/api/iamodel/modelParameter/{id}</w:t>
            </w:r>
            <w:bookmarkEnd w:id="129"/>
          </w:p>
        </w:tc>
        <w:tc>
          <w:tcPr>
            <w:tcW w:w="407" w:type="pct"/>
            <w:tcBorders>
              <w:top w:val="single" w:sz="4" w:space="0" w:color="auto"/>
              <w:left w:val="single" w:sz="4" w:space="0" w:color="auto"/>
              <w:bottom w:val="single" w:sz="4" w:space="0" w:color="auto"/>
              <w:right w:val="single" w:sz="4" w:space="0" w:color="auto"/>
            </w:tcBorders>
            <w:vAlign w:val="center"/>
          </w:tcPr>
          <w:p w14:paraId="21CB06D4" w14:textId="77777777" w:rsidR="6FBA8F61" w:rsidRPr="00BC2B9C" w:rsidRDefault="6FBA8F61" w:rsidP="6FBA8F61">
            <w:pPr>
              <w:spacing w:after="0"/>
              <w:rPr>
                <w:rFonts w:ascii="Consolas" w:hAnsi="Consolas" w:cs="Calibri"/>
              </w:rPr>
            </w:pPr>
            <w:r w:rsidRPr="00BC2B9C">
              <w:rPr>
                <w:rFonts w:ascii="Consolas" w:hAnsi="Consolas" w:cs="Calibri"/>
              </w:rPr>
              <w:t>M</w:t>
            </w:r>
          </w:p>
        </w:tc>
        <w:tc>
          <w:tcPr>
            <w:tcW w:w="504" w:type="pct"/>
            <w:tcBorders>
              <w:top w:val="single" w:sz="4" w:space="0" w:color="auto"/>
              <w:left w:val="single" w:sz="4" w:space="0" w:color="auto"/>
              <w:bottom w:val="single" w:sz="4" w:space="0" w:color="auto"/>
              <w:right w:val="single" w:sz="4" w:space="0" w:color="auto"/>
            </w:tcBorders>
            <w:vAlign w:val="center"/>
          </w:tcPr>
          <w:p w14:paraId="0736FF33" w14:textId="77777777" w:rsidR="6FBA8F61" w:rsidRPr="00BC2B9C" w:rsidRDefault="6FBA8F61" w:rsidP="6FBA8F61">
            <w:pPr>
              <w:spacing w:after="0"/>
              <w:rPr>
                <w:rFonts w:ascii="Consolas" w:hAnsi="Consolas" w:cs="Calibri"/>
              </w:rPr>
            </w:pPr>
            <w:r w:rsidRPr="00BC2B9C">
              <w:rPr>
                <w:rFonts w:ascii="Consolas" w:hAnsi="Consolas" w:cs="Calibri"/>
              </w:rPr>
              <w:t>**</w:t>
            </w:r>
          </w:p>
        </w:tc>
        <w:tc>
          <w:tcPr>
            <w:tcW w:w="953" w:type="pct"/>
            <w:tcBorders>
              <w:top w:val="single" w:sz="4" w:space="0" w:color="auto"/>
              <w:left w:val="single" w:sz="4" w:space="0" w:color="auto"/>
              <w:bottom w:val="single" w:sz="4" w:space="0" w:color="auto"/>
              <w:right w:val="single" w:sz="4" w:space="0" w:color="auto"/>
            </w:tcBorders>
            <w:vAlign w:val="center"/>
          </w:tcPr>
          <w:p w14:paraId="3BC70DE7" w14:textId="65991CD1" w:rsidR="4B72B3B4" w:rsidRPr="00BC2B9C" w:rsidRDefault="003F4F14" w:rsidP="6FBA8F61">
            <w:pPr>
              <w:spacing w:after="0"/>
              <w:rPr>
                <w:rFonts w:ascii="Consolas" w:hAnsi="Consolas" w:cs="Calibri"/>
              </w:rPr>
            </w:pPr>
            <w:r w:rsidRPr="00BC2B9C">
              <w:rPr>
                <w:rFonts w:ascii="Consolas" w:hAnsi="Consolas" w:cs="Calibri"/>
                <w:kern w:val="0"/>
              </w:rPr>
              <w:t>Multipart/Form-data</w:t>
            </w:r>
          </w:p>
        </w:tc>
      </w:tr>
    </w:tbl>
    <w:p w14:paraId="46926244" w14:textId="28CC0596" w:rsidR="00770254" w:rsidRPr="006E2058" w:rsidRDefault="000322E7" w:rsidP="00E678EC">
      <w:pPr>
        <w:pStyle w:val="Heading3"/>
      </w:pPr>
      <w:bookmarkStart w:id="130" w:name="_Toc216777061"/>
      <w:r>
        <w:t>Output</w:t>
      </w:r>
      <w:r w:rsidR="00E678EC">
        <w:t xml:space="preserve"> Header Parameters</w:t>
      </w:r>
      <w:bookmarkEnd w:id="130"/>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39"/>
        <w:gridCol w:w="5632"/>
        <w:gridCol w:w="1243"/>
        <w:gridCol w:w="858"/>
      </w:tblGrid>
      <w:tr w:rsidR="6FBA8F61" w14:paraId="0F815719" w14:textId="77777777" w:rsidTr="00E678EC">
        <w:trPr>
          <w:trHeight w:val="300"/>
        </w:trPr>
        <w:tc>
          <w:tcPr>
            <w:tcW w:w="738" w:type="pct"/>
            <w:shd w:val="clear" w:color="auto" w:fill="D9D9D9" w:themeFill="background1" w:themeFillShade="D9"/>
          </w:tcPr>
          <w:p w14:paraId="5CDE031F" w14:textId="77777777" w:rsidR="6FBA8F61" w:rsidRDefault="6FBA8F61" w:rsidP="6FBA8F61">
            <w:pPr>
              <w:spacing w:after="0"/>
              <w:rPr>
                <w:rFonts w:cs="Calibri"/>
                <w:b/>
                <w:bCs/>
              </w:rPr>
            </w:pPr>
            <w:r w:rsidRPr="6FBA8F61">
              <w:rPr>
                <w:rFonts w:cs="Calibri"/>
                <w:b/>
                <w:bCs/>
              </w:rPr>
              <w:t>Parameter</w:t>
            </w:r>
          </w:p>
        </w:tc>
        <w:tc>
          <w:tcPr>
            <w:tcW w:w="3104" w:type="pct"/>
            <w:shd w:val="clear" w:color="auto" w:fill="D9D9D9" w:themeFill="background1" w:themeFillShade="D9"/>
          </w:tcPr>
          <w:p w14:paraId="429B4E19" w14:textId="77777777" w:rsidR="6FBA8F61" w:rsidRDefault="6FBA8F61" w:rsidP="6FBA8F61">
            <w:pPr>
              <w:spacing w:after="0"/>
              <w:rPr>
                <w:rFonts w:cs="Calibri"/>
                <w:b/>
                <w:bCs/>
              </w:rPr>
            </w:pPr>
            <w:r w:rsidRPr="6FBA8F61">
              <w:rPr>
                <w:rFonts w:cs="Calibri"/>
                <w:b/>
                <w:bCs/>
              </w:rPr>
              <w:t>Description</w:t>
            </w:r>
          </w:p>
        </w:tc>
        <w:tc>
          <w:tcPr>
            <w:tcW w:w="685" w:type="pct"/>
            <w:shd w:val="clear" w:color="auto" w:fill="D9D9D9" w:themeFill="background1" w:themeFillShade="D9"/>
          </w:tcPr>
          <w:p w14:paraId="4020A902" w14:textId="77777777" w:rsidR="6FBA8F61" w:rsidRDefault="6FBA8F61" w:rsidP="6FBA8F61">
            <w:pPr>
              <w:spacing w:after="0"/>
              <w:rPr>
                <w:rFonts w:cs="Calibri"/>
                <w:b/>
                <w:bCs/>
              </w:rPr>
            </w:pPr>
            <w:r w:rsidRPr="6FBA8F61">
              <w:rPr>
                <w:rFonts w:cs="Calibri"/>
                <w:b/>
                <w:bCs/>
              </w:rPr>
              <w:t>M/O</w:t>
            </w:r>
          </w:p>
        </w:tc>
        <w:tc>
          <w:tcPr>
            <w:tcW w:w="473" w:type="pct"/>
            <w:shd w:val="clear" w:color="auto" w:fill="D9D9D9" w:themeFill="background1" w:themeFillShade="D9"/>
          </w:tcPr>
          <w:p w14:paraId="22A96B4B" w14:textId="77777777" w:rsidR="6FBA8F61" w:rsidRDefault="6FBA8F61" w:rsidP="6FBA8F61">
            <w:pPr>
              <w:spacing w:after="0"/>
              <w:rPr>
                <w:rFonts w:cs="Calibri"/>
                <w:b/>
                <w:bCs/>
              </w:rPr>
            </w:pPr>
            <w:r w:rsidRPr="6FBA8F61">
              <w:rPr>
                <w:rFonts w:cs="Calibri"/>
                <w:b/>
                <w:bCs/>
              </w:rPr>
              <w:t>Type</w:t>
            </w:r>
          </w:p>
        </w:tc>
      </w:tr>
      <w:tr w:rsidR="6FBA8F61" w14:paraId="5058A715" w14:textId="77777777" w:rsidTr="00E678EC">
        <w:trPr>
          <w:trHeight w:val="300"/>
        </w:trPr>
        <w:tc>
          <w:tcPr>
            <w:tcW w:w="738" w:type="pct"/>
          </w:tcPr>
          <w:p w14:paraId="4D0C37AE" w14:textId="77777777" w:rsidR="6FBA8F61" w:rsidRDefault="6FBA8F61" w:rsidP="6FBA8F61">
            <w:pPr>
              <w:spacing w:after="0"/>
              <w:rPr>
                <w:rFonts w:cs="Calibri"/>
                <w:b/>
                <w:bCs/>
              </w:rPr>
            </w:pPr>
            <w:r w:rsidRPr="6FBA8F61">
              <w:rPr>
                <w:rFonts w:cs="Calibri"/>
              </w:rPr>
              <w:t>Content-Type</w:t>
            </w:r>
          </w:p>
        </w:tc>
        <w:tc>
          <w:tcPr>
            <w:tcW w:w="3104" w:type="pct"/>
          </w:tcPr>
          <w:p w14:paraId="28C97250"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685" w:type="pct"/>
          </w:tcPr>
          <w:p w14:paraId="3B038E40" w14:textId="77777777" w:rsidR="6FBA8F61" w:rsidRDefault="6FBA8F61" w:rsidP="6FBA8F61">
            <w:pPr>
              <w:spacing w:after="0"/>
              <w:rPr>
                <w:rFonts w:cs="Calibri"/>
                <w:b/>
                <w:bCs/>
              </w:rPr>
            </w:pPr>
            <w:r w:rsidRPr="6FBA8F61">
              <w:rPr>
                <w:rFonts w:cs="Calibri"/>
              </w:rPr>
              <w:t>M-Public</w:t>
            </w:r>
          </w:p>
        </w:tc>
        <w:tc>
          <w:tcPr>
            <w:tcW w:w="473" w:type="pct"/>
          </w:tcPr>
          <w:p w14:paraId="69C78B4F" w14:textId="77777777" w:rsidR="6FBA8F61" w:rsidRDefault="6FBA8F61" w:rsidP="6FBA8F61">
            <w:pPr>
              <w:spacing w:after="0"/>
              <w:rPr>
                <w:rFonts w:cs="Calibri"/>
                <w:b/>
                <w:bCs/>
              </w:rPr>
            </w:pPr>
            <w:r w:rsidRPr="6FBA8F61">
              <w:rPr>
                <w:rFonts w:cs="Calibri"/>
              </w:rPr>
              <w:t>255</w:t>
            </w:r>
          </w:p>
        </w:tc>
      </w:tr>
      <w:tr w:rsidR="6FBA8F61" w14:paraId="0900FC96" w14:textId="77777777" w:rsidTr="00E678EC">
        <w:trPr>
          <w:trHeight w:val="300"/>
        </w:trPr>
        <w:tc>
          <w:tcPr>
            <w:tcW w:w="738" w:type="pct"/>
          </w:tcPr>
          <w:p w14:paraId="213A7F4B" w14:textId="77777777" w:rsidR="6FBA8F61" w:rsidRDefault="6FBA8F61" w:rsidP="6FBA8F61">
            <w:pPr>
              <w:spacing w:after="0"/>
              <w:rPr>
                <w:rFonts w:cs="Calibri"/>
              </w:rPr>
            </w:pPr>
            <w:r w:rsidRPr="6FBA8F61">
              <w:rPr>
                <w:rFonts w:cs="Calibri"/>
              </w:rPr>
              <w:t>Content-Length</w:t>
            </w:r>
          </w:p>
        </w:tc>
        <w:tc>
          <w:tcPr>
            <w:tcW w:w="3104" w:type="pct"/>
          </w:tcPr>
          <w:p w14:paraId="717EA7BE"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685" w:type="pct"/>
          </w:tcPr>
          <w:p w14:paraId="123B31A4" w14:textId="77777777" w:rsidR="6FBA8F61" w:rsidRDefault="6FBA8F61" w:rsidP="6FBA8F61">
            <w:pPr>
              <w:spacing w:after="0"/>
              <w:rPr>
                <w:rFonts w:cs="Calibri"/>
              </w:rPr>
            </w:pPr>
            <w:r w:rsidRPr="6FBA8F61">
              <w:rPr>
                <w:rFonts w:cs="Calibri"/>
              </w:rPr>
              <w:t>O-Public</w:t>
            </w:r>
          </w:p>
        </w:tc>
        <w:tc>
          <w:tcPr>
            <w:tcW w:w="473" w:type="pct"/>
          </w:tcPr>
          <w:p w14:paraId="3F0E7414" w14:textId="77777777" w:rsidR="6FBA8F61" w:rsidRDefault="6FBA8F61" w:rsidP="6FBA8F61">
            <w:pPr>
              <w:spacing w:after="0"/>
              <w:rPr>
                <w:rFonts w:cs="Calibri"/>
              </w:rPr>
            </w:pPr>
            <w:r w:rsidRPr="6FBA8F61">
              <w:rPr>
                <w:rFonts w:cs="Calibri"/>
              </w:rPr>
              <w:t>255</w:t>
            </w:r>
          </w:p>
        </w:tc>
      </w:tr>
      <w:tr w:rsidR="6FBA8F61" w14:paraId="040FD366" w14:textId="77777777" w:rsidTr="00E678EC">
        <w:trPr>
          <w:trHeight w:val="300"/>
        </w:trPr>
        <w:tc>
          <w:tcPr>
            <w:tcW w:w="738" w:type="pct"/>
          </w:tcPr>
          <w:p w14:paraId="47850286" w14:textId="77777777" w:rsidR="6FBA8F61" w:rsidRDefault="6FBA8F61" w:rsidP="6FBA8F61">
            <w:pPr>
              <w:spacing w:after="0"/>
              <w:rPr>
                <w:rFonts w:cs="Calibri"/>
              </w:rPr>
            </w:pPr>
            <w:r w:rsidRPr="6FBA8F61">
              <w:rPr>
                <w:rFonts w:cs="Calibri"/>
              </w:rPr>
              <w:t xml:space="preserve">date </w:t>
            </w:r>
          </w:p>
        </w:tc>
        <w:tc>
          <w:tcPr>
            <w:tcW w:w="3104" w:type="pct"/>
          </w:tcPr>
          <w:p w14:paraId="31E19154" w14:textId="77777777" w:rsidR="6FBA8F61" w:rsidRDefault="6FBA8F61" w:rsidP="6FBA8F61">
            <w:pPr>
              <w:spacing w:after="0"/>
              <w:rPr>
                <w:rFonts w:cs="Calibri"/>
              </w:rPr>
            </w:pPr>
            <w:r w:rsidRPr="6FBA8F61">
              <w:rPr>
                <w:rFonts w:cs="Calibri"/>
              </w:rPr>
              <w:t xml:space="preserve">Date of operation execution </w:t>
            </w:r>
          </w:p>
        </w:tc>
        <w:tc>
          <w:tcPr>
            <w:tcW w:w="685" w:type="pct"/>
          </w:tcPr>
          <w:p w14:paraId="0E8E2546" w14:textId="77777777" w:rsidR="6FBA8F61" w:rsidRDefault="6FBA8F61" w:rsidP="6FBA8F61">
            <w:pPr>
              <w:spacing w:after="0"/>
              <w:rPr>
                <w:rFonts w:cs="Calibri"/>
              </w:rPr>
            </w:pPr>
            <w:r w:rsidRPr="6FBA8F61">
              <w:rPr>
                <w:rFonts w:cs="Calibri"/>
              </w:rPr>
              <w:t>O-Public</w:t>
            </w:r>
          </w:p>
        </w:tc>
        <w:tc>
          <w:tcPr>
            <w:tcW w:w="473" w:type="pct"/>
          </w:tcPr>
          <w:p w14:paraId="77D10E53" w14:textId="77777777" w:rsidR="6FBA8F61" w:rsidRDefault="6FBA8F61" w:rsidP="6FBA8F61">
            <w:pPr>
              <w:spacing w:after="0"/>
              <w:rPr>
                <w:rFonts w:cs="Calibri"/>
              </w:rPr>
            </w:pPr>
            <w:r w:rsidRPr="6FBA8F61">
              <w:rPr>
                <w:rFonts w:cs="Calibri"/>
              </w:rPr>
              <w:t>255</w:t>
            </w:r>
          </w:p>
        </w:tc>
      </w:tr>
    </w:tbl>
    <w:p w14:paraId="267A0B38" w14:textId="06B1CAED" w:rsidR="00770254" w:rsidRPr="00477DF1" w:rsidRDefault="000322E7" w:rsidP="00E678EC">
      <w:pPr>
        <w:pStyle w:val="Heading3"/>
      </w:pPr>
      <w:bookmarkStart w:id="131" w:name="_Toc216777062"/>
      <w:r w:rsidRPr="00477DF1">
        <w:t>Error Management</w:t>
      </w:r>
      <w:bookmarkEnd w:id="131"/>
    </w:p>
    <w:tbl>
      <w:tblPr>
        <w:tblW w:w="7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335"/>
        <w:gridCol w:w="2880"/>
        <w:gridCol w:w="2250"/>
      </w:tblGrid>
      <w:tr w:rsidR="6FBA8F61" w14:paraId="2438139D" w14:textId="77777777" w:rsidTr="00E678EC">
        <w:trPr>
          <w:trHeight w:val="231"/>
        </w:trPr>
        <w:tc>
          <w:tcPr>
            <w:tcW w:w="2335" w:type="dxa"/>
            <w:tcBorders>
              <w:bottom w:val="nil"/>
            </w:tcBorders>
            <w:shd w:val="clear" w:color="auto" w:fill="D9D9D9" w:themeFill="background1" w:themeFillShade="D9"/>
          </w:tcPr>
          <w:p w14:paraId="1199E811" w14:textId="77777777" w:rsidR="6FBA8F61" w:rsidRDefault="6FBA8F61" w:rsidP="00E678EC">
            <w:pPr>
              <w:spacing w:after="0"/>
              <w:jc w:val="left"/>
              <w:rPr>
                <w:rFonts w:cs="Calibri"/>
                <w:b/>
                <w:bCs/>
              </w:rPr>
            </w:pPr>
            <w:r w:rsidRPr="6FBA8F61">
              <w:rPr>
                <w:rFonts w:cs="Calibri"/>
                <w:b/>
                <w:bCs/>
              </w:rPr>
              <w:t>HTTP Code</w:t>
            </w:r>
          </w:p>
        </w:tc>
        <w:tc>
          <w:tcPr>
            <w:tcW w:w="2880" w:type="dxa"/>
            <w:tcBorders>
              <w:bottom w:val="nil"/>
            </w:tcBorders>
            <w:shd w:val="clear" w:color="auto" w:fill="D9D9D9" w:themeFill="background1" w:themeFillShade="D9"/>
          </w:tcPr>
          <w:p w14:paraId="5BD4D6D5" w14:textId="77777777" w:rsidR="6FBA8F61" w:rsidRDefault="6FBA8F61" w:rsidP="00E678EC">
            <w:pPr>
              <w:spacing w:after="0"/>
              <w:jc w:val="left"/>
              <w:rPr>
                <w:rFonts w:cs="Calibri"/>
                <w:b/>
                <w:bCs/>
                <w:lang w:val="it-IT" w:eastAsia="it-IT"/>
              </w:rPr>
            </w:pPr>
            <w:r w:rsidRPr="6FBA8F61">
              <w:rPr>
                <w:rFonts w:cs="Calibri"/>
                <w:b/>
                <w:bCs/>
              </w:rPr>
              <w:t>Error Code</w:t>
            </w:r>
          </w:p>
        </w:tc>
        <w:tc>
          <w:tcPr>
            <w:tcW w:w="2250" w:type="dxa"/>
            <w:tcBorders>
              <w:bottom w:val="nil"/>
            </w:tcBorders>
            <w:shd w:val="clear" w:color="auto" w:fill="D9D9D9" w:themeFill="background1" w:themeFillShade="D9"/>
          </w:tcPr>
          <w:p w14:paraId="5ABE705F" w14:textId="77777777" w:rsidR="6FBA8F61" w:rsidRDefault="6FBA8F61" w:rsidP="00E678EC">
            <w:pPr>
              <w:spacing w:after="0"/>
              <w:jc w:val="left"/>
              <w:rPr>
                <w:rFonts w:cs="Calibri"/>
                <w:b/>
                <w:bCs/>
                <w:lang w:val="it-IT" w:eastAsia="it-IT"/>
              </w:rPr>
            </w:pPr>
            <w:r w:rsidRPr="6FBA8F61">
              <w:rPr>
                <w:rFonts w:cs="Calibri"/>
                <w:b/>
                <w:bCs/>
              </w:rPr>
              <w:t>Error Description</w:t>
            </w:r>
          </w:p>
        </w:tc>
      </w:tr>
      <w:tr w:rsidR="6FBA8F61" w14:paraId="444EF585" w14:textId="77777777" w:rsidTr="00E678EC">
        <w:trPr>
          <w:trHeight w:val="231"/>
        </w:trPr>
        <w:tc>
          <w:tcPr>
            <w:tcW w:w="2335" w:type="dxa"/>
          </w:tcPr>
          <w:p w14:paraId="057194F8" w14:textId="34D2E1CC" w:rsidR="5AFFF055" w:rsidRDefault="5AFFF055" w:rsidP="00E678EC">
            <w:pPr>
              <w:spacing w:after="0"/>
              <w:jc w:val="left"/>
              <w:rPr>
                <w:rFonts w:cs="Calibri"/>
              </w:rPr>
            </w:pPr>
            <w:r w:rsidRPr="6FBA8F61">
              <w:rPr>
                <w:rFonts w:cs="Calibri"/>
              </w:rPr>
              <w:t>5</w:t>
            </w:r>
            <w:r w:rsidR="6FBA8F61" w:rsidRPr="6FBA8F61">
              <w:rPr>
                <w:rFonts w:cs="Calibri"/>
              </w:rPr>
              <w:t>00</w:t>
            </w:r>
          </w:p>
        </w:tc>
        <w:tc>
          <w:tcPr>
            <w:tcW w:w="2880" w:type="dxa"/>
          </w:tcPr>
          <w:p w14:paraId="7EAB64AC" w14:textId="4A0D027D" w:rsidR="3892ABC5" w:rsidRDefault="3892ABC5" w:rsidP="00E678EC">
            <w:pPr>
              <w:spacing w:after="0"/>
              <w:jc w:val="left"/>
              <w:rPr>
                <w:rFonts w:cs="Calibri"/>
              </w:rPr>
            </w:pPr>
            <w:r w:rsidRPr="6FBA8F61">
              <w:rPr>
                <w:rFonts w:cs="Calibri"/>
              </w:rPr>
              <w:t>5</w:t>
            </w:r>
            <w:r w:rsidR="6FBA8F61" w:rsidRPr="6FBA8F61">
              <w:rPr>
                <w:rFonts w:cs="Calibri"/>
              </w:rPr>
              <w:t>00</w:t>
            </w:r>
          </w:p>
        </w:tc>
        <w:tc>
          <w:tcPr>
            <w:tcW w:w="2250" w:type="dxa"/>
          </w:tcPr>
          <w:p w14:paraId="7AF06D6C" w14:textId="4B6FF614" w:rsidR="6FBA8F61" w:rsidRDefault="6FBA8F61" w:rsidP="00E678EC">
            <w:pPr>
              <w:spacing w:after="0"/>
              <w:jc w:val="left"/>
              <w:rPr>
                <w:rFonts w:cs="Calibri"/>
              </w:rPr>
            </w:pPr>
            <w:r w:rsidRPr="6FBA8F61">
              <w:rPr>
                <w:rFonts w:cs="Calibri"/>
              </w:rPr>
              <w:t xml:space="preserve">Invalid </w:t>
            </w:r>
            <w:r w:rsidR="028CCA80" w:rsidRPr="6FBA8F61">
              <w:rPr>
                <w:rFonts w:cs="Calibri"/>
              </w:rPr>
              <w:t>ID</w:t>
            </w:r>
          </w:p>
        </w:tc>
      </w:tr>
      <w:tr w:rsidR="6FBA8F61" w14:paraId="103EE6F2" w14:textId="77777777" w:rsidTr="00E678EC">
        <w:trPr>
          <w:trHeight w:val="287"/>
        </w:trPr>
        <w:tc>
          <w:tcPr>
            <w:tcW w:w="2335" w:type="dxa"/>
          </w:tcPr>
          <w:p w14:paraId="7E134428" w14:textId="77777777" w:rsidR="6FBA8F61" w:rsidRDefault="6FBA8F61" w:rsidP="00E678EC">
            <w:pPr>
              <w:spacing w:after="0"/>
              <w:jc w:val="left"/>
              <w:rPr>
                <w:rFonts w:cs="Calibri"/>
              </w:rPr>
            </w:pPr>
            <w:r w:rsidRPr="6FBA8F61">
              <w:rPr>
                <w:rFonts w:cs="Calibri"/>
              </w:rPr>
              <w:t>401</w:t>
            </w:r>
          </w:p>
        </w:tc>
        <w:tc>
          <w:tcPr>
            <w:tcW w:w="2880" w:type="dxa"/>
          </w:tcPr>
          <w:p w14:paraId="3C1AA8C5" w14:textId="77777777" w:rsidR="6FBA8F61" w:rsidRDefault="6FBA8F61" w:rsidP="00E678EC">
            <w:pPr>
              <w:spacing w:after="0"/>
              <w:jc w:val="left"/>
              <w:rPr>
                <w:rFonts w:cs="Calibri"/>
              </w:rPr>
            </w:pPr>
            <w:r w:rsidRPr="6FBA8F61">
              <w:rPr>
                <w:rFonts w:cs="Calibri"/>
              </w:rPr>
              <w:t>401</w:t>
            </w:r>
          </w:p>
        </w:tc>
        <w:tc>
          <w:tcPr>
            <w:tcW w:w="2250" w:type="dxa"/>
          </w:tcPr>
          <w:p w14:paraId="3B6C1D41" w14:textId="3ED257AA" w:rsidR="6FBA8F61" w:rsidRDefault="6FBA8F61" w:rsidP="00E678EC">
            <w:pPr>
              <w:spacing w:after="0"/>
              <w:jc w:val="left"/>
              <w:rPr>
                <w:rFonts w:cs="Calibri"/>
              </w:rPr>
            </w:pPr>
            <w:r w:rsidRPr="6FBA8F61">
              <w:rPr>
                <w:rFonts w:cs="Calibri"/>
              </w:rPr>
              <w:t>Unauthorized</w:t>
            </w:r>
          </w:p>
        </w:tc>
      </w:tr>
    </w:tbl>
    <w:p w14:paraId="3339FC08" w14:textId="77777777" w:rsidR="00E678EC" w:rsidRDefault="00E678EC" w:rsidP="00E678EC">
      <w:pPr>
        <w:pStyle w:val="Heading3"/>
        <w:sectPr w:rsidR="00E678EC" w:rsidSect="00E678EC">
          <w:pgSz w:w="12242" w:h="15842" w:code="1"/>
          <w:pgMar w:top="1440" w:right="1440" w:bottom="1440" w:left="1440" w:header="720" w:footer="720" w:gutter="0"/>
          <w:cols w:sep="1" w:space="1440"/>
          <w:docGrid w:linePitch="360"/>
        </w:sectPr>
      </w:pPr>
    </w:p>
    <w:p w14:paraId="4D862C6F" w14:textId="1D6C930A" w:rsidR="6FBA8F61" w:rsidRDefault="1962ADF5" w:rsidP="00E678EC">
      <w:pPr>
        <w:pStyle w:val="Heading3"/>
      </w:pPr>
      <w:bookmarkStart w:id="132" w:name="_Toc216777063"/>
      <w:r w:rsidRPr="0042528D">
        <w:lastRenderedPageBreak/>
        <w:t>Sample Request Body</w:t>
      </w:r>
      <w:bookmarkEnd w:id="132"/>
    </w:p>
    <w:p w14:paraId="0E6E28E8" w14:textId="2AD253CC" w:rsidR="6FBA8F61" w:rsidRPr="00BC2B9C" w:rsidRDefault="1962ADF5" w:rsidP="0042528D">
      <w:pPr>
        <w:spacing w:after="0"/>
        <w:rPr>
          <w:rFonts w:ascii="Consolas" w:hAnsi="Consolas"/>
        </w:rPr>
      </w:pPr>
      <w:r w:rsidRPr="00BC2B9C">
        <w:rPr>
          <w:rFonts w:ascii="Consolas" w:hAnsi="Consolas"/>
        </w:rPr>
        <w:t>{</w:t>
      </w:r>
    </w:p>
    <w:p w14:paraId="68438F40" w14:textId="3FF50552" w:rsidR="6FBA8F61" w:rsidRPr="00BC2B9C" w:rsidRDefault="1962ADF5" w:rsidP="0042528D">
      <w:pPr>
        <w:spacing w:after="0"/>
        <w:rPr>
          <w:rFonts w:ascii="Consolas" w:hAnsi="Consolas"/>
        </w:rPr>
      </w:pPr>
      <w:r w:rsidRPr="00BC2B9C">
        <w:rPr>
          <w:rFonts w:ascii="Consolas" w:hAnsi="Consolas"/>
        </w:rPr>
        <w:t xml:space="preserve">  "parameters": [</w:t>
      </w:r>
    </w:p>
    <w:p w14:paraId="2372D6FC" w14:textId="78B74C51" w:rsidR="6FBA8F61" w:rsidRPr="00BC2B9C" w:rsidRDefault="1962ADF5" w:rsidP="0042528D">
      <w:pPr>
        <w:spacing w:after="0"/>
        <w:rPr>
          <w:rFonts w:ascii="Consolas" w:hAnsi="Consolas"/>
        </w:rPr>
      </w:pPr>
      <w:r w:rsidRPr="00BC2B9C">
        <w:rPr>
          <w:rFonts w:ascii="Consolas" w:hAnsi="Consolas"/>
        </w:rPr>
        <w:t xml:space="preserve">    {</w:t>
      </w:r>
    </w:p>
    <w:p w14:paraId="0F2A2E5D" w14:textId="0ABB8703" w:rsidR="6FBA8F61" w:rsidRPr="00BC2B9C" w:rsidRDefault="1962ADF5" w:rsidP="0042528D">
      <w:pPr>
        <w:spacing w:after="0"/>
        <w:rPr>
          <w:rFonts w:ascii="Consolas" w:hAnsi="Consolas"/>
        </w:rPr>
      </w:pPr>
      <w:r w:rsidRPr="00BC2B9C">
        <w:rPr>
          <w:rFonts w:ascii="Consolas" w:hAnsi="Consolas"/>
        </w:rPr>
        <w:t xml:space="preserve">      "key_vibration_1": "vibration_1"</w:t>
      </w:r>
    </w:p>
    <w:p w14:paraId="0233DCA4" w14:textId="77AFE776" w:rsidR="6FBA8F61" w:rsidRPr="00BC2B9C" w:rsidRDefault="1962ADF5" w:rsidP="0042528D">
      <w:pPr>
        <w:spacing w:after="0"/>
        <w:rPr>
          <w:rFonts w:ascii="Consolas" w:hAnsi="Consolas"/>
        </w:rPr>
      </w:pPr>
      <w:r w:rsidRPr="00BC2B9C">
        <w:rPr>
          <w:rFonts w:ascii="Consolas" w:hAnsi="Consolas"/>
        </w:rPr>
        <w:t xml:space="preserve">    },</w:t>
      </w:r>
    </w:p>
    <w:p w14:paraId="1F05D0DF" w14:textId="02651EC5" w:rsidR="6FBA8F61" w:rsidRPr="00BC2B9C" w:rsidRDefault="1962ADF5" w:rsidP="0042528D">
      <w:pPr>
        <w:spacing w:after="0"/>
        <w:rPr>
          <w:rFonts w:ascii="Consolas" w:hAnsi="Consolas"/>
        </w:rPr>
      </w:pPr>
      <w:r w:rsidRPr="00BC2B9C">
        <w:rPr>
          <w:rFonts w:ascii="Consolas" w:hAnsi="Consolas"/>
        </w:rPr>
        <w:t xml:space="preserve">    {</w:t>
      </w:r>
    </w:p>
    <w:p w14:paraId="31488797" w14:textId="6B81BF6D" w:rsidR="6FBA8F61" w:rsidRPr="00BC2B9C" w:rsidRDefault="1962ADF5" w:rsidP="0042528D">
      <w:pPr>
        <w:spacing w:after="0"/>
        <w:rPr>
          <w:rFonts w:ascii="Consolas" w:hAnsi="Consolas"/>
        </w:rPr>
      </w:pPr>
      <w:r w:rsidRPr="00BC2B9C">
        <w:rPr>
          <w:rFonts w:ascii="Consolas" w:hAnsi="Consolas"/>
        </w:rPr>
        <w:t xml:space="preserve">      "key_vibration_2": "vibration_2"</w:t>
      </w:r>
    </w:p>
    <w:p w14:paraId="530F5200" w14:textId="13431F73" w:rsidR="6FBA8F61" w:rsidRPr="00BC2B9C" w:rsidRDefault="1962ADF5" w:rsidP="0042528D">
      <w:pPr>
        <w:spacing w:after="0"/>
        <w:rPr>
          <w:rFonts w:ascii="Consolas" w:hAnsi="Consolas"/>
        </w:rPr>
      </w:pPr>
      <w:r w:rsidRPr="00BC2B9C">
        <w:rPr>
          <w:rFonts w:ascii="Consolas" w:hAnsi="Consolas"/>
        </w:rPr>
        <w:t xml:space="preserve">    },</w:t>
      </w:r>
    </w:p>
    <w:p w14:paraId="4229FFAD" w14:textId="686F898A" w:rsidR="6FBA8F61" w:rsidRPr="00BC2B9C" w:rsidRDefault="1962ADF5" w:rsidP="0042528D">
      <w:pPr>
        <w:spacing w:after="0"/>
        <w:rPr>
          <w:rFonts w:ascii="Consolas" w:hAnsi="Consolas"/>
        </w:rPr>
      </w:pPr>
      <w:r w:rsidRPr="00BC2B9C">
        <w:rPr>
          <w:rFonts w:ascii="Consolas" w:hAnsi="Consolas"/>
        </w:rPr>
        <w:t xml:space="preserve">    {</w:t>
      </w:r>
    </w:p>
    <w:p w14:paraId="29753FBD" w14:textId="0EBB4F9A" w:rsidR="6FBA8F61" w:rsidRPr="00BC2B9C" w:rsidRDefault="1962ADF5" w:rsidP="0042528D">
      <w:pPr>
        <w:spacing w:after="0"/>
        <w:rPr>
          <w:rFonts w:ascii="Consolas" w:hAnsi="Consolas"/>
        </w:rPr>
      </w:pPr>
      <w:r w:rsidRPr="00BC2B9C">
        <w:rPr>
          <w:rFonts w:ascii="Consolas" w:hAnsi="Consolas"/>
        </w:rPr>
        <w:t xml:space="preserve">      "key_pressure_1": "pressure_1"</w:t>
      </w:r>
    </w:p>
    <w:p w14:paraId="03A8B9B5" w14:textId="051B5F59" w:rsidR="6FBA8F61" w:rsidRPr="00BC2B9C" w:rsidRDefault="1962ADF5" w:rsidP="0042528D">
      <w:pPr>
        <w:spacing w:after="0"/>
        <w:rPr>
          <w:rFonts w:ascii="Consolas" w:hAnsi="Consolas"/>
        </w:rPr>
      </w:pPr>
      <w:r w:rsidRPr="00BC2B9C">
        <w:rPr>
          <w:rFonts w:ascii="Consolas" w:hAnsi="Consolas"/>
        </w:rPr>
        <w:t xml:space="preserve">    },</w:t>
      </w:r>
    </w:p>
    <w:p w14:paraId="3A359B6D" w14:textId="0A994E7E" w:rsidR="6FBA8F61" w:rsidRPr="00BC2B9C" w:rsidRDefault="1962ADF5" w:rsidP="0042528D">
      <w:pPr>
        <w:spacing w:after="0"/>
        <w:rPr>
          <w:rFonts w:ascii="Consolas" w:hAnsi="Consolas"/>
        </w:rPr>
      </w:pPr>
      <w:r w:rsidRPr="00BC2B9C">
        <w:rPr>
          <w:rFonts w:ascii="Consolas" w:hAnsi="Consolas"/>
        </w:rPr>
        <w:t xml:space="preserve">    {</w:t>
      </w:r>
    </w:p>
    <w:p w14:paraId="248713D2" w14:textId="2CD87F1E" w:rsidR="6FBA8F61" w:rsidRPr="00BC2B9C" w:rsidRDefault="1962ADF5" w:rsidP="0042528D">
      <w:pPr>
        <w:spacing w:after="0"/>
        <w:rPr>
          <w:rFonts w:ascii="Consolas" w:hAnsi="Consolas"/>
        </w:rPr>
      </w:pPr>
      <w:r w:rsidRPr="00BC2B9C">
        <w:rPr>
          <w:rFonts w:ascii="Consolas" w:hAnsi="Consolas"/>
        </w:rPr>
        <w:t xml:space="preserve">      "key_pressure_2": "pressure_2"</w:t>
      </w:r>
    </w:p>
    <w:p w14:paraId="06B9824D" w14:textId="4413F900" w:rsidR="6FBA8F61" w:rsidRPr="00BC2B9C" w:rsidRDefault="1962ADF5" w:rsidP="0042528D">
      <w:pPr>
        <w:spacing w:after="0"/>
        <w:rPr>
          <w:rFonts w:ascii="Consolas" w:hAnsi="Consolas"/>
        </w:rPr>
      </w:pPr>
      <w:r w:rsidRPr="00BC2B9C">
        <w:rPr>
          <w:rFonts w:ascii="Consolas" w:hAnsi="Consolas"/>
        </w:rPr>
        <w:t xml:space="preserve">    },</w:t>
      </w:r>
    </w:p>
    <w:p w14:paraId="34C5A1A3" w14:textId="25BF5A68" w:rsidR="6FBA8F61" w:rsidRPr="00BC2B9C" w:rsidRDefault="1962ADF5" w:rsidP="0042528D">
      <w:pPr>
        <w:spacing w:after="0"/>
        <w:rPr>
          <w:rFonts w:ascii="Consolas" w:hAnsi="Consolas"/>
        </w:rPr>
      </w:pPr>
      <w:r w:rsidRPr="00BC2B9C">
        <w:rPr>
          <w:rFonts w:ascii="Consolas" w:hAnsi="Consolas"/>
        </w:rPr>
        <w:t xml:space="preserve">    {</w:t>
      </w:r>
    </w:p>
    <w:p w14:paraId="4139F1F4" w14:textId="14D60463" w:rsidR="6FBA8F61" w:rsidRPr="00BC2B9C" w:rsidRDefault="1962ADF5" w:rsidP="0042528D">
      <w:pPr>
        <w:spacing w:after="0"/>
        <w:rPr>
          <w:rFonts w:ascii="Consolas" w:hAnsi="Consolas"/>
        </w:rPr>
      </w:pPr>
      <w:r w:rsidRPr="00BC2B9C">
        <w:rPr>
          <w:rFonts w:ascii="Consolas" w:hAnsi="Consolas"/>
        </w:rPr>
        <w:t xml:space="preserve">      "key_pressure_3": "pressure_3"</w:t>
      </w:r>
    </w:p>
    <w:p w14:paraId="6F69A456" w14:textId="0BAA46CB" w:rsidR="6FBA8F61" w:rsidRPr="00BC2B9C" w:rsidRDefault="1962ADF5" w:rsidP="0042528D">
      <w:pPr>
        <w:spacing w:after="0"/>
        <w:rPr>
          <w:rFonts w:ascii="Consolas" w:hAnsi="Consolas"/>
        </w:rPr>
      </w:pPr>
      <w:r w:rsidRPr="00BC2B9C">
        <w:rPr>
          <w:rFonts w:ascii="Consolas" w:hAnsi="Consolas"/>
        </w:rPr>
        <w:t xml:space="preserve">    },</w:t>
      </w:r>
    </w:p>
    <w:p w14:paraId="415BA223" w14:textId="27209E32" w:rsidR="6FBA8F61" w:rsidRPr="00BC2B9C" w:rsidRDefault="1962ADF5" w:rsidP="0042528D">
      <w:pPr>
        <w:spacing w:after="0"/>
        <w:rPr>
          <w:rFonts w:ascii="Consolas" w:hAnsi="Consolas"/>
        </w:rPr>
      </w:pPr>
      <w:r w:rsidRPr="00BC2B9C">
        <w:rPr>
          <w:rFonts w:ascii="Consolas" w:hAnsi="Consolas"/>
        </w:rPr>
        <w:t xml:space="preserve">    {</w:t>
      </w:r>
    </w:p>
    <w:p w14:paraId="3BD5EF3A" w14:textId="42475B52" w:rsidR="6FBA8F61" w:rsidRPr="00BC2B9C" w:rsidRDefault="1962ADF5" w:rsidP="0042528D">
      <w:pPr>
        <w:spacing w:after="0"/>
        <w:rPr>
          <w:rFonts w:ascii="Consolas" w:hAnsi="Consolas"/>
        </w:rPr>
      </w:pPr>
      <w:r w:rsidRPr="00BC2B9C">
        <w:rPr>
          <w:rFonts w:ascii="Consolas" w:hAnsi="Consolas"/>
        </w:rPr>
        <w:t xml:space="preserve">      "key_temp_1": "temp_1"</w:t>
      </w:r>
    </w:p>
    <w:p w14:paraId="35E024E0" w14:textId="5D3129E3" w:rsidR="6FBA8F61" w:rsidRPr="00BC2B9C" w:rsidRDefault="1962ADF5" w:rsidP="0042528D">
      <w:pPr>
        <w:spacing w:after="0"/>
        <w:rPr>
          <w:rFonts w:ascii="Consolas" w:hAnsi="Consolas"/>
        </w:rPr>
      </w:pPr>
      <w:r w:rsidRPr="00BC2B9C">
        <w:rPr>
          <w:rFonts w:ascii="Consolas" w:hAnsi="Consolas"/>
        </w:rPr>
        <w:t xml:space="preserve">    },</w:t>
      </w:r>
    </w:p>
    <w:p w14:paraId="2DB64197" w14:textId="6F7A0D3C" w:rsidR="6FBA8F61" w:rsidRPr="00BC2B9C" w:rsidRDefault="1962ADF5" w:rsidP="0042528D">
      <w:pPr>
        <w:spacing w:after="0"/>
        <w:rPr>
          <w:rFonts w:ascii="Consolas" w:hAnsi="Consolas"/>
        </w:rPr>
      </w:pPr>
      <w:r w:rsidRPr="00BC2B9C">
        <w:rPr>
          <w:rFonts w:ascii="Consolas" w:hAnsi="Consolas"/>
        </w:rPr>
        <w:t xml:space="preserve">    {</w:t>
      </w:r>
    </w:p>
    <w:p w14:paraId="32FCB2F1" w14:textId="0192676B" w:rsidR="6FBA8F61" w:rsidRPr="00BC2B9C" w:rsidRDefault="1962ADF5" w:rsidP="0042528D">
      <w:pPr>
        <w:spacing w:after="0"/>
        <w:rPr>
          <w:rFonts w:ascii="Consolas" w:hAnsi="Consolas"/>
        </w:rPr>
      </w:pPr>
      <w:r w:rsidRPr="00BC2B9C">
        <w:rPr>
          <w:rFonts w:ascii="Consolas" w:hAnsi="Consolas"/>
        </w:rPr>
        <w:t xml:space="preserve">      "key_temp_2": "temp_2"</w:t>
      </w:r>
    </w:p>
    <w:p w14:paraId="024AC07E" w14:textId="3C9A9171" w:rsidR="6FBA8F61" w:rsidRPr="00BC2B9C" w:rsidRDefault="1962ADF5" w:rsidP="0042528D">
      <w:pPr>
        <w:spacing w:after="0"/>
        <w:rPr>
          <w:rFonts w:ascii="Consolas" w:hAnsi="Consolas"/>
        </w:rPr>
      </w:pPr>
      <w:r w:rsidRPr="00BC2B9C">
        <w:rPr>
          <w:rFonts w:ascii="Consolas" w:hAnsi="Consolas"/>
        </w:rPr>
        <w:t xml:space="preserve">    }</w:t>
      </w:r>
    </w:p>
    <w:p w14:paraId="49D40068" w14:textId="0B8631B5" w:rsidR="6FBA8F61" w:rsidRPr="00BC2B9C" w:rsidRDefault="1962ADF5" w:rsidP="0042528D">
      <w:pPr>
        <w:spacing w:after="0"/>
        <w:rPr>
          <w:rFonts w:ascii="Consolas" w:hAnsi="Consolas"/>
        </w:rPr>
      </w:pPr>
      <w:r w:rsidRPr="00BC2B9C">
        <w:rPr>
          <w:rFonts w:ascii="Consolas" w:hAnsi="Consolas"/>
        </w:rPr>
        <w:t xml:space="preserve">  ]</w:t>
      </w:r>
    </w:p>
    <w:p w14:paraId="0EDE3EC5" w14:textId="1DE75DF7" w:rsidR="6FBA8F61" w:rsidRPr="00BC2B9C" w:rsidRDefault="1962ADF5" w:rsidP="0042528D">
      <w:pPr>
        <w:spacing w:after="0"/>
        <w:rPr>
          <w:rFonts w:ascii="Consolas" w:hAnsi="Consolas"/>
        </w:rPr>
      </w:pPr>
      <w:r w:rsidRPr="00BC2B9C">
        <w:rPr>
          <w:rFonts w:ascii="Consolas" w:hAnsi="Consolas"/>
        </w:rPr>
        <w:t>}</w:t>
      </w:r>
    </w:p>
    <w:p w14:paraId="5DD44D7F" w14:textId="3A693258" w:rsidR="004E15E0" w:rsidRPr="008A703B" w:rsidRDefault="00E678EC" w:rsidP="00E678EC">
      <w:pPr>
        <w:pStyle w:val="Heading3"/>
      </w:pPr>
      <w:r>
        <w:br w:type="column"/>
      </w:r>
      <w:bookmarkStart w:id="133" w:name="_Toc216777064"/>
      <w:r w:rsidR="21206F13" w:rsidRPr="008A703B">
        <w:t>Sample Response Body</w:t>
      </w:r>
      <w:bookmarkEnd w:id="133"/>
    </w:p>
    <w:p w14:paraId="027204EC" w14:textId="0E6B1B5C" w:rsidR="004E15E0" w:rsidRPr="00BC2B9C" w:rsidRDefault="12D79A3C" w:rsidP="0042528D">
      <w:pPr>
        <w:spacing w:after="0"/>
        <w:rPr>
          <w:rFonts w:ascii="Consolas" w:hAnsi="Consolas"/>
        </w:rPr>
      </w:pPr>
      <w:r w:rsidRPr="00BC2B9C">
        <w:rPr>
          <w:rFonts w:ascii="Consolas" w:hAnsi="Consolas"/>
        </w:rPr>
        <w:t>{</w:t>
      </w:r>
    </w:p>
    <w:p w14:paraId="779FDBDE" w14:textId="5BA5A18A" w:rsidR="004E15E0" w:rsidRPr="00BC2B9C" w:rsidRDefault="12D79A3C" w:rsidP="0042528D">
      <w:pPr>
        <w:spacing w:after="0"/>
        <w:rPr>
          <w:rFonts w:ascii="Consolas" w:hAnsi="Consolas"/>
        </w:rPr>
      </w:pPr>
      <w:r w:rsidRPr="00BC2B9C">
        <w:rPr>
          <w:rFonts w:ascii="Consolas" w:hAnsi="Consolas"/>
        </w:rPr>
        <w:t xml:space="preserve">  "model_execution_parameter_id": 2203,</w:t>
      </w:r>
    </w:p>
    <w:p w14:paraId="06E82A3E" w14:textId="7050DE26" w:rsidR="004E15E0" w:rsidRPr="00BC2B9C" w:rsidRDefault="12D79A3C" w:rsidP="0042528D">
      <w:pPr>
        <w:spacing w:after="0"/>
        <w:rPr>
          <w:rFonts w:ascii="Consolas" w:hAnsi="Consolas"/>
        </w:rPr>
      </w:pPr>
      <w:r w:rsidRPr="00BC2B9C">
        <w:rPr>
          <w:rFonts w:ascii="Consolas" w:hAnsi="Consolas"/>
        </w:rPr>
        <w:t xml:space="preserve">  "Parameter": [</w:t>
      </w:r>
    </w:p>
    <w:p w14:paraId="33972F3D" w14:textId="2E2B12E9" w:rsidR="004E15E0" w:rsidRPr="00BC2B9C" w:rsidRDefault="12D79A3C" w:rsidP="0042528D">
      <w:pPr>
        <w:spacing w:after="0"/>
        <w:rPr>
          <w:rFonts w:ascii="Consolas" w:hAnsi="Consolas"/>
        </w:rPr>
      </w:pPr>
      <w:r w:rsidRPr="00BC2B9C">
        <w:rPr>
          <w:rFonts w:ascii="Consolas" w:hAnsi="Consolas"/>
        </w:rPr>
        <w:t xml:space="preserve">    {</w:t>
      </w:r>
    </w:p>
    <w:p w14:paraId="736FC24A" w14:textId="3A89FC1A" w:rsidR="004E15E0" w:rsidRPr="00BC2B9C" w:rsidRDefault="12D79A3C" w:rsidP="0042528D">
      <w:pPr>
        <w:spacing w:after="0"/>
        <w:rPr>
          <w:rFonts w:ascii="Consolas" w:hAnsi="Consolas"/>
        </w:rPr>
      </w:pPr>
      <w:r w:rsidRPr="00BC2B9C">
        <w:rPr>
          <w:rFonts w:ascii="Consolas" w:hAnsi="Consolas"/>
        </w:rPr>
        <w:t xml:space="preserve">      "key_vibration_1": "vibration_1"</w:t>
      </w:r>
    </w:p>
    <w:p w14:paraId="2856B233" w14:textId="2375D398" w:rsidR="004E15E0" w:rsidRPr="00BC2B9C" w:rsidRDefault="12D79A3C" w:rsidP="0042528D">
      <w:pPr>
        <w:spacing w:after="0"/>
        <w:rPr>
          <w:rFonts w:ascii="Consolas" w:hAnsi="Consolas"/>
        </w:rPr>
      </w:pPr>
      <w:r w:rsidRPr="00BC2B9C">
        <w:rPr>
          <w:rFonts w:ascii="Consolas" w:hAnsi="Consolas"/>
        </w:rPr>
        <w:t xml:space="preserve">    },</w:t>
      </w:r>
    </w:p>
    <w:p w14:paraId="10E92366" w14:textId="0B4E192D" w:rsidR="004E15E0" w:rsidRPr="00BC2B9C" w:rsidRDefault="12D79A3C" w:rsidP="0042528D">
      <w:pPr>
        <w:spacing w:after="0"/>
        <w:rPr>
          <w:rFonts w:ascii="Consolas" w:hAnsi="Consolas"/>
        </w:rPr>
      </w:pPr>
      <w:r w:rsidRPr="00BC2B9C">
        <w:rPr>
          <w:rFonts w:ascii="Consolas" w:hAnsi="Consolas"/>
        </w:rPr>
        <w:t xml:space="preserve">    {</w:t>
      </w:r>
    </w:p>
    <w:p w14:paraId="49F6CC49" w14:textId="42ADC182" w:rsidR="004E15E0" w:rsidRPr="00BC2B9C" w:rsidRDefault="12D79A3C" w:rsidP="0042528D">
      <w:pPr>
        <w:spacing w:after="0"/>
        <w:rPr>
          <w:rFonts w:ascii="Consolas" w:hAnsi="Consolas"/>
        </w:rPr>
      </w:pPr>
      <w:r w:rsidRPr="00BC2B9C">
        <w:rPr>
          <w:rFonts w:ascii="Consolas" w:hAnsi="Consolas"/>
        </w:rPr>
        <w:t xml:space="preserve">      "key_vibration_2": "vibration_2"</w:t>
      </w:r>
    </w:p>
    <w:p w14:paraId="7FD1A747" w14:textId="187A4FDD" w:rsidR="004E15E0" w:rsidRPr="00BC2B9C" w:rsidRDefault="12D79A3C" w:rsidP="0042528D">
      <w:pPr>
        <w:spacing w:after="0"/>
        <w:rPr>
          <w:rFonts w:ascii="Consolas" w:hAnsi="Consolas"/>
        </w:rPr>
      </w:pPr>
      <w:r w:rsidRPr="00BC2B9C">
        <w:rPr>
          <w:rFonts w:ascii="Consolas" w:hAnsi="Consolas"/>
        </w:rPr>
        <w:t xml:space="preserve">    },</w:t>
      </w:r>
    </w:p>
    <w:p w14:paraId="3B6BFC7F" w14:textId="5A3AA348" w:rsidR="004E15E0" w:rsidRPr="00BC2B9C" w:rsidRDefault="12D79A3C" w:rsidP="0042528D">
      <w:pPr>
        <w:spacing w:after="0"/>
        <w:rPr>
          <w:rFonts w:ascii="Consolas" w:hAnsi="Consolas"/>
        </w:rPr>
      </w:pPr>
      <w:r w:rsidRPr="00BC2B9C">
        <w:rPr>
          <w:rFonts w:ascii="Consolas" w:hAnsi="Consolas"/>
        </w:rPr>
        <w:t xml:space="preserve">    {</w:t>
      </w:r>
    </w:p>
    <w:p w14:paraId="3DB1050B" w14:textId="32F52015" w:rsidR="004E15E0" w:rsidRPr="00BC2B9C" w:rsidRDefault="12D79A3C" w:rsidP="0042528D">
      <w:pPr>
        <w:spacing w:after="0"/>
        <w:rPr>
          <w:rFonts w:ascii="Consolas" w:hAnsi="Consolas"/>
        </w:rPr>
      </w:pPr>
      <w:r w:rsidRPr="00BC2B9C">
        <w:rPr>
          <w:rFonts w:ascii="Consolas" w:hAnsi="Consolas"/>
        </w:rPr>
        <w:t xml:space="preserve">      "key_pressure_1": "pressure_1"</w:t>
      </w:r>
    </w:p>
    <w:p w14:paraId="71826C07" w14:textId="6F05EA49" w:rsidR="004E15E0" w:rsidRPr="00BC2B9C" w:rsidRDefault="12D79A3C" w:rsidP="0042528D">
      <w:pPr>
        <w:spacing w:after="0"/>
        <w:rPr>
          <w:rFonts w:ascii="Consolas" w:hAnsi="Consolas"/>
        </w:rPr>
      </w:pPr>
      <w:r w:rsidRPr="00BC2B9C">
        <w:rPr>
          <w:rFonts w:ascii="Consolas" w:hAnsi="Consolas"/>
        </w:rPr>
        <w:t xml:space="preserve">    },</w:t>
      </w:r>
    </w:p>
    <w:p w14:paraId="2748EAE0" w14:textId="24538B25" w:rsidR="004E15E0" w:rsidRPr="00BC2B9C" w:rsidRDefault="12D79A3C" w:rsidP="0042528D">
      <w:pPr>
        <w:spacing w:after="0"/>
        <w:rPr>
          <w:rFonts w:ascii="Consolas" w:hAnsi="Consolas"/>
        </w:rPr>
      </w:pPr>
      <w:r w:rsidRPr="00BC2B9C">
        <w:rPr>
          <w:rFonts w:ascii="Consolas" w:hAnsi="Consolas"/>
        </w:rPr>
        <w:t xml:space="preserve">    {</w:t>
      </w:r>
    </w:p>
    <w:p w14:paraId="42EDD6B6" w14:textId="1CCBFB8D" w:rsidR="004E15E0" w:rsidRPr="00BC2B9C" w:rsidRDefault="12D79A3C" w:rsidP="0042528D">
      <w:pPr>
        <w:spacing w:after="0"/>
        <w:rPr>
          <w:rFonts w:ascii="Consolas" w:hAnsi="Consolas"/>
        </w:rPr>
      </w:pPr>
      <w:r w:rsidRPr="00BC2B9C">
        <w:rPr>
          <w:rFonts w:ascii="Consolas" w:hAnsi="Consolas"/>
        </w:rPr>
        <w:t xml:space="preserve">      "key_pressure_2": "pressure_2"</w:t>
      </w:r>
    </w:p>
    <w:p w14:paraId="66F9A90C" w14:textId="45057B3F" w:rsidR="004E15E0" w:rsidRPr="00BC2B9C" w:rsidRDefault="12D79A3C" w:rsidP="0042528D">
      <w:pPr>
        <w:spacing w:after="0"/>
        <w:rPr>
          <w:rFonts w:ascii="Consolas" w:hAnsi="Consolas"/>
        </w:rPr>
      </w:pPr>
      <w:r w:rsidRPr="00BC2B9C">
        <w:rPr>
          <w:rFonts w:ascii="Consolas" w:hAnsi="Consolas"/>
        </w:rPr>
        <w:t xml:space="preserve">    },</w:t>
      </w:r>
    </w:p>
    <w:p w14:paraId="0436DFCE" w14:textId="14726B77" w:rsidR="004E15E0" w:rsidRPr="00BC2B9C" w:rsidRDefault="12D79A3C" w:rsidP="0042528D">
      <w:pPr>
        <w:spacing w:after="0"/>
        <w:rPr>
          <w:rFonts w:ascii="Consolas" w:hAnsi="Consolas"/>
        </w:rPr>
      </w:pPr>
      <w:r w:rsidRPr="00BC2B9C">
        <w:rPr>
          <w:rFonts w:ascii="Consolas" w:hAnsi="Consolas"/>
        </w:rPr>
        <w:t xml:space="preserve">    {</w:t>
      </w:r>
    </w:p>
    <w:p w14:paraId="23D1F851" w14:textId="78A0B3C2" w:rsidR="004E15E0" w:rsidRPr="00BC2B9C" w:rsidRDefault="12D79A3C" w:rsidP="0042528D">
      <w:pPr>
        <w:spacing w:after="0"/>
        <w:rPr>
          <w:rFonts w:ascii="Consolas" w:hAnsi="Consolas"/>
        </w:rPr>
      </w:pPr>
      <w:r w:rsidRPr="00BC2B9C">
        <w:rPr>
          <w:rFonts w:ascii="Consolas" w:hAnsi="Consolas"/>
        </w:rPr>
        <w:t xml:space="preserve">      "key_pressure_3": "pressure_3"</w:t>
      </w:r>
    </w:p>
    <w:p w14:paraId="695819A7" w14:textId="255BE076" w:rsidR="004E15E0" w:rsidRPr="00BC2B9C" w:rsidRDefault="12D79A3C" w:rsidP="0042528D">
      <w:pPr>
        <w:spacing w:after="0"/>
        <w:rPr>
          <w:rFonts w:ascii="Consolas" w:hAnsi="Consolas"/>
        </w:rPr>
      </w:pPr>
      <w:r w:rsidRPr="00BC2B9C">
        <w:rPr>
          <w:rFonts w:ascii="Consolas" w:hAnsi="Consolas"/>
        </w:rPr>
        <w:t xml:space="preserve">    },</w:t>
      </w:r>
    </w:p>
    <w:p w14:paraId="327A0351" w14:textId="34C57F3D" w:rsidR="004E15E0" w:rsidRPr="00BC2B9C" w:rsidRDefault="12D79A3C" w:rsidP="0042528D">
      <w:pPr>
        <w:spacing w:after="0"/>
        <w:rPr>
          <w:rFonts w:ascii="Consolas" w:hAnsi="Consolas"/>
        </w:rPr>
      </w:pPr>
      <w:r w:rsidRPr="00BC2B9C">
        <w:rPr>
          <w:rFonts w:ascii="Consolas" w:hAnsi="Consolas"/>
        </w:rPr>
        <w:t xml:space="preserve">    {</w:t>
      </w:r>
    </w:p>
    <w:p w14:paraId="22677BA1" w14:textId="7F7F88D4" w:rsidR="004E15E0" w:rsidRPr="00BC2B9C" w:rsidRDefault="12D79A3C" w:rsidP="0042528D">
      <w:pPr>
        <w:spacing w:after="0"/>
        <w:rPr>
          <w:rFonts w:ascii="Consolas" w:hAnsi="Consolas"/>
        </w:rPr>
      </w:pPr>
      <w:r w:rsidRPr="00BC2B9C">
        <w:rPr>
          <w:rFonts w:ascii="Consolas" w:hAnsi="Consolas"/>
        </w:rPr>
        <w:t xml:space="preserve">      "key_temp_1": "temp_1"</w:t>
      </w:r>
    </w:p>
    <w:p w14:paraId="3FBBA04B" w14:textId="4E11291E" w:rsidR="004E15E0" w:rsidRPr="00BC2B9C" w:rsidRDefault="12D79A3C" w:rsidP="0042528D">
      <w:pPr>
        <w:spacing w:after="0"/>
        <w:rPr>
          <w:rFonts w:ascii="Consolas" w:hAnsi="Consolas"/>
        </w:rPr>
      </w:pPr>
      <w:r w:rsidRPr="00BC2B9C">
        <w:rPr>
          <w:rFonts w:ascii="Consolas" w:hAnsi="Consolas"/>
        </w:rPr>
        <w:t xml:space="preserve">    },</w:t>
      </w:r>
    </w:p>
    <w:p w14:paraId="300C4E9E" w14:textId="5E487F45" w:rsidR="004E15E0" w:rsidRPr="00BC2B9C" w:rsidRDefault="12D79A3C" w:rsidP="0042528D">
      <w:pPr>
        <w:spacing w:after="0"/>
        <w:rPr>
          <w:rFonts w:ascii="Consolas" w:hAnsi="Consolas"/>
        </w:rPr>
      </w:pPr>
      <w:r w:rsidRPr="00BC2B9C">
        <w:rPr>
          <w:rFonts w:ascii="Consolas" w:hAnsi="Consolas"/>
        </w:rPr>
        <w:t xml:space="preserve">    {</w:t>
      </w:r>
    </w:p>
    <w:p w14:paraId="6916CD80" w14:textId="0AACE10F" w:rsidR="004E15E0" w:rsidRPr="00BC2B9C" w:rsidRDefault="12D79A3C" w:rsidP="0042528D">
      <w:pPr>
        <w:spacing w:after="0"/>
        <w:rPr>
          <w:rFonts w:ascii="Consolas" w:hAnsi="Consolas"/>
        </w:rPr>
      </w:pPr>
      <w:r w:rsidRPr="00BC2B9C">
        <w:rPr>
          <w:rFonts w:ascii="Consolas" w:hAnsi="Consolas"/>
        </w:rPr>
        <w:t xml:space="preserve">      "key_temp_2": "temp_2"</w:t>
      </w:r>
    </w:p>
    <w:p w14:paraId="61C4C517" w14:textId="130210A1" w:rsidR="004E15E0" w:rsidRPr="00BC2B9C" w:rsidRDefault="12D79A3C" w:rsidP="0042528D">
      <w:pPr>
        <w:spacing w:after="0"/>
        <w:rPr>
          <w:rFonts w:ascii="Consolas" w:hAnsi="Consolas"/>
        </w:rPr>
      </w:pPr>
      <w:r w:rsidRPr="00BC2B9C">
        <w:rPr>
          <w:rFonts w:ascii="Consolas" w:hAnsi="Consolas"/>
        </w:rPr>
        <w:t xml:space="preserve">    }</w:t>
      </w:r>
    </w:p>
    <w:p w14:paraId="37B1201C" w14:textId="7F00874A" w:rsidR="004E15E0" w:rsidRPr="00BC2B9C" w:rsidRDefault="12D79A3C" w:rsidP="0042528D">
      <w:pPr>
        <w:spacing w:after="0"/>
        <w:rPr>
          <w:rFonts w:ascii="Consolas" w:hAnsi="Consolas"/>
        </w:rPr>
      </w:pPr>
      <w:r w:rsidRPr="00BC2B9C">
        <w:rPr>
          <w:rFonts w:ascii="Consolas" w:hAnsi="Consolas"/>
        </w:rPr>
        <w:t xml:space="preserve">  ],</w:t>
      </w:r>
    </w:p>
    <w:p w14:paraId="65BBE272" w14:textId="3F6BE823" w:rsidR="004E15E0" w:rsidRPr="00BC2B9C" w:rsidRDefault="12D79A3C" w:rsidP="0042528D">
      <w:pPr>
        <w:spacing w:after="0"/>
        <w:rPr>
          <w:rFonts w:ascii="Consolas" w:hAnsi="Consolas"/>
        </w:rPr>
      </w:pPr>
      <w:r w:rsidRPr="00BC2B9C">
        <w:rPr>
          <w:rFonts w:ascii="Consolas" w:hAnsi="Consolas"/>
        </w:rPr>
        <w:t xml:space="preserve">  "status": "Updation Successful"</w:t>
      </w:r>
    </w:p>
    <w:p w14:paraId="6D272B0F" w14:textId="2DEA2099" w:rsidR="004E15E0" w:rsidRPr="0042528D" w:rsidRDefault="12D79A3C" w:rsidP="0042528D">
      <w:pPr>
        <w:spacing w:after="0"/>
        <w:sectPr w:rsidR="004E15E0" w:rsidRPr="0042528D" w:rsidSect="00E678EC">
          <w:pgSz w:w="12242" w:h="15842" w:code="1"/>
          <w:pgMar w:top="1440" w:right="1440" w:bottom="1440" w:left="1440" w:header="720" w:footer="720" w:gutter="0"/>
          <w:cols w:num="2" w:sep="1" w:space="709"/>
          <w:docGrid w:linePitch="360"/>
        </w:sectPr>
      </w:pPr>
      <w:r w:rsidRPr="00BC2B9C">
        <w:rPr>
          <w:rFonts w:ascii="Consolas" w:hAnsi="Consolas"/>
        </w:rPr>
        <w:t>}</w:t>
      </w:r>
    </w:p>
    <w:p w14:paraId="3F766792" w14:textId="230D9C3E" w:rsidR="5B514DAD" w:rsidRDefault="5B514DAD" w:rsidP="003D67BD">
      <w:pPr>
        <w:pStyle w:val="Heading2"/>
      </w:pPr>
      <w:bookmarkStart w:id="134" w:name="_Toc216777065"/>
      <w:bookmarkStart w:id="135" w:name="_Toc216777106"/>
      <w:r>
        <w:lastRenderedPageBreak/>
        <w:t>DeleteModelParameter</w:t>
      </w:r>
      <w:bookmarkEnd w:id="134"/>
      <w:bookmarkEnd w:id="135"/>
    </w:p>
    <w:p w14:paraId="5BD451B4" w14:textId="28AE9E93" w:rsidR="00FF26E1" w:rsidRDefault="00FF26E1" w:rsidP="00FF26E1">
      <w:r w:rsidRPr="00FF26E1">
        <w:t>This API deletes the model details from the ModelExecutionParameters Table in sql-ia-model-db based on the ID.</w:t>
      </w:r>
    </w:p>
    <w:p w14:paraId="10E088C9" w14:textId="0CD9318F" w:rsidR="007215E4" w:rsidRDefault="00895603" w:rsidP="00E678EC">
      <w:pPr>
        <w:pStyle w:val="Heading3"/>
      </w:pPr>
      <w:bookmarkStart w:id="136" w:name="_Toc216777066"/>
      <w:r>
        <w:t>Specification</w:t>
      </w:r>
      <w:r w:rsidR="00E678EC">
        <w:t>s</w:t>
      </w:r>
      <w:bookmarkEnd w:id="136"/>
    </w:p>
    <w:tbl>
      <w:tblPr>
        <w:tblStyle w:val="TableGridLight"/>
        <w:tblW w:w="9072" w:type="dxa"/>
        <w:tblLayout w:type="fixed"/>
        <w:tblLook w:val="04A0" w:firstRow="1" w:lastRow="0" w:firstColumn="1" w:lastColumn="0" w:noHBand="0" w:noVBand="1"/>
      </w:tblPr>
      <w:tblGrid>
        <w:gridCol w:w="2099"/>
        <w:gridCol w:w="6973"/>
      </w:tblGrid>
      <w:tr w:rsidR="0099333E" w14:paraId="07C6A450" w14:textId="77777777" w:rsidTr="00E678EC">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4814B922" w14:textId="77777777" w:rsidR="0099333E" w:rsidRDefault="0099333E">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5E0F308E" w14:textId="30F87AA3" w:rsidR="0099333E" w:rsidRPr="004D24A6" w:rsidRDefault="0099333E">
            <w:pPr>
              <w:rPr>
                <w:rFonts w:ascii="Consolas" w:hAnsi="Consolas"/>
              </w:rPr>
            </w:pPr>
            <w:r w:rsidRPr="004D24A6">
              <w:rPr>
                <w:rFonts w:ascii="Consolas" w:hAnsi="Consolas"/>
              </w:rPr>
              <w:t>HTTPS</w:t>
            </w:r>
          </w:p>
        </w:tc>
      </w:tr>
      <w:tr w:rsidR="0099333E" w14:paraId="56A12DD3" w14:textId="77777777" w:rsidTr="00E678EC">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6A9A33AD" w14:textId="09806DEE" w:rsidR="0099333E" w:rsidRDefault="0099333E">
            <w:pPr>
              <w:rPr>
                <w:kern w:val="2"/>
              </w:rPr>
            </w:pPr>
            <w:r>
              <w:t xml:space="preserve">PATH </w:t>
            </w:r>
            <w:r w:rsidR="002A315D">
              <w:t>(</w:t>
            </w:r>
            <w:r>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8BD70E7" w14:textId="1D7C131E" w:rsidR="0099333E" w:rsidRPr="004D24A6" w:rsidRDefault="00A64A57">
            <w:pPr>
              <w:rPr>
                <w:rFonts w:ascii="Consolas" w:hAnsi="Consolas"/>
              </w:rPr>
            </w:pPr>
            <w:hyperlink r:id="rId35" w:history="1">
              <w:r w:rsidRPr="004D24A6">
                <w:rPr>
                  <w:rStyle w:val="Hyperlink"/>
                  <w:rFonts w:ascii="Consolas" w:hAnsi="Consolas"/>
                  <w:lang w:val="en-IN"/>
                </w:rPr>
                <w:t>https://$(APIM_NAME).azure-api.net/api/iamodel/modelParameter/{id}</w:t>
              </w:r>
            </w:hyperlink>
            <w:r w:rsidRPr="004D24A6">
              <w:rPr>
                <w:rFonts w:ascii="Consolas" w:hAnsi="Consolas"/>
                <w:lang w:val="en-IN"/>
              </w:rPr>
              <w:t xml:space="preserve"> </w:t>
            </w:r>
          </w:p>
        </w:tc>
      </w:tr>
      <w:tr w:rsidR="0099333E" w14:paraId="566DF2D0" w14:textId="77777777" w:rsidTr="00E678EC">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0067E4AD" w14:textId="77777777" w:rsidR="0099333E" w:rsidRDefault="0099333E">
            <w:pPr>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2CBC7F57" w14:textId="478598AE" w:rsidR="0099333E" w:rsidRPr="004D24A6" w:rsidRDefault="00A47E9E">
            <w:pPr>
              <w:rPr>
                <w:rFonts w:ascii="Consolas" w:hAnsi="Consolas"/>
              </w:rPr>
            </w:pPr>
            <w:r w:rsidRPr="004D24A6">
              <w:rPr>
                <w:rFonts w:ascii="Consolas" w:hAnsi="Consolas"/>
              </w:rPr>
              <w:t>DELETE</w:t>
            </w:r>
          </w:p>
        </w:tc>
      </w:tr>
      <w:tr w:rsidR="0099333E" w14:paraId="7807C1B5" w14:textId="77777777" w:rsidTr="00E678EC">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309055B" w14:textId="77777777" w:rsidR="0099333E" w:rsidRDefault="0099333E">
            <w:pPr>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C1F4E33" w14:textId="77777777" w:rsidR="0099333E" w:rsidRPr="004D24A6" w:rsidRDefault="0099333E">
            <w:pPr>
              <w:rPr>
                <w:rFonts w:ascii="Consolas" w:hAnsi="Consolas"/>
              </w:rPr>
            </w:pPr>
            <w:r w:rsidRPr="004D24A6">
              <w:rPr>
                <w:rFonts w:ascii="Consolas" w:hAnsi="Consolas"/>
              </w:rPr>
              <w:t>application / json</w:t>
            </w:r>
          </w:p>
        </w:tc>
      </w:tr>
    </w:tbl>
    <w:p w14:paraId="12BD0275" w14:textId="2D0D81D4" w:rsidR="0099333E" w:rsidRDefault="00895603" w:rsidP="00E678EC">
      <w:pPr>
        <w:pStyle w:val="Heading3"/>
      </w:pPr>
      <w:bookmarkStart w:id="137" w:name="_Toc216777067"/>
      <w:r>
        <w:t>Input</w:t>
      </w:r>
      <w:r w:rsidR="003D69B0">
        <w:t xml:space="preserve"> Header Parameters</w:t>
      </w:r>
      <w:bookmarkEnd w:id="137"/>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4760"/>
        <w:gridCol w:w="876"/>
        <w:gridCol w:w="914"/>
        <w:gridCol w:w="876"/>
      </w:tblGrid>
      <w:tr w:rsidR="00895603" w14:paraId="15EE76C0" w14:textId="77777777" w:rsidTr="003D69B0">
        <w:trPr>
          <w:trHeight w:val="300"/>
        </w:trPr>
        <w:tc>
          <w:tcPr>
            <w:tcW w:w="82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A8B01C" w14:textId="77777777" w:rsidR="00895603" w:rsidRDefault="00895603" w:rsidP="00F074FB">
            <w:pPr>
              <w:spacing w:after="0"/>
              <w:rPr>
                <w:rFonts w:cs="Calibri"/>
              </w:rPr>
            </w:pPr>
            <w:r w:rsidRPr="6FBA8F61">
              <w:rPr>
                <w:rFonts w:cs="Calibri"/>
                <w:b/>
                <w:bCs/>
              </w:rPr>
              <w:t>Parameter</w:t>
            </w:r>
          </w:p>
        </w:tc>
        <w:tc>
          <w:tcPr>
            <w:tcW w:w="278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78F7AA" w14:textId="77777777" w:rsidR="00895603" w:rsidRDefault="00895603" w:rsidP="00F074FB">
            <w:pPr>
              <w:spacing w:after="0"/>
              <w:rPr>
                <w:rFonts w:cs="Calibri"/>
              </w:rPr>
            </w:pPr>
            <w:r w:rsidRPr="6FBA8F61">
              <w:rPr>
                <w:rFonts w:cs="Calibri"/>
                <w:b/>
                <w:bCs/>
              </w:rPr>
              <w:t>Description</w:t>
            </w:r>
          </w:p>
        </w:tc>
        <w:tc>
          <w:tcPr>
            <w:tcW w:w="4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C21844" w14:textId="77777777" w:rsidR="00895603" w:rsidRDefault="00895603" w:rsidP="00F074FB">
            <w:pPr>
              <w:spacing w:after="0"/>
              <w:rPr>
                <w:rFonts w:cs="Calibri"/>
              </w:rPr>
            </w:pPr>
            <w:r w:rsidRPr="6FBA8F61">
              <w:rPr>
                <w:rFonts w:cs="Calibri"/>
                <w:b/>
                <w:bCs/>
              </w:rPr>
              <w:t>M/O</w:t>
            </w:r>
          </w:p>
        </w:tc>
        <w:tc>
          <w:tcPr>
            <w:tcW w:w="50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C29A492" w14:textId="77777777" w:rsidR="00895603" w:rsidRDefault="00895603" w:rsidP="00F074FB">
            <w:pPr>
              <w:spacing w:after="0"/>
              <w:rPr>
                <w:rFonts w:cs="Calibri"/>
              </w:rPr>
            </w:pPr>
            <w:r w:rsidRPr="6FBA8F61">
              <w:rPr>
                <w:rFonts w:cs="Calibri"/>
                <w:b/>
                <w:bCs/>
              </w:rPr>
              <w:t>Max Length</w:t>
            </w:r>
          </w:p>
        </w:tc>
        <w:tc>
          <w:tcPr>
            <w:tcW w:w="4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49B53E6" w14:textId="77777777" w:rsidR="00895603" w:rsidRDefault="00895603" w:rsidP="00F074FB">
            <w:pPr>
              <w:spacing w:after="0"/>
              <w:rPr>
                <w:rFonts w:cs="Calibri"/>
              </w:rPr>
            </w:pPr>
            <w:r w:rsidRPr="6FBA8F61">
              <w:rPr>
                <w:rFonts w:cs="Calibri"/>
                <w:b/>
                <w:bCs/>
              </w:rPr>
              <w:t>Type</w:t>
            </w:r>
          </w:p>
        </w:tc>
      </w:tr>
      <w:tr w:rsidR="00895603" w14:paraId="783210CD" w14:textId="77777777" w:rsidTr="003D69B0">
        <w:trPr>
          <w:trHeight w:val="332"/>
        </w:trPr>
        <w:tc>
          <w:tcPr>
            <w:tcW w:w="829" w:type="pct"/>
            <w:tcBorders>
              <w:top w:val="single" w:sz="4" w:space="0" w:color="auto"/>
              <w:left w:val="single" w:sz="4" w:space="0" w:color="auto"/>
              <w:bottom w:val="single" w:sz="4" w:space="0" w:color="auto"/>
              <w:right w:val="single" w:sz="4" w:space="0" w:color="auto"/>
            </w:tcBorders>
            <w:vAlign w:val="center"/>
          </w:tcPr>
          <w:p w14:paraId="784E4F35" w14:textId="77777777" w:rsidR="00895603" w:rsidRPr="00BC2B9C" w:rsidRDefault="00895603" w:rsidP="00F074FB">
            <w:pPr>
              <w:spacing w:after="0"/>
              <w:rPr>
                <w:rFonts w:ascii="Consolas" w:hAnsi="Consolas" w:cs="Calibri"/>
              </w:rPr>
            </w:pPr>
            <w:r w:rsidRPr="00BC2B9C">
              <w:rPr>
                <w:rFonts w:ascii="Consolas" w:hAnsi="Consolas" w:cs="Calibri"/>
              </w:rPr>
              <w:t>Authorization</w:t>
            </w:r>
          </w:p>
        </w:tc>
        <w:tc>
          <w:tcPr>
            <w:tcW w:w="2783" w:type="pct"/>
            <w:tcBorders>
              <w:top w:val="single" w:sz="4" w:space="0" w:color="auto"/>
              <w:left w:val="single" w:sz="4" w:space="0" w:color="auto"/>
              <w:bottom w:val="single" w:sz="4" w:space="0" w:color="auto"/>
              <w:right w:val="single" w:sz="4" w:space="0" w:color="auto"/>
            </w:tcBorders>
            <w:vAlign w:val="center"/>
          </w:tcPr>
          <w:p w14:paraId="6F418B94" w14:textId="77777777" w:rsidR="00895603" w:rsidRPr="00BC2B9C" w:rsidRDefault="00895603" w:rsidP="00F074FB">
            <w:pPr>
              <w:spacing w:after="0"/>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45" w:type="pct"/>
            <w:tcBorders>
              <w:top w:val="single" w:sz="4" w:space="0" w:color="auto"/>
              <w:left w:val="single" w:sz="4" w:space="0" w:color="auto"/>
              <w:bottom w:val="single" w:sz="4" w:space="0" w:color="auto"/>
              <w:right w:val="single" w:sz="4" w:space="0" w:color="auto"/>
            </w:tcBorders>
            <w:vAlign w:val="center"/>
          </w:tcPr>
          <w:p w14:paraId="40949930" w14:textId="77777777" w:rsidR="00895603" w:rsidRPr="00BC2B9C" w:rsidRDefault="00895603" w:rsidP="00F074FB">
            <w:pPr>
              <w:spacing w:after="0"/>
              <w:rPr>
                <w:rFonts w:ascii="Consolas" w:hAnsi="Consolas" w:cs="Calibri"/>
              </w:rPr>
            </w:pPr>
            <w:r w:rsidRPr="00BC2B9C">
              <w:rPr>
                <w:rFonts w:ascii="Consolas" w:hAnsi="Consolas" w:cs="Calibri"/>
              </w:rPr>
              <w:t>M-Public</w:t>
            </w:r>
          </w:p>
        </w:tc>
        <w:tc>
          <w:tcPr>
            <w:tcW w:w="504" w:type="pct"/>
            <w:tcBorders>
              <w:top w:val="single" w:sz="4" w:space="0" w:color="auto"/>
              <w:left w:val="single" w:sz="4" w:space="0" w:color="auto"/>
              <w:bottom w:val="single" w:sz="4" w:space="0" w:color="auto"/>
              <w:right w:val="single" w:sz="4" w:space="0" w:color="auto"/>
            </w:tcBorders>
            <w:vAlign w:val="center"/>
          </w:tcPr>
          <w:p w14:paraId="1FC599FC" w14:textId="77777777" w:rsidR="00895603" w:rsidRPr="00BC2B9C" w:rsidRDefault="00895603" w:rsidP="00F074FB">
            <w:pPr>
              <w:spacing w:after="0"/>
              <w:rPr>
                <w:rFonts w:ascii="Consolas" w:hAnsi="Consolas" w:cs="Calibri"/>
              </w:rPr>
            </w:pPr>
            <w:r w:rsidRPr="00BC2B9C">
              <w:rPr>
                <w:rFonts w:ascii="Consolas" w:hAnsi="Consolas" w:cs="Calibri"/>
              </w:rPr>
              <w:t>**</w:t>
            </w:r>
          </w:p>
        </w:tc>
        <w:tc>
          <w:tcPr>
            <w:tcW w:w="440" w:type="pct"/>
            <w:tcBorders>
              <w:top w:val="single" w:sz="4" w:space="0" w:color="auto"/>
              <w:left w:val="single" w:sz="4" w:space="0" w:color="auto"/>
              <w:bottom w:val="single" w:sz="4" w:space="0" w:color="auto"/>
              <w:right w:val="single" w:sz="4" w:space="0" w:color="auto"/>
            </w:tcBorders>
            <w:vAlign w:val="center"/>
          </w:tcPr>
          <w:p w14:paraId="7AB12053" w14:textId="77777777" w:rsidR="00895603" w:rsidRPr="00BC2B9C" w:rsidRDefault="00895603" w:rsidP="00F074FB">
            <w:pPr>
              <w:spacing w:after="0"/>
              <w:rPr>
                <w:rFonts w:ascii="Consolas" w:hAnsi="Consolas" w:cs="Calibri"/>
              </w:rPr>
            </w:pPr>
            <w:r w:rsidRPr="00BC2B9C">
              <w:rPr>
                <w:rFonts w:ascii="Consolas" w:hAnsi="Consolas" w:cs="Calibri"/>
              </w:rPr>
              <w:t>String</w:t>
            </w:r>
          </w:p>
        </w:tc>
      </w:tr>
    </w:tbl>
    <w:p w14:paraId="12176F67" w14:textId="225DB5FD" w:rsidR="00895603" w:rsidRPr="00FF26E1" w:rsidRDefault="003D69B0" w:rsidP="003D69B0">
      <w:pPr>
        <w:pStyle w:val="Heading3"/>
      </w:pPr>
      <w:bookmarkStart w:id="138" w:name="_Toc216777068"/>
      <w:r>
        <w:t>Input Body Parameters</w:t>
      </w:r>
      <w:bookmarkEnd w:id="138"/>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378"/>
        <w:gridCol w:w="653"/>
        <w:gridCol w:w="914"/>
        <w:gridCol w:w="1866"/>
      </w:tblGrid>
      <w:tr w:rsidR="6FBA8F61" w14:paraId="730FDE79" w14:textId="77777777" w:rsidTr="003D69B0">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A44CAB7"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B4ACFB8"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E8551B2"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C6E5E4"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B5600A" w14:textId="77777777" w:rsidR="6FBA8F61" w:rsidRDefault="6FBA8F61" w:rsidP="6FBA8F61">
            <w:pPr>
              <w:spacing w:after="0"/>
              <w:rPr>
                <w:rFonts w:cs="Calibri"/>
              </w:rPr>
            </w:pPr>
            <w:r w:rsidRPr="6FBA8F61">
              <w:rPr>
                <w:rFonts w:cs="Calibri"/>
                <w:b/>
                <w:bCs/>
              </w:rPr>
              <w:t>Type</w:t>
            </w:r>
          </w:p>
        </w:tc>
      </w:tr>
      <w:tr w:rsidR="6FBA8F61" w14:paraId="58DEE609" w14:textId="77777777" w:rsidTr="003D69B0">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71F127F5" w14:textId="42FE2998" w:rsidR="6FBA8F61" w:rsidRPr="00BC2B9C" w:rsidRDefault="6FBA8F61" w:rsidP="6FBA8F61">
            <w:pPr>
              <w:spacing w:after="0"/>
              <w:rPr>
                <w:rFonts w:ascii="Consolas" w:hAnsi="Consolas" w:cs="Calibri"/>
              </w:rPr>
            </w:pPr>
            <w:r w:rsidRPr="00BC2B9C">
              <w:rPr>
                <w:rFonts w:ascii="Consolas" w:hAnsi="Consolas" w:cs="Calibri"/>
              </w:rPr>
              <w:t>File path</w:t>
            </w:r>
          </w:p>
        </w:tc>
        <w:tc>
          <w:tcPr>
            <w:tcW w:w="2563" w:type="pct"/>
            <w:tcBorders>
              <w:top w:val="single" w:sz="4" w:space="0" w:color="auto"/>
              <w:left w:val="single" w:sz="4" w:space="0" w:color="auto"/>
              <w:bottom w:val="single" w:sz="4" w:space="0" w:color="auto"/>
              <w:right w:val="single" w:sz="4" w:space="0" w:color="auto"/>
            </w:tcBorders>
            <w:vAlign w:val="center"/>
          </w:tcPr>
          <w:p w14:paraId="50F4AFB6" w14:textId="1EEC7633" w:rsidR="6B8D1CD4" w:rsidRPr="00BC2B9C" w:rsidRDefault="001A1219" w:rsidP="6FBA8F61">
            <w:pPr>
              <w:spacing w:after="0"/>
              <w:rPr>
                <w:rFonts w:ascii="Consolas" w:eastAsia="Consolas" w:hAnsi="Consolas" w:cs="Consolas"/>
                <w:sz w:val="18"/>
                <w:szCs w:val="18"/>
                <w:lang w:val="en-IN"/>
              </w:rPr>
            </w:pPr>
            <w:bookmarkStart w:id="139" w:name="OLE_LINK32"/>
            <w:r w:rsidRPr="00BC2B9C">
              <w:rPr>
                <w:rFonts w:ascii="Consolas" w:eastAsia="Consolas" w:hAnsi="Consolas" w:cs="Consolas"/>
                <w:color w:val="333333"/>
                <w:sz w:val="18"/>
                <w:szCs w:val="18"/>
                <w:lang w:val="en-IN"/>
              </w:rPr>
              <w:t>https://$(APIM_NAME).azure-api.net</w:t>
            </w:r>
            <w:r w:rsidR="6B8D1CD4" w:rsidRPr="00BC2B9C">
              <w:rPr>
                <w:rFonts w:ascii="Consolas" w:eastAsia="Consolas" w:hAnsi="Consolas" w:cs="Consolas"/>
                <w:color w:val="333333"/>
                <w:sz w:val="18"/>
                <w:szCs w:val="18"/>
                <w:lang w:val="en-IN"/>
              </w:rPr>
              <w:t>/api/iamodel/modelParameter/{id}</w:t>
            </w:r>
            <w:bookmarkEnd w:id="139"/>
          </w:p>
        </w:tc>
        <w:tc>
          <w:tcPr>
            <w:tcW w:w="349" w:type="pct"/>
            <w:tcBorders>
              <w:top w:val="single" w:sz="4" w:space="0" w:color="auto"/>
              <w:left w:val="single" w:sz="4" w:space="0" w:color="auto"/>
              <w:bottom w:val="single" w:sz="4" w:space="0" w:color="auto"/>
              <w:right w:val="single" w:sz="4" w:space="0" w:color="auto"/>
            </w:tcBorders>
            <w:vAlign w:val="center"/>
          </w:tcPr>
          <w:p w14:paraId="3BE97BC2" w14:textId="77777777" w:rsidR="6FBA8F61" w:rsidRPr="00BC2B9C" w:rsidRDefault="6FBA8F61" w:rsidP="6FBA8F61">
            <w:pPr>
              <w:spacing w:after="0"/>
              <w:rPr>
                <w:rFonts w:ascii="Consolas" w:hAnsi="Consolas" w:cs="Calibri"/>
              </w:rPr>
            </w:pPr>
            <w:r w:rsidRPr="00BC2B9C">
              <w:rPr>
                <w:rFonts w:ascii="Consolas" w:hAnsi="Consola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62050AD3" w14:textId="77777777" w:rsidR="6FBA8F61" w:rsidRPr="00BC2B9C" w:rsidRDefault="6FBA8F61" w:rsidP="6FBA8F61">
            <w:pPr>
              <w:spacing w:after="0"/>
              <w:rPr>
                <w:rFonts w:ascii="Consolas" w:hAnsi="Consolas" w:cs="Calibri"/>
              </w:rPr>
            </w:pPr>
            <w:r w:rsidRPr="00BC2B9C">
              <w:rPr>
                <w:rFonts w:ascii="Consolas" w:hAnsi="Consola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2D09C115" w14:textId="0F0350E1" w:rsidR="492495F6" w:rsidRPr="00BC2B9C" w:rsidRDefault="003F4F14" w:rsidP="6FBA8F61">
            <w:pPr>
              <w:spacing w:after="0"/>
              <w:rPr>
                <w:rFonts w:ascii="Consolas" w:hAnsi="Consolas" w:cs="Calibri"/>
              </w:rPr>
            </w:pPr>
            <w:r w:rsidRPr="00BC2B9C">
              <w:rPr>
                <w:rFonts w:ascii="Consolas" w:hAnsi="Consolas" w:cs="Calibri"/>
                <w:kern w:val="0"/>
              </w:rPr>
              <w:t>Multipart/Form-data</w:t>
            </w:r>
          </w:p>
        </w:tc>
      </w:tr>
    </w:tbl>
    <w:p w14:paraId="0E2AD337" w14:textId="45D1CC6C" w:rsidR="6FBA8F61" w:rsidRDefault="00895603" w:rsidP="00E678EC">
      <w:pPr>
        <w:pStyle w:val="Heading3"/>
      </w:pPr>
      <w:bookmarkStart w:id="140" w:name="_Toc216777069"/>
      <w:r>
        <w:t>Output</w:t>
      </w:r>
      <w:r w:rsidR="003D69B0">
        <w:t xml:space="preserve"> Header Parameters</w:t>
      </w:r>
      <w:bookmarkEnd w:id="140"/>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6FBA8F61" w14:paraId="486B0F9B" w14:textId="77777777" w:rsidTr="003D69B0">
        <w:trPr>
          <w:trHeight w:val="300"/>
        </w:trPr>
        <w:tc>
          <w:tcPr>
            <w:tcW w:w="674" w:type="pct"/>
            <w:shd w:val="clear" w:color="auto" w:fill="D9D9D9" w:themeFill="background1" w:themeFillShade="D9"/>
          </w:tcPr>
          <w:p w14:paraId="49A7175A"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74C82144"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349AFE16"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7060D378" w14:textId="77777777" w:rsidR="6FBA8F61" w:rsidRDefault="6FBA8F61" w:rsidP="6FBA8F61">
            <w:pPr>
              <w:spacing w:after="0"/>
              <w:rPr>
                <w:rFonts w:cs="Calibri"/>
                <w:b/>
                <w:bCs/>
              </w:rPr>
            </w:pPr>
            <w:r w:rsidRPr="6FBA8F61">
              <w:rPr>
                <w:rFonts w:cs="Calibri"/>
                <w:b/>
                <w:bCs/>
              </w:rPr>
              <w:t>Type</w:t>
            </w:r>
          </w:p>
        </w:tc>
      </w:tr>
      <w:tr w:rsidR="6FBA8F61" w14:paraId="4657ABB4" w14:textId="77777777" w:rsidTr="003D69B0">
        <w:trPr>
          <w:trHeight w:val="300"/>
        </w:trPr>
        <w:tc>
          <w:tcPr>
            <w:tcW w:w="674" w:type="pct"/>
          </w:tcPr>
          <w:p w14:paraId="024C1D83" w14:textId="77777777" w:rsidR="6FBA8F61" w:rsidRDefault="6FBA8F61" w:rsidP="6FBA8F61">
            <w:pPr>
              <w:spacing w:after="0"/>
              <w:rPr>
                <w:rFonts w:cs="Calibri"/>
                <w:b/>
                <w:bCs/>
              </w:rPr>
            </w:pPr>
            <w:r w:rsidRPr="6FBA8F61">
              <w:rPr>
                <w:rFonts w:cs="Calibri"/>
              </w:rPr>
              <w:t>Content-Type</w:t>
            </w:r>
          </w:p>
        </w:tc>
        <w:tc>
          <w:tcPr>
            <w:tcW w:w="3516" w:type="pct"/>
          </w:tcPr>
          <w:p w14:paraId="73347F45"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5C81CB94" w14:textId="77777777" w:rsidR="6FBA8F61" w:rsidRDefault="6FBA8F61" w:rsidP="6FBA8F61">
            <w:pPr>
              <w:spacing w:after="0"/>
              <w:rPr>
                <w:rFonts w:cs="Calibri"/>
                <w:b/>
                <w:bCs/>
              </w:rPr>
            </w:pPr>
            <w:r w:rsidRPr="6FBA8F61">
              <w:rPr>
                <w:rFonts w:cs="Calibri"/>
              </w:rPr>
              <w:t>M-Public</w:t>
            </w:r>
          </w:p>
        </w:tc>
        <w:tc>
          <w:tcPr>
            <w:tcW w:w="378" w:type="pct"/>
          </w:tcPr>
          <w:p w14:paraId="5D4C2E09" w14:textId="77777777" w:rsidR="6FBA8F61" w:rsidRDefault="6FBA8F61" w:rsidP="6FBA8F61">
            <w:pPr>
              <w:spacing w:after="0"/>
              <w:rPr>
                <w:rFonts w:cs="Calibri"/>
                <w:b/>
                <w:bCs/>
              </w:rPr>
            </w:pPr>
            <w:r w:rsidRPr="6FBA8F61">
              <w:rPr>
                <w:rFonts w:cs="Calibri"/>
              </w:rPr>
              <w:t>255</w:t>
            </w:r>
          </w:p>
        </w:tc>
      </w:tr>
      <w:tr w:rsidR="6FBA8F61" w14:paraId="47EF8BFB" w14:textId="77777777" w:rsidTr="003D69B0">
        <w:trPr>
          <w:trHeight w:val="300"/>
        </w:trPr>
        <w:tc>
          <w:tcPr>
            <w:tcW w:w="674" w:type="pct"/>
          </w:tcPr>
          <w:p w14:paraId="245ACC0A" w14:textId="77777777" w:rsidR="6FBA8F61" w:rsidRDefault="6FBA8F61" w:rsidP="6FBA8F61">
            <w:pPr>
              <w:spacing w:after="0"/>
              <w:rPr>
                <w:rFonts w:cs="Calibri"/>
              </w:rPr>
            </w:pPr>
            <w:r w:rsidRPr="6FBA8F61">
              <w:rPr>
                <w:rFonts w:cs="Calibri"/>
              </w:rPr>
              <w:t>Content-Length</w:t>
            </w:r>
          </w:p>
        </w:tc>
        <w:tc>
          <w:tcPr>
            <w:tcW w:w="3516" w:type="pct"/>
          </w:tcPr>
          <w:p w14:paraId="1AC3FFFA"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0EBA8A42" w14:textId="77777777" w:rsidR="6FBA8F61" w:rsidRDefault="6FBA8F61" w:rsidP="6FBA8F61">
            <w:pPr>
              <w:spacing w:after="0"/>
              <w:rPr>
                <w:rFonts w:cs="Calibri"/>
              </w:rPr>
            </w:pPr>
            <w:r w:rsidRPr="6FBA8F61">
              <w:rPr>
                <w:rFonts w:cs="Calibri"/>
              </w:rPr>
              <w:t>O-Public</w:t>
            </w:r>
          </w:p>
        </w:tc>
        <w:tc>
          <w:tcPr>
            <w:tcW w:w="378" w:type="pct"/>
          </w:tcPr>
          <w:p w14:paraId="13EEF8ED" w14:textId="77777777" w:rsidR="6FBA8F61" w:rsidRDefault="6FBA8F61" w:rsidP="6FBA8F61">
            <w:pPr>
              <w:spacing w:after="0"/>
              <w:rPr>
                <w:rFonts w:cs="Calibri"/>
              </w:rPr>
            </w:pPr>
            <w:r w:rsidRPr="6FBA8F61">
              <w:rPr>
                <w:rFonts w:cs="Calibri"/>
              </w:rPr>
              <w:t>255</w:t>
            </w:r>
          </w:p>
        </w:tc>
      </w:tr>
      <w:tr w:rsidR="6FBA8F61" w14:paraId="38F6AC11" w14:textId="77777777" w:rsidTr="003D69B0">
        <w:trPr>
          <w:trHeight w:val="300"/>
        </w:trPr>
        <w:tc>
          <w:tcPr>
            <w:tcW w:w="674" w:type="pct"/>
          </w:tcPr>
          <w:p w14:paraId="08E6B52C" w14:textId="77777777" w:rsidR="6FBA8F61" w:rsidRDefault="6FBA8F61" w:rsidP="6FBA8F61">
            <w:pPr>
              <w:spacing w:after="0"/>
              <w:rPr>
                <w:rFonts w:cs="Calibri"/>
              </w:rPr>
            </w:pPr>
            <w:r w:rsidRPr="6FBA8F61">
              <w:rPr>
                <w:rFonts w:cs="Calibri"/>
              </w:rPr>
              <w:t xml:space="preserve">date </w:t>
            </w:r>
          </w:p>
        </w:tc>
        <w:tc>
          <w:tcPr>
            <w:tcW w:w="3516" w:type="pct"/>
          </w:tcPr>
          <w:p w14:paraId="7DE80731"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36B5D30F" w14:textId="77777777" w:rsidR="6FBA8F61" w:rsidRDefault="6FBA8F61" w:rsidP="6FBA8F61">
            <w:pPr>
              <w:spacing w:after="0"/>
              <w:rPr>
                <w:rFonts w:cs="Calibri"/>
              </w:rPr>
            </w:pPr>
            <w:r w:rsidRPr="6FBA8F61">
              <w:rPr>
                <w:rFonts w:cs="Calibri"/>
              </w:rPr>
              <w:t>O-Public</w:t>
            </w:r>
          </w:p>
        </w:tc>
        <w:tc>
          <w:tcPr>
            <w:tcW w:w="378" w:type="pct"/>
          </w:tcPr>
          <w:p w14:paraId="641CBDC6" w14:textId="77777777" w:rsidR="6FBA8F61" w:rsidRDefault="6FBA8F61" w:rsidP="6FBA8F61">
            <w:pPr>
              <w:spacing w:after="0"/>
              <w:rPr>
                <w:rFonts w:cs="Calibri"/>
              </w:rPr>
            </w:pPr>
            <w:r w:rsidRPr="6FBA8F61">
              <w:rPr>
                <w:rFonts w:cs="Calibri"/>
              </w:rPr>
              <w:t>255</w:t>
            </w:r>
          </w:p>
        </w:tc>
      </w:tr>
    </w:tbl>
    <w:p w14:paraId="0138F6ED" w14:textId="6D4F1506" w:rsidR="6FBA8F61" w:rsidRDefault="000D1C76" w:rsidP="00E678EC">
      <w:pPr>
        <w:pStyle w:val="Heading3"/>
      </w:pPr>
      <w:bookmarkStart w:id="141" w:name="_Toc216777070"/>
      <w:r w:rsidRPr="6FBA8F61">
        <w:t>Error Management</w:t>
      </w:r>
      <w:bookmarkEnd w:id="141"/>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644"/>
        <w:gridCol w:w="2582"/>
        <w:gridCol w:w="3846"/>
      </w:tblGrid>
      <w:tr w:rsidR="6FBA8F61" w14:paraId="193B88A5" w14:textId="77777777" w:rsidTr="003D69B0">
        <w:trPr>
          <w:trHeight w:val="231"/>
        </w:trPr>
        <w:tc>
          <w:tcPr>
            <w:tcW w:w="0" w:type="auto"/>
            <w:tcBorders>
              <w:bottom w:val="nil"/>
            </w:tcBorders>
            <w:shd w:val="clear" w:color="auto" w:fill="D9D9D9" w:themeFill="background1" w:themeFillShade="D9"/>
          </w:tcPr>
          <w:p w14:paraId="780E3AB0" w14:textId="77777777" w:rsidR="6FBA8F61" w:rsidRDefault="6FBA8F61" w:rsidP="003D69B0">
            <w:pPr>
              <w:spacing w:after="0"/>
              <w:jc w:val="left"/>
              <w:rPr>
                <w:rFonts w:cs="Calibri"/>
                <w:b/>
                <w:bCs/>
              </w:rPr>
            </w:pPr>
            <w:r w:rsidRPr="6FBA8F61">
              <w:rPr>
                <w:rFonts w:cs="Calibri"/>
                <w:b/>
                <w:bCs/>
              </w:rPr>
              <w:t>HTTP Code</w:t>
            </w:r>
          </w:p>
        </w:tc>
        <w:tc>
          <w:tcPr>
            <w:tcW w:w="0" w:type="auto"/>
            <w:tcBorders>
              <w:bottom w:val="nil"/>
            </w:tcBorders>
            <w:shd w:val="clear" w:color="auto" w:fill="D9D9D9" w:themeFill="background1" w:themeFillShade="D9"/>
          </w:tcPr>
          <w:p w14:paraId="1CD4F522" w14:textId="77777777" w:rsidR="6FBA8F61" w:rsidRDefault="6FBA8F61" w:rsidP="003D69B0">
            <w:pPr>
              <w:spacing w:after="0"/>
              <w:jc w:val="left"/>
              <w:rPr>
                <w:rFonts w:cs="Calibri"/>
                <w:b/>
                <w:bCs/>
                <w:lang w:val="it-IT" w:eastAsia="it-IT"/>
              </w:rPr>
            </w:pPr>
            <w:r w:rsidRPr="6FBA8F61">
              <w:rPr>
                <w:rFonts w:cs="Calibri"/>
                <w:b/>
                <w:bCs/>
              </w:rPr>
              <w:t>Error Code</w:t>
            </w:r>
          </w:p>
        </w:tc>
        <w:tc>
          <w:tcPr>
            <w:tcW w:w="0" w:type="auto"/>
            <w:tcBorders>
              <w:bottom w:val="nil"/>
            </w:tcBorders>
            <w:shd w:val="clear" w:color="auto" w:fill="D9D9D9" w:themeFill="background1" w:themeFillShade="D9"/>
          </w:tcPr>
          <w:p w14:paraId="34EA7E97" w14:textId="77777777" w:rsidR="6FBA8F61" w:rsidRDefault="6FBA8F61" w:rsidP="003D69B0">
            <w:pPr>
              <w:spacing w:after="0"/>
              <w:jc w:val="left"/>
              <w:rPr>
                <w:rFonts w:cs="Calibri"/>
                <w:b/>
                <w:bCs/>
                <w:lang w:val="it-IT" w:eastAsia="it-IT"/>
              </w:rPr>
            </w:pPr>
            <w:r w:rsidRPr="6FBA8F61">
              <w:rPr>
                <w:rFonts w:cs="Calibri"/>
                <w:b/>
                <w:bCs/>
              </w:rPr>
              <w:t>Error Description</w:t>
            </w:r>
          </w:p>
        </w:tc>
      </w:tr>
      <w:tr w:rsidR="6FBA8F61" w14:paraId="1263BDBB" w14:textId="77777777" w:rsidTr="003D69B0">
        <w:trPr>
          <w:trHeight w:val="231"/>
        </w:trPr>
        <w:tc>
          <w:tcPr>
            <w:tcW w:w="0" w:type="auto"/>
          </w:tcPr>
          <w:p w14:paraId="3DE2F158" w14:textId="6DE19841" w:rsidR="0A317711" w:rsidRDefault="0A317711" w:rsidP="003D69B0">
            <w:pPr>
              <w:spacing w:after="0"/>
              <w:jc w:val="left"/>
              <w:rPr>
                <w:rFonts w:cs="Calibri"/>
              </w:rPr>
            </w:pPr>
            <w:r w:rsidRPr="6FBA8F61">
              <w:rPr>
                <w:rFonts w:cs="Calibri"/>
              </w:rPr>
              <w:t>5</w:t>
            </w:r>
            <w:r w:rsidR="6FBA8F61" w:rsidRPr="6FBA8F61">
              <w:rPr>
                <w:rFonts w:cs="Calibri"/>
              </w:rPr>
              <w:t>00</w:t>
            </w:r>
          </w:p>
        </w:tc>
        <w:tc>
          <w:tcPr>
            <w:tcW w:w="0" w:type="auto"/>
          </w:tcPr>
          <w:p w14:paraId="25939486" w14:textId="7A70E67E" w:rsidR="64F8EEF8" w:rsidRDefault="64F8EEF8" w:rsidP="003D69B0">
            <w:pPr>
              <w:spacing w:after="0"/>
              <w:jc w:val="left"/>
              <w:rPr>
                <w:rFonts w:cs="Calibri"/>
              </w:rPr>
            </w:pPr>
            <w:r w:rsidRPr="6FBA8F61">
              <w:rPr>
                <w:rFonts w:cs="Calibri"/>
              </w:rPr>
              <w:t>5</w:t>
            </w:r>
            <w:r w:rsidR="6FBA8F61" w:rsidRPr="6FBA8F61">
              <w:rPr>
                <w:rFonts w:cs="Calibri"/>
              </w:rPr>
              <w:t>00</w:t>
            </w:r>
          </w:p>
        </w:tc>
        <w:tc>
          <w:tcPr>
            <w:tcW w:w="0" w:type="auto"/>
          </w:tcPr>
          <w:p w14:paraId="0AF516DE" w14:textId="6A246F6A" w:rsidR="6FBA8F61" w:rsidRDefault="6FBA8F61" w:rsidP="003D69B0">
            <w:pPr>
              <w:spacing w:after="0"/>
              <w:jc w:val="left"/>
              <w:rPr>
                <w:rFonts w:cs="Calibri"/>
              </w:rPr>
            </w:pPr>
            <w:r w:rsidRPr="6FBA8F61">
              <w:rPr>
                <w:rFonts w:cs="Calibri"/>
              </w:rPr>
              <w:t xml:space="preserve">Invalid </w:t>
            </w:r>
            <w:r w:rsidR="678929BE" w:rsidRPr="6FBA8F61">
              <w:rPr>
                <w:rFonts w:cs="Calibri"/>
              </w:rPr>
              <w:t>I</w:t>
            </w:r>
            <w:r w:rsidRPr="6FBA8F61">
              <w:rPr>
                <w:rFonts w:cs="Calibri"/>
              </w:rPr>
              <w:t>D</w:t>
            </w:r>
          </w:p>
        </w:tc>
      </w:tr>
      <w:tr w:rsidR="6FBA8F61" w14:paraId="72F272DC" w14:textId="77777777" w:rsidTr="003D69B0">
        <w:trPr>
          <w:trHeight w:val="287"/>
        </w:trPr>
        <w:tc>
          <w:tcPr>
            <w:tcW w:w="0" w:type="auto"/>
          </w:tcPr>
          <w:p w14:paraId="4D5C8D54" w14:textId="77777777" w:rsidR="6FBA8F61" w:rsidRDefault="6FBA8F61" w:rsidP="003D69B0">
            <w:pPr>
              <w:spacing w:after="0"/>
              <w:jc w:val="left"/>
              <w:rPr>
                <w:rFonts w:cs="Calibri"/>
              </w:rPr>
            </w:pPr>
            <w:r w:rsidRPr="6FBA8F61">
              <w:rPr>
                <w:rFonts w:cs="Calibri"/>
              </w:rPr>
              <w:t>401</w:t>
            </w:r>
          </w:p>
        </w:tc>
        <w:tc>
          <w:tcPr>
            <w:tcW w:w="0" w:type="auto"/>
          </w:tcPr>
          <w:p w14:paraId="75899AE5" w14:textId="77777777" w:rsidR="6FBA8F61" w:rsidRDefault="6FBA8F61" w:rsidP="003D69B0">
            <w:pPr>
              <w:spacing w:after="0"/>
              <w:jc w:val="left"/>
              <w:rPr>
                <w:rFonts w:cs="Calibri"/>
              </w:rPr>
            </w:pPr>
            <w:r w:rsidRPr="6FBA8F61">
              <w:rPr>
                <w:rFonts w:cs="Calibri"/>
              </w:rPr>
              <w:t>401</w:t>
            </w:r>
          </w:p>
        </w:tc>
        <w:tc>
          <w:tcPr>
            <w:tcW w:w="0" w:type="auto"/>
          </w:tcPr>
          <w:p w14:paraId="791AE838" w14:textId="3ED257AA" w:rsidR="6FBA8F61" w:rsidRDefault="6FBA8F61" w:rsidP="003D69B0">
            <w:pPr>
              <w:spacing w:after="0"/>
              <w:jc w:val="left"/>
              <w:rPr>
                <w:rFonts w:cs="Calibri"/>
              </w:rPr>
            </w:pPr>
            <w:r w:rsidRPr="6FBA8F61">
              <w:rPr>
                <w:rFonts w:cs="Calibri"/>
              </w:rPr>
              <w:t>Unauthorized</w:t>
            </w:r>
          </w:p>
        </w:tc>
      </w:tr>
    </w:tbl>
    <w:p w14:paraId="6E8D45D6" w14:textId="38591AEF" w:rsidR="008A703B" w:rsidRDefault="6F7A83B3" w:rsidP="00325CCB">
      <w:pPr>
        <w:pStyle w:val="Heading3"/>
        <w:spacing w:before="120"/>
      </w:pPr>
      <w:bookmarkStart w:id="142" w:name="_Toc216777071"/>
      <w:r w:rsidRPr="00EA1BCE">
        <w:t>Sample Response Body</w:t>
      </w:r>
      <w:bookmarkEnd w:id="142"/>
    </w:p>
    <w:p w14:paraId="0E807D0E" w14:textId="071FC4F0" w:rsidR="6F7A83B3" w:rsidRPr="00325CCB" w:rsidRDefault="6F7A83B3" w:rsidP="003D69B0">
      <w:pPr>
        <w:spacing w:after="0"/>
        <w:rPr>
          <w:rFonts w:ascii="Consolas" w:hAnsi="Consolas"/>
        </w:rPr>
      </w:pPr>
      <w:r w:rsidRPr="00325CCB">
        <w:rPr>
          <w:rFonts w:ascii="Consolas" w:hAnsi="Consolas"/>
        </w:rPr>
        <w:t>{</w:t>
      </w:r>
    </w:p>
    <w:p w14:paraId="0E382BD2" w14:textId="14D7046F" w:rsidR="6F7A83B3" w:rsidRPr="00325CCB" w:rsidRDefault="6F7A83B3" w:rsidP="003D69B0">
      <w:pPr>
        <w:spacing w:after="0"/>
        <w:rPr>
          <w:rFonts w:ascii="Consolas" w:hAnsi="Consolas"/>
        </w:rPr>
      </w:pPr>
      <w:r w:rsidRPr="00325CCB">
        <w:rPr>
          <w:rFonts w:ascii="Consolas" w:hAnsi="Consolas"/>
        </w:rPr>
        <w:t xml:space="preserve">  "message": "Deletion Successful"</w:t>
      </w:r>
    </w:p>
    <w:p w14:paraId="6540F39F" w14:textId="6B0479CE" w:rsidR="6F7A83B3" w:rsidRPr="008A703B" w:rsidRDefault="6F7A83B3" w:rsidP="003D69B0">
      <w:pPr>
        <w:spacing w:after="0"/>
        <w:sectPr w:rsidR="6F7A83B3" w:rsidRPr="008A703B" w:rsidSect="005F3B2A">
          <w:pgSz w:w="12242" w:h="15842" w:code="1"/>
          <w:pgMar w:top="1440" w:right="1440" w:bottom="1440" w:left="1440" w:header="720" w:footer="720" w:gutter="0"/>
          <w:cols w:space="720"/>
          <w:docGrid w:linePitch="360"/>
        </w:sectPr>
      </w:pPr>
      <w:r w:rsidRPr="00325CCB">
        <w:rPr>
          <w:rFonts w:ascii="Consolas" w:hAnsi="Consolas"/>
        </w:rPr>
        <w:t>}</w:t>
      </w:r>
    </w:p>
    <w:p w14:paraId="362A4E72" w14:textId="3476309F" w:rsidR="7C4CB5C8" w:rsidRDefault="7C4CB5C8" w:rsidP="003D67BD">
      <w:pPr>
        <w:pStyle w:val="Heading2"/>
      </w:pPr>
      <w:bookmarkStart w:id="143" w:name="_Toc216777072"/>
      <w:bookmarkStart w:id="144" w:name="_Toc216777107"/>
      <w:r>
        <w:lastRenderedPageBreak/>
        <w:t>ModelTrigger</w:t>
      </w:r>
      <w:bookmarkEnd w:id="143"/>
      <w:bookmarkEnd w:id="144"/>
    </w:p>
    <w:p w14:paraId="52263F2A" w14:textId="0D83E401" w:rsidR="00FF26E1" w:rsidRDefault="00FF26E1" w:rsidP="00FF26E1">
      <w:r w:rsidRPr="00FF26E1">
        <w:t xml:space="preserve">This API triggers the model and </w:t>
      </w:r>
      <w:proofErr w:type="gramStart"/>
      <w:r w:rsidRPr="00FF26E1">
        <w:t>start</w:t>
      </w:r>
      <w:proofErr w:type="gramEnd"/>
      <w:r w:rsidRPr="00FF26E1">
        <w:t xml:space="preserve"> consuming the messages and </w:t>
      </w:r>
      <w:proofErr w:type="gramStart"/>
      <w:r w:rsidRPr="00FF26E1">
        <w:t>perform</w:t>
      </w:r>
      <w:proofErr w:type="gramEnd"/>
      <w:r w:rsidRPr="00FF26E1">
        <w:t xml:space="preserve"> the operations.</w:t>
      </w:r>
    </w:p>
    <w:p w14:paraId="74FA7FCF" w14:textId="6C5EEFF2" w:rsidR="00340AFD" w:rsidRDefault="00340AFD" w:rsidP="00E678EC">
      <w:pPr>
        <w:pStyle w:val="Heading3"/>
      </w:pPr>
      <w:bookmarkStart w:id="145" w:name="_Toc216777073"/>
      <w:r>
        <w:t>Specification</w:t>
      </w:r>
      <w:bookmarkEnd w:id="145"/>
    </w:p>
    <w:tbl>
      <w:tblPr>
        <w:tblStyle w:val="TableGridLight"/>
        <w:tblW w:w="9072" w:type="dxa"/>
        <w:tblLayout w:type="fixed"/>
        <w:tblLook w:val="04A0" w:firstRow="1" w:lastRow="0" w:firstColumn="1" w:lastColumn="0" w:noHBand="0" w:noVBand="1"/>
      </w:tblPr>
      <w:tblGrid>
        <w:gridCol w:w="2099"/>
        <w:gridCol w:w="6973"/>
      </w:tblGrid>
      <w:tr w:rsidR="0099333E" w14:paraId="4C0F3ACD" w14:textId="77777777" w:rsidTr="003D69B0">
        <w:trPr>
          <w:trHeight w:val="7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BA36F63" w14:textId="77777777" w:rsidR="0099333E" w:rsidRDefault="0099333E" w:rsidP="003D69B0">
            <w:pPr>
              <w:jc w:val="left"/>
            </w:pPr>
            <w:r>
              <w:t>PROTOCOL</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37F4F95D" w14:textId="5C27025F" w:rsidR="0099333E" w:rsidRDefault="0099333E" w:rsidP="003D69B0">
            <w:pPr>
              <w:jc w:val="left"/>
            </w:pPr>
            <w:r>
              <w:t>HTTPS</w:t>
            </w:r>
          </w:p>
        </w:tc>
      </w:tr>
      <w:tr w:rsidR="0099333E" w14:paraId="31127A89" w14:textId="77777777" w:rsidTr="003D69B0">
        <w:trPr>
          <w:trHeight w:val="4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7F4FB864" w14:textId="41C293AA" w:rsidR="0099333E" w:rsidRDefault="0099333E" w:rsidP="003D69B0">
            <w:pPr>
              <w:jc w:val="left"/>
              <w:rPr>
                <w:kern w:val="2"/>
              </w:rPr>
            </w:pPr>
            <w:r>
              <w:t xml:space="preserve">PATH </w:t>
            </w:r>
            <w:r w:rsidR="002A315D">
              <w:t>(</w:t>
            </w:r>
            <w:r>
              <w:t>Public Exposure</w:t>
            </w:r>
            <w:r w:rsidR="002A315D">
              <w:t>)</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3061C014" w14:textId="2C32E459" w:rsidR="0099333E" w:rsidRPr="00A64A57" w:rsidRDefault="003D69B0" w:rsidP="00A64A57">
            <w:hyperlink r:id="rId36" w:history="1">
              <w:r w:rsidRPr="00A64A57">
                <w:rPr>
                  <w:rStyle w:val="Hyperlink"/>
                  <w:lang w:val="en-IN"/>
                </w:rPr>
                <w:t>https://$(APIM_NAME).azure-api.net/api/iamodel/modelTrigger</w:t>
              </w:r>
            </w:hyperlink>
            <w:r w:rsidRPr="00A64A57">
              <w:t xml:space="preserve"> </w:t>
            </w:r>
          </w:p>
        </w:tc>
      </w:tr>
      <w:tr w:rsidR="0099333E" w14:paraId="06C87E67" w14:textId="77777777" w:rsidTr="003D69B0">
        <w:trPr>
          <w:trHeight w:val="60"/>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2CF3A73F" w14:textId="77777777" w:rsidR="0099333E" w:rsidRDefault="0099333E" w:rsidP="003D69B0">
            <w:pPr>
              <w:jc w:val="left"/>
              <w:rPr>
                <w:kern w:val="2"/>
              </w:rPr>
            </w:pPr>
            <w:r>
              <w:t>METHOD</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1A63EEAF" w14:textId="095CFD86" w:rsidR="0099333E" w:rsidRDefault="00742E7A" w:rsidP="003D69B0">
            <w:pPr>
              <w:jc w:val="left"/>
            </w:pPr>
            <w:r>
              <w:t>POST</w:t>
            </w:r>
          </w:p>
        </w:tc>
      </w:tr>
      <w:tr w:rsidR="0099333E" w14:paraId="78FEACDC" w14:textId="77777777" w:rsidTr="003D69B0">
        <w:trPr>
          <w:trHeight w:val="105"/>
        </w:trPr>
        <w:tc>
          <w:tcPr>
            <w:tcW w:w="288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shd w:val="clear" w:color="auto" w:fill="E7E6E6" w:themeFill="background2"/>
            <w:hideMark/>
          </w:tcPr>
          <w:p w14:paraId="54A5EC31" w14:textId="77777777" w:rsidR="0099333E" w:rsidRDefault="0099333E" w:rsidP="003D69B0">
            <w:pPr>
              <w:jc w:val="left"/>
              <w:rPr>
                <w:kern w:val="2"/>
              </w:rPr>
            </w:pPr>
            <w:r>
              <w:t>CONTENT TYPE</w:t>
            </w:r>
          </w:p>
        </w:tc>
        <w:tc>
          <w:tcPr>
            <w:tcW w:w="9800"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hideMark/>
          </w:tcPr>
          <w:p w14:paraId="7C62E52B" w14:textId="77777777" w:rsidR="0099333E" w:rsidRDefault="0099333E" w:rsidP="003D69B0">
            <w:pPr>
              <w:jc w:val="left"/>
            </w:pPr>
            <w:r>
              <w:t>application / json</w:t>
            </w:r>
          </w:p>
        </w:tc>
      </w:tr>
    </w:tbl>
    <w:p w14:paraId="4097BD48" w14:textId="628190C4" w:rsidR="0099333E" w:rsidRDefault="00340AFD" w:rsidP="00E678EC">
      <w:pPr>
        <w:pStyle w:val="Heading3"/>
      </w:pPr>
      <w:bookmarkStart w:id="146" w:name="_Toc216777074"/>
      <w:r>
        <w:t>Input</w:t>
      </w:r>
      <w:r w:rsidR="003D69B0">
        <w:t xml:space="preserve"> Header Parameters</w:t>
      </w:r>
      <w:bookmarkEnd w:id="146"/>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646"/>
        <w:gridCol w:w="5040"/>
        <w:gridCol w:w="876"/>
        <w:gridCol w:w="914"/>
        <w:gridCol w:w="876"/>
      </w:tblGrid>
      <w:tr w:rsidR="00476A13" w14:paraId="20625429" w14:textId="77777777" w:rsidTr="00A64A57">
        <w:trPr>
          <w:trHeight w:val="300"/>
        </w:trPr>
        <w:tc>
          <w:tcPr>
            <w:tcW w:w="804"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956415" w14:textId="77777777" w:rsidR="00476A13" w:rsidRDefault="00476A13" w:rsidP="00A64A57">
            <w:pPr>
              <w:spacing w:after="0"/>
              <w:jc w:val="left"/>
              <w:rPr>
                <w:rFonts w:cs="Calibri"/>
              </w:rPr>
            </w:pPr>
            <w:r w:rsidRPr="6FBA8F61">
              <w:rPr>
                <w:rFonts w:cs="Calibri"/>
                <w:b/>
                <w:bCs/>
              </w:rPr>
              <w:t>Parameter</w:t>
            </w:r>
          </w:p>
        </w:tc>
        <w:tc>
          <w:tcPr>
            <w:tcW w:w="28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2D5185" w14:textId="77777777" w:rsidR="00476A13" w:rsidRDefault="00476A13" w:rsidP="00A64A57">
            <w:pPr>
              <w:spacing w:after="0"/>
              <w:jc w:val="left"/>
              <w:rPr>
                <w:rFonts w:cs="Calibri"/>
              </w:rPr>
            </w:pPr>
            <w:r w:rsidRPr="6FBA8F61">
              <w:rPr>
                <w:rFonts w:cs="Calibri"/>
                <w:b/>
                <w:bCs/>
              </w:rPr>
              <w:t>Description</w:t>
            </w:r>
          </w:p>
        </w:tc>
        <w:tc>
          <w:tcPr>
            <w:tcW w:w="431"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E9D4EA1" w14:textId="77777777" w:rsidR="00476A13" w:rsidRDefault="00476A13" w:rsidP="00A64A57">
            <w:pPr>
              <w:spacing w:after="0"/>
              <w:jc w:val="left"/>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DE654E" w14:textId="77777777" w:rsidR="00476A13" w:rsidRDefault="00476A13" w:rsidP="00A64A57">
            <w:pPr>
              <w:spacing w:after="0"/>
              <w:jc w:val="left"/>
              <w:rPr>
                <w:rFonts w:cs="Calibri"/>
              </w:rPr>
            </w:pPr>
            <w:r w:rsidRPr="6FBA8F61">
              <w:rPr>
                <w:rFonts w:cs="Calibri"/>
                <w:b/>
                <w:bCs/>
              </w:rPr>
              <w:t>Max Length</w:t>
            </w:r>
          </w:p>
        </w:tc>
        <w:tc>
          <w:tcPr>
            <w:tcW w:w="427"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E1540D" w14:textId="77777777" w:rsidR="00476A13" w:rsidRDefault="00476A13" w:rsidP="00A64A57">
            <w:pPr>
              <w:spacing w:after="0"/>
              <w:jc w:val="left"/>
              <w:rPr>
                <w:rFonts w:cs="Calibri"/>
              </w:rPr>
            </w:pPr>
            <w:r w:rsidRPr="6FBA8F61">
              <w:rPr>
                <w:rFonts w:cs="Calibri"/>
                <w:b/>
                <w:bCs/>
              </w:rPr>
              <w:t>Type</w:t>
            </w:r>
          </w:p>
        </w:tc>
      </w:tr>
      <w:tr w:rsidR="00476A13" w14:paraId="5728A7D0" w14:textId="77777777" w:rsidTr="00A64A57">
        <w:trPr>
          <w:trHeight w:val="332"/>
        </w:trPr>
        <w:tc>
          <w:tcPr>
            <w:tcW w:w="804" w:type="pct"/>
            <w:tcBorders>
              <w:top w:val="single" w:sz="4" w:space="0" w:color="auto"/>
              <w:left w:val="single" w:sz="4" w:space="0" w:color="auto"/>
              <w:bottom w:val="single" w:sz="4" w:space="0" w:color="auto"/>
              <w:right w:val="single" w:sz="4" w:space="0" w:color="auto"/>
            </w:tcBorders>
          </w:tcPr>
          <w:p w14:paraId="77436FC6" w14:textId="77777777" w:rsidR="00476A13" w:rsidRPr="00BC2B9C" w:rsidRDefault="00476A13" w:rsidP="00A64A57">
            <w:pPr>
              <w:spacing w:after="0"/>
              <w:jc w:val="left"/>
              <w:rPr>
                <w:rFonts w:ascii="Consolas" w:hAnsi="Consolas" w:cs="Calibri"/>
              </w:rPr>
            </w:pPr>
            <w:r w:rsidRPr="00BC2B9C">
              <w:rPr>
                <w:rFonts w:ascii="Consolas" w:hAnsi="Consolas" w:cs="Calibri"/>
              </w:rPr>
              <w:t>Authorization</w:t>
            </w:r>
          </w:p>
        </w:tc>
        <w:tc>
          <w:tcPr>
            <w:tcW w:w="2849" w:type="pct"/>
            <w:tcBorders>
              <w:top w:val="single" w:sz="4" w:space="0" w:color="auto"/>
              <w:left w:val="single" w:sz="4" w:space="0" w:color="auto"/>
              <w:bottom w:val="single" w:sz="4" w:space="0" w:color="auto"/>
              <w:right w:val="single" w:sz="4" w:space="0" w:color="auto"/>
            </w:tcBorders>
          </w:tcPr>
          <w:p w14:paraId="7123F8AF" w14:textId="77777777" w:rsidR="00476A13" w:rsidRPr="00BC2B9C" w:rsidRDefault="00476A13" w:rsidP="00A64A57">
            <w:pPr>
              <w:spacing w:after="0"/>
              <w:jc w:val="left"/>
              <w:rPr>
                <w:rFonts w:ascii="Consolas" w:hAnsi="Consolas" w:cs="Calibri"/>
              </w:rPr>
            </w:pPr>
            <w:r w:rsidRPr="00BC2B9C">
              <w:rPr>
                <w:rFonts w:ascii="Consolas" w:hAnsi="Consolas" w:cs="Calibri"/>
              </w:rPr>
              <w:t>Token acquired from Azure AD based on the user credentials for further API calls. e.g., msal.accesstoken : { token: "Bearer {token}" }</w:t>
            </w:r>
          </w:p>
        </w:tc>
        <w:tc>
          <w:tcPr>
            <w:tcW w:w="431" w:type="pct"/>
            <w:tcBorders>
              <w:top w:val="single" w:sz="4" w:space="0" w:color="auto"/>
              <w:left w:val="single" w:sz="4" w:space="0" w:color="auto"/>
              <w:bottom w:val="single" w:sz="4" w:space="0" w:color="auto"/>
              <w:right w:val="single" w:sz="4" w:space="0" w:color="auto"/>
            </w:tcBorders>
          </w:tcPr>
          <w:p w14:paraId="0C085839" w14:textId="77777777" w:rsidR="00476A13" w:rsidRPr="00BC2B9C" w:rsidRDefault="00476A13" w:rsidP="00A64A57">
            <w:pPr>
              <w:spacing w:after="0"/>
              <w:jc w:val="left"/>
              <w:rPr>
                <w:rFonts w:ascii="Consolas" w:hAnsi="Consolas" w:cs="Calibri"/>
              </w:rPr>
            </w:pPr>
            <w:r w:rsidRPr="00BC2B9C">
              <w:rPr>
                <w:rFonts w:ascii="Consolas" w:hAnsi="Consolas" w:cs="Calibri"/>
              </w:rPr>
              <w:t>M-Public</w:t>
            </w:r>
          </w:p>
        </w:tc>
        <w:tc>
          <w:tcPr>
            <w:tcW w:w="489" w:type="pct"/>
            <w:tcBorders>
              <w:top w:val="single" w:sz="4" w:space="0" w:color="auto"/>
              <w:left w:val="single" w:sz="4" w:space="0" w:color="auto"/>
              <w:bottom w:val="single" w:sz="4" w:space="0" w:color="auto"/>
              <w:right w:val="single" w:sz="4" w:space="0" w:color="auto"/>
            </w:tcBorders>
          </w:tcPr>
          <w:p w14:paraId="372D45EB" w14:textId="77777777" w:rsidR="00476A13" w:rsidRPr="00BC2B9C" w:rsidRDefault="00476A13" w:rsidP="00A64A57">
            <w:pPr>
              <w:spacing w:after="0"/>
              <w:jc w:val="left"/>
              <w:rPr>
                <w:rFonts w:ascii="Consolas" w:hAnsi="Consolas" w:cs="Calibri"/>
              </w:rPr>
            </w:pPr>
            <w:r w:rsidRPr="00BC2B9C">
              <w:rPr>
                <w:rFonts w:ascii="Consolas" w:hAnsi="Consolas" w:cs="Calibri"/>
              </w:rPr>
              <w:t>**</w:t>
            </w:r>
          </w:p>
        </w:tc>
        <w:tc>
          <w:tcPr>
            <w:tcW w:w="427" w:type="pct"/>
            <w:tcBorders>
              <w:top w:val="single" w:sz="4" w:space="0" w:color="auto"/>
              <w:left w:val="single" w:sz="4" w:space="0" w:color="auto"/>
              <w:bottom w:val="single" w:sz="4" w:space="0" w:color="auto"/>
              <w:right w:val="single" w:sz="4" w:space="0" w:color="auto"/>
            </w:tcBorders>
          </w:tcPr>
          <w:p w14:paraId="5EE01F96" w14:textId="77777777" w:rsidR="00476A13" w:rsidRPr="00BC2B9C" w:rsidRDefault="00476A13" w:rsidP="00A64A57">
            <w:pPr>
              <w:spacing w:after="0"/>
              <w:jc w:val="left"/>
              <w:rPr>
                <w:rFonts w:ascii="Consolas" w:hAnsi="Consolas" w:cs="Calibri"/>
              </w:rPr>
            </w:pPr>
            <w:r w:rsidRPr="00BC2B9C">
              <w:rPr>
                <w:rFonts w:ascii="Consolas" w:hAnsi="Consolas" w:cs="Calibri"/>
              </w:rPr>
              <w:t>String</w:t>
            </w:r>
          </w:p>
        </w:tc>
      </w:tr>
    </w:tbl>
    <w:p w14:paraId="49839EC9" w14:textId="391688E1" w:rsidR="00340AFD" w:rsidRPr="00340AFD" w:rsidRDefault="00A64A57" w:rsidP="00A64A57">
      <w:pPr>
        <w:pStyle w:val="Heading3"/>
      </w:pPr>
      <w:bookmarkStart w:id="147" w:name="_Toc216777075"/>
      <w:r>
        <w:t>Input Body Parameters</w:t>
      </w:r>
      <w:bookmarkEnd w:id="147"/>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4793"/>
        <w:gridCol w:w="653"/>
        <w:gridCol w:w="915"/>
        <w:gridCol w:w="1730"/>
      </w:tblGrid>
      <w:tr w:rsidR="6FBA8F61" w14:paraId="0F2A79C3" w14:textId="77777777" w:rsidTr="00A64A57">
        <w:trPr>
          <w:trHeight w:val="300"/>
        </w:trPr>
        <w:tc>
          <w:tcPr>
            <w:tcW w:w="67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730F18" w14:textId="77777777" w:rsidR="6FBA8F61" w:rsidRDefault="6FBA8F61" w:rsidP="6FBA8F61">
            <w:pPr>
              <w:spacing w:after="0"/>
              <w:rPr>
                <w:rFonts w:cs="Calibri"/>
              </w:rPr>
            </w:pPr>
            <w:r w:rsidRPr="6FBA8F61">
              <w:rPr>
                <w:rFonts w:cs="Calibri"/>
                <w:b/>
                <w:bCs/>
              </w:rPr>
              <w:t>Parameter</w:t>
            </w:r>
          </w:p>
        </w:tc>
        <w:tc>
          <w:tcPr>
            <w:tcW w:w="256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CDAE5E7" w14:textId="77777777" w:rsidR="6FBA8F61" w:rsidRDefault="6FBA8F61" w:rsidP="6FBA8F61">
            <w:pPr>
              <w:spacing w:after="0"/>
              <w:rPr>
                <w:rFonts w:cs="Calibri"/>
              </w:rPr>
            </w:pPr>
            <w:r w:rsidRPr="6FBA8F61">
              <w:rPr>
                <w:rFonts w:cs="Calibri"/>
                <w:b/>
                <w:bCs/>
              </w:rPr>
              <w:t>Description</w:t>
            </w:r>
          </w:p>
        </w:tc>
        <w:tc>
          <w:tcPr>
            <w:tcW w:w="34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2D24C39" w14:textId="77777777" w:rsidR="6FBA8F61" w:rsidRDefault="6FBA8F61" w:rsidP="6FBA8F61">
            <w:pPr>
              <w:spacing w:after="0"/>
              <w:rPr>
                <w:rFonts w:cs="Calibri"/>
              </w:rPr>
            </w:pPr>
            <w:r w:rsidRPr="6FBA8F61">
              <w:rPr>
                <w:rFonts w:cs="Calibri"/>
                <w:b/>
                <w:bCs/>
              </w:rPr>
              <w:t>M/O</w:t>
            </w:r>
          </w:p>
        </w:tc>
        <w:tc>
          <w:tcPr>
            <w:tcW w:w="48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388AE40" w14:textId="77777777" w:rsidR="6FBA8F61" w:rsidRDefault="6FBA8F61" w:rsidP="6FBA8F61">
            <w:pPr>
              <w:spacing w:after="0"/>
              <w:rPr>
                <w:rFonts w:cs="Calibri"/>
              </w:rPr>
            </w:pPr>
            <w:r w:rsidRPr="6FBA8F61">
              <w:rPr>
                <w:rFonts w:cs="Calibri"/>
                <w:b/>
                <w:bCs/>
              </w:rPr>
              <w:t>Max Length</w:t>
            </w:r>
          </w:p>
        </w:tc>
        <w:tc>
          <w:tcPr>
            <w:tcW w:w="92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1978555" w14:textId="77777777" w:rsidR="6FBA8F61" w:rsidRDefault="6FBA8F61" w:rsidP="6FBA8F61">
            <w:pPr>
              <w:spacing w:after="0"/>
              <w:rPr>
                <w:rFonts w:cs="Calibri"/>
              </w:rPr>
            </w:pPr>
            <w:r w:rsidRPr="6FBA8F61">
              <w:rPr>
                <w:rFonts w:cs="Calibri"/>
                <w:b/>
                <w:bCs/>
              </w:rPr>
              <w:t>Type</w:t>
            </w:r>
          </w:p>
        </w:tc>
      </w:tr>
      <w:tr w:rsidR="6FBA8F61" w14:paraId="45AF88F1" w14:textId="77777777" w:rsidTr="00A64A57">
        <w:trPr>
          <w:trHeight w:val="190"/>
        </w:trPr>
        <w:tc>
          <w:tcPr>
            <w:tcW w:w="674" w:type="pct"/>
            <w:tcBorders>
              <w:top w:val="single" w:sz="4" w:space="0" w:color="auto"/>
              <w:left w:val="single" w:sz="4" w:space="0" w:color="auto"/>
              <w:bottom w:val="single" w:sz="4" w:space="0" w:color="auto"/>
              <w:right w:val="single" w:sz="4" w:space="0" w:color="auto"/>
            </w:tcBorders>
            <w:vAlign w:val="center"/>
          </w:tcPr>
          <w:p w14:paraId="6A266264" w14:textId="2B605136" w:rsidR="6FBA8F61" w:rsidRDefault="6FBA8F61" w:rsidP="6FBA8F61">
            <w:pPr>
              <w:spacing w:after="0"/>
              <w:rPr>
                <w:rFonts w:cs="Calibri"/>
              </w:rPr>
            </w:pPr>
            <w:r w:rsidRPr="6FBA8F61">
              <w:rPr>
                <w:rFonts w:cs="Calibri"/>
              </w:rPr>
              <w:t>File path</w:t>
            </w:r>
          </w:p>
        </w:tc>
        <w:tc>
          <w:tcPr>
            <w:tcW w:w="2563" w:type="pct"/>
            <w:tcBorders>
              <w:top w:val="single" w:sz="4" w:space="0" w:color="auto"/>
              <w:left w:val="single" w:sz="4" w:space="0" w:color="auto"/>
              <w:bottom w:val="single" w:sz="4" w:space="0" w:color="auto"/>
              <w:right w:val="single" w:sz="4" w:space="0" w:color="auto"/>
            </w:tcBorders>
            <w:vAlign w:val="center"/>
          </w:tcPr>
          <w:p w14:paraId="405E3039" w14:textId="6C81908C" w:rsidR="3C6F1C59" w:rsidRDefault="001A1219" w:rsidP="6FBA8F61">
            <w:pPr>
              <w:spacing w:after="0"/>
              <w:rPr>
                <w:rFonts w:ascii="Consolas" w:eastAsia="Consolas" w:hAnsi="Consolas" w:cs="Consolas"/>
                <w:sz w:val="18"/>
                <w:szCs w:val="18"/>
                <w:lang w:val="en-IN"/>
              </w:rPr>
            </w:pPr>
            <w:r w:rsidRPr="001A1219">
              <w:rPr>
                <w:rFonts w:ascii="Consolas" w:eastAsia="Consolas" w:hAnsi="Consolas" w:cs="Consolas"/>
                <w:color w:val="333333"/>
                <w:sz w:val="18"/>
                <w:szCs w:val="18"/>
                <w:lang w:val="en-IN"/>
              </w:rPr>
              <w:t>https://$(APIM_NAME).azure-api.net</w:t>
            </w:r>
            <w:r w:rsidR="3C6F1C59" w:rsidRPr="6FBA8F61">
              <w:rPr>
                <w:rFonts w:ascii="Consolas" w:eastAsia="Consolas" w:hAnsi="Consolas" w:cs="Consolas"/>
                <w:color w:val="333333"/>
                <w:sz w:val="18"/>
                <w:szCs w:val="18"/>
                <w:lang w:val="en-IN"/>
              </w:rPr>
              <w:t>/api/iamodel/modelTrigger</w:t>
            </w:r>
          </w:p>
        </w:tc>
        <w:tc>
          <w:tcPr>
            <w:tcW w:w="349" w:type="pct"/>
            <w:tcBorders>
              <w:top w:val="single" w:sz="4" w:space="0" w:color="auto"/>
              <w:left w:val="single" w:sz="4" w:space="0" w:color="auto"/>
              <w:bottom w:val="single" w:sz="4" w:space="0" w:color="auto"/>
              <w:right w:val="single" w:sz="4" w:space="0" w:color="auto"/>
            </w:tcBorders>
            <w:vAlign w:val="center"/>
          </w:tcPr>
          <w:p w14:paraId="350E6F77" w14:textId="77777777" w:rsidR="6FBA8F61" w:rsidRDefault="6FBA8F61" w:rsidP="6FBA8F61">
            <w:pPr>
              <w:spacing w:after="0"/>
              <w:rPr>
                <w:rFonts w:cs="Calibri"/>
              </w:rPr>
            </w:pPr>
            <w:r w:rsidRPr="6FBA8F61">
              <w:rPr>
                <w:rFonts w:cs="Calibri"/>
              </w:rPr>
              <w:t>M</w:t>
            </w:r>
          </w:p>
        </w:tc>
        <w:tc>
          <w:tcPr>
            <w:tcW w:w="489" w:type="pct"/>
            <w:tcBorders>
              <w:top w:val="single" w:sz="4" w:space="0" w:color="auto"/>
              <w:left w:val="single" w:sz="4" w:space="0" w:color="auto"/>
              <w:bottom w:val="single" w:sz="4" w:space="0" w:color="auto"/>
              <w:right w:val="single" w:sz="4" w:space="0" w:color="auto"/>
            </w:tcBorders>
            <w:vAlign w:val="center"/>
          </w:tcPr>
          <w:p w14:paraId="71D41DFD" w14:textId="77777777" w:rsidR="6FBA8F61" w:rsidRDefault="6FBA8F61" w:rsidP="6FBA8F61">
            <w:pPr>
              <w:spacing w:after="0"/>
              <w:rPr>
                <w:rFonts w:cs="Calibri"/>
              </w:rPr>
            </w:pPr>
            <w:r w:rsidRPr="6FBA8F61">
              <w:rPr>
                <w:rFonts w:cs="Calibri"/>
              </w:rPr>
              <w:t>**</w:t>
            </w:r>
          </w:p>
        </w:tc>
        <w:tc>
          <w:tcPr>
            <w:tcW w:w="925" w:type="pct"/>
            <w:tcBorders>
              <w:top w:val="single" w:sz="4" w:space="0" w:color="auto"/>
              <w:left w:val="single" w:sz="4" w:space="0" w:color="auto"/>
              <w:bottom w:val="single" w:sz="4" w:space="0" w:color="auto"/>
              <w:right w:val="single" w:sz="4" w:space="0" w:color="auto"/>
            </w:tcBorders>
            <w:vAlign w:val="center"/>
          </w:tcPr>
          <w:p w14:paraId="393D50C9" w14:textId="30255AD6" w:rsidR="0877A17A" w:rsidRDefault="003F4F14" w:rsidP="6FBA8F61">
            <w:pPr>
              <w:spacing w:after="0"/>
              <w:rPr>
                <w:rFonts w:cs="Calibri"/>
              </w:rPr>
            </w:pPr>
            <w:r>
              <w:rPr>
                <w:rFonts w:cs="Calibri"/>
                <w:kern w:val="0"/>
              </w:rPr>
              <w:t>Multipart/Form-data</w:t>
            </w:r>
          </w:p>
        </w:tc>
      </w:tr>
    </w:tbl>
    <w:p w14:paraId="2A2A23B3" w14:textId="4C01229F" w:rsidR="6FBA8F61" w:rsidRDefault="00DA04D2" w:rsidP="00E678EC">
      <w:pPr>
        <w:pStyle w:val="Heading3"/>
      </w:pPr>
      <w:bookmarkStart w:id="148" w:name="_Toc216777076"/>
      <w:r>
        <w:t>Output</w:t>
      </w:r>
      <w:r w:rsidR="00A64A57">
        <w:t xml:space="preserve"> Header Parameters</w:t>
      </w:r>
      <w:bookmarkEnd w:id="148"/>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61"/>
        <w:gridCol w:w="6577"/>
        <w:gridCol w:w="807"/>
        <w:gridCol w:w="707"/>
      </w:tblGrid>
      <w:tr w:rsidR="00322B20" w14:paraId="00BA3541" w14:textId="77777777" w:rsidTr="00A64A57">
        <w:trPr>
          <w:trHeight w:val="300"/>
        </w:trPr>
        <w:tc>
          <w:tcPr>
            <w:tcW w:w="674" w:type="pct"/>
            <w:shd w:val="clear" w:color="auto" w:fill="D9D9D9" w:themeFill="background1" w:themeFillShade="D9"/>
          </w:tcPr>
          <w:p w14:paraId="621B70CB" w14:textId="77777777" w:rsidR="6FBA8F61" w:rsidRDefault="6FBA8F61" w:rsidP="6FBA8F61">
            <w:pPr>
              <w:spacing w:after="0"/>
              <w:rPr>
                <w:rFonts w:cs="Calibri"/>
                <w:b/>
                <w:bCs/>
              </w:rPr>
            </w:pPr>
            <w:r w:rsidRPr="6FBA8F61">
              <w:rPr>
                <w:rFonts w:cs="Calibri"/>
                <w:b/>
                <w:bCs/>
              </w:rPr>
              <w:t>Parameter</w:t>
            </w:r>
          </w:p>
        </w:tc>
        <w:tc>
          <w:tcPr>
            <w:tcW w:w="3516" w:type="pct"/>
            <w:shd w:val="clear" w:color="auto" w:fill="D9D9D9" w:themeFill="background1" w:themeFillShade="D9"/>
          </w:tcPr>
          <w:p w14:paraId="3F616978" w14:textId="77777777" w:rsidR="6FBA8F61" w:rsidRDefault="6FBA8F61" w:rsidP="6FBA8F61">
            <w:pPr>
              <w:spacing w:after="0"/>
              <w:rPr>
                <w:rFonts w:cs="Calibri"/>
                <w:b/>
                <w:bCs/>
              </w:rPr>
            </w:pPr>
            <w:r w:rsidRPr="6FBA8F61">
              <w:rPr>
                <w:rFonts w:cs="Calibri"/>
                <w:b/>
                <w:bCs/>
              </w:rPr>
              <w:t>Description</w:t>
            </w:r>
          </w:p>
        </w:tc>
        <w:tc>
          <w:tcPr>
            <w:tcW w:w="431" w:type="pct"/>
            <w:shd w:val="clear" w:color="auto" w:fill="D9D9D9" w:themeFill="background1" w:themeFillShade="D9"/>
          </w:tcPr>
          <w:p w14:paraId="74B9D658" w14:textId="77777777" w:rsidR="6FBA8F61" w:rsidRDefault="6FBA8F61" w:rsidP="6FBA8F61">
            <w:pPr>
              <w:spacing w:after="0"/>
              <w:rPr>
                <w:rFonts w:cs="Calibri"/>
                <w:b/>
                <w:bCs/>
              </w:rPr>
            </w:pPr>
            <w:r w:rsidRPr="6FBA8F61">
              <w:rPr>
                <w:rFonts w:cs="Calibri"/>
                <w:b/>
                <w:bCs/>
              </w:rPr>
              <w:t>M/O</w:t>
            </w:r>
          </w:p>
        </w:tc>
        <w:tc>
          <w:tcPr>
            <w:tcW w:w="378" w:type="pct"/>
            <w:shd w:val="clear" w:color="auto" w:fill="D9D9D9" w:themeFill="background1" w:themeFillShade="D9"/>
          </w:tcPr>
          <w:p w14:paraId="0E07BE7C" w14:textId="77777777" w:rsidR="6FBA8F61" w:rsidRDefault="6FBA8F61" w:rsidP="6FBA8F61">
            <w:pPr>
              <w:spacing w:after="0"/>
              <w:rPr>
                <w:rFonts w:cs="Calibri"/>
                <w:b/>
                <w:bCs/>
              </w:rPr>
            </w:pPr>
            <w:r w:rsidRPr="6FBA8F61">
              <w:rPr>
                <w:rFonts w:cs="Calibri"/>
                <w:b/>
                <w:bCs/>
              </w:rPr>
              <w:t>Type</w:t>
            </w:r>
          </w:p>
        </w:tc>
      </w:tr>
      <w:tr w:rsidR="00E105AF" w14:paraId="340C99DA" w14:textId="77777777" w:rsidTr="00A64A57">
        <w:trPr>
          <w:trHeight w:val="300"/>
        </w:trPr>
        <w:tc>
          <w:tcPr>
            <w:tcW w:w="674" w:type="pct"/>
          </w:tcPr>
          <w:p w14:paraId="74EDEA4D" w14:textId="77777777" w:rsidR="6FBA8F61" w:rsidRDefault="6FBA8F61" w:rsidP="6FBA8F61">
            <w:pPr>
              <w:spacing w:after="0"/>
              <w:rPr>
                <w:rFonts w:cs="Calibri"/>
                <w:b/>
                <w:bCs/>
              </w:rPr>
            </w:pPr>
            <w:r w:rsidRPr="6FBA8F61">
              <w:rPr>
                <w:rFonts w:cs="Calibri"/>
              </w:rPr>
              <w:t>Content-Type</w:t>
            </w:r>
          </w:p>
        </w:tc>
        <w:tc>
          <w:tcPr>
            <w:tcW w:w="3516" w:type="pct"/>
          </w:tcPr>
          <w:p w14:paraId="21F3A357" w14:textId="77777777" w:rsidR="6FBA8F61" w:rsidRDefault="6FBA8F61" w:rsidP="6FBA8F61">
            <w:pPr>
              <w:spacing w:after="0"/>
              <w:rPr>
                <w:rFonts w:cs="Calibri"/>
                <w:b/>
                <w:bCs/>
              </w:rPr>
            </w:pPr>
            <w:r w:rsidRPr="6FBA8F61">
              <w:rPr>
                <w:rFonts w:cs="Calibri"/>
              </w:rPr>
              <w:t>Type of the content.</w:t>
            </w:r>
            <w:r>
              <w:t xml:space="preserve"> </w:t>
            </w:r>
            <w:r w:rsidRPr="6FBA8F61">
              <w:rPr>
                <w:rFonts w:cs="Calibri"/>
              </w:rPr>
              <w:t>It could be application/json, text/html, application/xml, etc. It lets the receiving entity know how to interpret the data.</w:t>
            </w:r>
          </w:p>
        </w:tc>
        <w:tc>
          <w:tcPr>
            <w:tcW w:w="431" w:type="pct"/>
          </w:tcPr>
          <w:p w14:paraId="19C70C28" w14:textId="77777777" w:rsidR="6FBA8F61" w:rsidRDefault="6FBA8F61" w:rsidP="6FBA8F61">
            <w:pPr>
              <w:spacing w:after="0"/>
              <w:rPr>
                <w:rFonts w:cs="Calibri"/>
                <w:b/>
                <w:bCs/>
              </w:rPr>
            </w:pPr>
            <w:r w:rsidRPr="6FBA8F61">
              <w:rPr>
                <w:rFonts w:cs="Calibri"/>
              </w:rPr>
              <w:t>M-Public</w:t>
            </w:r>
          </w:p>
        </w:tc>
        <w:tc>
          <w:tcPr>
            <w:tcW w:w="378" w:type="pct"/>
          </w:tcPr>
          <w:p w14:paraId="79390FFD" w14:textId="77777777" w:rsidR="6FBA8F61" w:rsidRDefault="6FBA8F61" w:rsidP="6FBA8F61">
            <w:pPr>
              <w:spacing w:after="0"/>
              <w:rPr>
                <w:rFonts w:cs="Calibri"/>
                <w:b/>
                <w:bCs/>
              </w:rPr>
            </w:pPr>
            <w:r w:rsidRPr="6FBA8F61">
              <w:rPr>
                <w:rFonts w:cs="Calibri"/>
              </w:rPr>
              <w:t>255</w:t>
            </w:r>
          </w:p>
        </w:tc>
      </w:tr>
      <w:tr w:rsidR="00E105AF" w14:paraId="1EBEAEF3" w14:textId="77777777" w:rsidTr="00A64A57">
        <w:trPr>
          <w:trHeight w:val="300"/>
        </w:trPr>
        <w:tc>
          <w:tcPr>
            <w:tcW w:w="674" w:type="pct"/>
          </w:tcPr>
          <w:p w14:paraId="76A25E09" w14:textId="77777777" w:rsidR="6FBA8F61" w:rsidRDefault="6FBA8F61" w:rsidP="6FBA8F61">
            <w:pPr>
              <w:spacing w:after="0"/>
              <w:rPr>
                <w:rFonts w:cs="Calibri"/>
              </w:rPr>
            </w:pPr>
            <w:r w:rsidRPr="6FBA8F61">
              <w:rPr>
                <w:rFonts w:cs="Calibri"/>
              </w:rPr>
              <w:t>Content-Length</w:t>
            </w:r>
          </w:p>
        </w:tc>
        <w:tc>
          <w:tcPr>
            <w:tcW w:w="3516" w:type="pct"/>
          </w:tcPr>
          <w:p w14:paraId="6A64C701" w14:textId="77777777" w:rsidR="6FBA8F61" w:rsidRDefault="6FBA8F61" w:rsidP="6FBA8F61">
            <w:pPr>
              <w:spacing w:after="0"/>
              <w:rPr>
                <w:rFonts w:cs="Calibri"/>
              </w:rPr>
            </w:pPr>
            <w:r w:rsidRPr="6FBA8F61">
              <w:rPr>
                <w:rFonts w:cs="Calibri"/>
              </w:rPr>
              <w:t>Length of the content.</w:t>
            </w:r>
            <w:r>
              <w:t xml:space="preserve"> </w:t>
            </w:r>
            <w:r w:rsidRPr="6FBA8F61">
              <w:rPr>
                <w:rFonts w:cs="Calibri"/>
              </w:rPr>
              <w:t>This is an HTTP header that indicates the size of the body data in bytes. It is used to let the receiving entity know how much data to expect.</w:t>
            </w:r>
          </w:p>
        </w:tc>
        <w:tc>
          <w:tcPr>
            <w:tcW w:w="431" w:type="pct"/>
          </w:tcPr>
          <w:p w14:paraId="256C0659" w14:textId="77777777" w:rsidR="6FBA8F61" w:rsidRDefault="6FBA8F61" w:rsidP="6FBA8F61">
            <w:pPr>
              <w:spacing w:after="0"/>
              <w:rPr>
                <w:rFonts w:cs="Calibri"/>
              </w:rPr>
            </w:pPr>
            <w:r w:rsidRPr="6FBA8F61">
              <w:rPr>
                <w:rFonts w:cs="Calibri"/>
              </w:rPr>
              <w:t>O-Public</w:t>
            </w:r>
          </w:p>
        </w:tc>
        <w:tc>
          <w:tcPr>
            <w:tcW w:w="378" w:type="pct"/>
          </w:tcPr>
          <w:p w14:paraId="182D5BD2" w14:textId="77777777" w:rsidR="6FBA8F61" w:rsidRDefault="6FBA8F61" w:rsidP="6FBA8F61">
            <w:pPr>
              <w:spacing w:after="0"/>
              <w:rPr>
                <w:rFonts w:cs="Calibri"/>
              </w:rPr>
            </w:pPr>
            <w:r w:rsidRPr="6FBA8F61">
              <w:rPr>
                <w:rFonts w:cs="Calibri"/>
              </w:rPr>
              <w:t>255</w:t>
            </w:r>
          </w:p>
        </w:tc>
      </w:tr>
      <w:tr w:rsidR="00E105AF" w14:paraId="14888951" w14:textId="77777777" w:rsidTr="00A64A57">
        <w:trPr>
          <w:trHeight w:val="300"/>
        </w:trPr>
        <w:tc>
          <w:tcPr>
            <w:tcW w:w="674" w:type="pct"/>
          </w:tcPr>
          <w:p w14:paraId="68184B52" w14:textId="77777777" w:rsidR="6FBA8F61" w:rsidRDefault="6FBA8F61" w:rsidP="6FBA8F61">
            <w:pPr>
              <w:spacing w:after="0"/>
              <w:rPr>
                <w:rFonts w:cs="Calibri"/>
              </w:rPr>
            </w:pPr>
            <w:r w:rsidRPr="6FBA8F61">
              <w:rPr>
                <w:rFonts w:cs="Calibri"/>
              </w:rPr>
              <w:t xml:space="preserve">date </w:t>
            </w:r>
          </w:p>
        </w:tc>
        <w:tc>
          <w:tcPr>
            <w:tcW w:w="3516" w:type="pct"/>
          </w:tcPr>
          <w:p w14:paraId="7678F8AB" w14:textId="77777777" w:rsidR="6FBA8F61" w:rsidRDefault="6FBA8F61" w:rsidP="6FBA8F61">
            <w:pPr>
              <w:spacing w:after="0"/>
              <w:rPr>
                <w:rFonts w:cs="Calibri"/>
              </w:rPr>
            </w:pPr>
            <w:r w:rsidRPr="6FBA8F61">
              <w:rPr>
                <w:rFonts w:cs="Calibri"/>
              </w:rPr>
              <w:t xml:space="preserve">Date of operation execution </w:t>
            </w:r>
          </w:p>
        </w:tc>
        <w:tc>
          <w:tcPr>
            <w:tcW w:w="431" w:type="pct"/>
          </w:tcPr>
          <w:p w14:paraId="66B05F25" w14:textId="77777777" w:rsidR="6FBA8F61" w:rsidRDefault="6FBA8F61" w:rsidP="6FBA8F61">
            <w:pPr>
              <w:spacing w:after="0"/>
              <w:rPr>
                <w:rFonts w:cs="Calibri"/>
              </w:rPr>
            </w:pPr>
            <w:r w:rsidRPr="6FBA8F61">
              <w:rPr>
                <w:rFonts w:cs="Calibri"/>
              </w:rPr>
              <w:t>O-Public</w:t>
            </w:r>
          </w:p>
        </w:tc>
        <w:tc>
          <w:tcPr>
            <w:tcW w:w="378" w:type="pct"/>
          </w:tcPr>
          <w:p w14:paraId="5AA62A52" w14:textId="77777777" w:rsidR="6FBA8F61" w:rsidRDefault="6FBA8F61" w:rsidP="6FBA8F61">
            <w:pPr>
              <w:spacing w:after="0"/>
              <w:rPr>
                <w:rFonts w:cs="Calibri"/>
              </w:rPr>
            </w:pPr>
            <w:r w:rsidRPr="6FBA8F61">
              <w:rPr>
                <w:rFonts w:cs="Calibri"/>
              </w:rPr>
              <w:t>255</w:t>
            </w:r>
          </w:p>
        </w:tc>
      </w:tr>
    </w:tbl>
    <w:p w14:paraId="462428EC" w14:textId="1A76D658" w:rsidR="6FBA8F61" w:rsidRDefault="00C009D0" w:rsidP="00E678EC">
      <w:pPr>
        <w:pStyle w:val="Heading3"/>
      </w:pPr>
      <w:bookmarkStart w:id="149" w:name="_Toc216777077"/>
      <w:r w:rsidRPr="6FBA8F61">
        <w:t>Error Management</w:t>
      </w:r>
      <w:bookmarkEnd w:id="149"/>
    </w:p>
    <w:tbl>
      <w:tblPr>
        <w:tblW w:w="90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74"/>
        <w:gridCol w:w="2490"/>
        <w:gridCol w:w="3808"/>
      </w:tblGrid>
      <w:tr w:rsidR="6FBA8F61" w14:paraId="5DC96802" w14:textId="77777777" w:rsidTr="00A64A57">
        <w:trPr>
          <w:trHeight w:val="231"/>
        </w:trPr>
        <w:tc>
          <w:tcPr>
            <w:tcW w:w="1705" w:type="dxa"/>
            <w:tcBorders>
              <w:bottom w:val="nil"/>
            </w:tcBorders>
            <w:shd w:val="clear" w:color="auto" w:fill="D9D9D9" w:themeFill="background1" w:themeFillShade="D9"/>
          </w:tcPr>
          <w:p w14:paraId="5F893694" w14:textId="77777777" w:rsidR="6FBA8F61" w:rsidRDefault="6FBA8F61" w:rsidP="00A64A57">
            <w:pPr>
              <w:spacing w:after="0"/>
              <w:jc w:val="left"/>
              <w:rPr>
                <w:rFonts w:cs="Calibri"/>
                <w:b/>
                <w:bCs/>
              </w:rPr>
            </w:pPr>
            <w:r w:rsidRPr="6FBA8F61">
              <w:rPr>
                <w:rFonts w:cs="Calibri"/>
                <w:b/>
                <w:bCs/>
              </w:rPr>
              <w:t>HTTP Code</w:t>
            </w:r>
          </w:p>
        </w:tc>
        <w:tc>
          <w:tcPr>
            <w:tcW w:w="1530" w:type="dxa"/>
            <w:tcBorders>
              <w:bottom w:val="nil"/>
            </w:tcBorders>
            <w:shd w:val="clear" w:color="auto" w:fill="D9D9D9" w:themeFill="background1" w:themeFillShade="D9"/>
          </w:tcPr>
          <w:p w14:paraId="127D9310" w14:textId="77777777" w:rsidR="6FBA8F61" w:rsidRDefault="6FBA8F61" w:rsidP="00A64A57">
            <w:pPr>
              <w:spacing w:after="0"/>
              <w:jc w:val="left"/>
              <w:rPr>
                <w:rFonts w:cs="Calibri"/>
                <w:b/>
                <w:bCs/>
                <w:lang w:val="it-IT" w:eastAsia="it-IT"/>
              </w:rPr>
            </w:pPr>
            <w:r w:rsidRPr="6FBA8F61">
              <w:rPr>
                <w:rFonts w:cs="Calibri"/>
                <w:b/>
                <w:bCs/>
              </w:rPr>
              <w:t>Error Code</w:t>
            </w:r>
          </w:p>
        </w:tc>
        <w:tc>
          <w:tcPr>
            <w:tcW w:w="2340" w:type="dxa"/>
            <w:tcBorders>
              <w:bottom w:val="nil"/>
            </w:tcBorders>
            <w:shd w:val="clear" w:color="auto" w:fill="D9D9D9" w:themeFill="background1" w:themeFillShade="D9"/>
          </w:tcPr>
          <w:p w14:paraId="32550962" w14:textId="77777777" w:rsidR="6FBA8F61" w:rsidRDefault="6FBA8F61" w:rsidP="00A64A57">
            <w:pPr>
              <w:spacing w:after="0"/>
              <w:jc w:val="left"/>
              <w:rPr>
                <w:rFonts w:cs="Calibri"/>
                <w:b/>
                <w:bCs/>
                <w:lang w:val="it-IT" w:eastAsia="it-IT"/>
              </w:rPr>
            </w:pPr>
            <w:r w:rsidRPr="6FBA8F61">
              <w:rPr>
                <w:rFonts w:cs="Calibri"/>
                <w:b/>
                <w:bCs/>
              </w:rPr>
              <w:t>Error Description</w:t>
            </w:r>
          </w:p>
        </w:tc>
      </w:tr>
      <w:tr w:rsidR="6FBA8F61" w14:paraId="027412BC" w14:textId="77777777" w:rsidTr="00A64A57">
        <w:trPr>
          <w:trHeight w:val="231"/>
        </w:trPr>
        <w:tc>
          <w:tcPr>
            <w:tcW w:w="1705" w:type="dxa"/>
          </w:tcPr>
          <w:p w14:paraId="04A06BC2" w14:textId="71A3DEC5" w:rsidR="15167E1F" w:rsidRDefault="15167E1F" w:rsidP="00A64A57">
            <w:pPr>
              <w:spacing w:after="0"/>
              <w:jc w:val="left"/>
              <w:rPr>
                <w:rFonts w:cs="Calibri"/>
              </w:rPr>
            </w:pPr>
            <w:r w:rsidRPr="6FBA8F61">
              <w:rPr>
                <w:rFonts w:cs="Calibri"/>
              </w:rPr>
              <w:t>5</w:t>
            </w:r>
            <w:r w:rsidR="6FBA8F61" w:rsidRPr="6FBA8F61">
              <w:rPr>
                <w:rFonts w:cs="Calibri"/>
              </w:rPr>
              <w:t>00</w:t>
            </w:r>
          </w:p>
        </w:tc>
        <w:tc>
          <w:tcPr>
            <w:tcW w:w="1530" w:type="dxa"/>
          </w:tcPr>
          <w:p w14:paraId="06536039" w14:textId="4EE40750" w:rsidR="33635912" w:rsidRDefault="33635912" w:rsidP="00A64A57">
            <w:pPr>
              <w:spacing w:after="0"/>
              <w:jc w:val="left"/>
              <w:rPr>
                <w:rFonts w:cs="Calibri"/>
              </w:rPr>
            </w:pPr>
            <w:r w:rsidRPr="6FBA8F61">
              <w:rPr>
                <w:rFonts w:cs="Calibri"/>
              </w:rPr>
              <w:t>5</w:t>
            </w:r>
            <w:r w:rsidR="6FBA8F61" w:rsidRPr="6FBA8F61">
              <w:rPr>
                <w:rFonts w:cs="Calibri"/>
              </w:rPr>
              <w:t>00</w:t>
            </w:r>
          </w:p>
        </w:tc>
        <w:tc>
          <w:tcPr>
            <w:tcW w:w="2340" w:type="dxa"/>
          </w:tcPr>
          <w:p w14:paraId="73FF4110" w14:textId="2268DC97" w:rsidR="6FBA8F61" w:rsidRDefault="6FBA8F61" w:rsidP="00A64A57">
            <w:pPr>
              <w:spacing w:after="0"/>
              <w:jc w:val="left"/>
              <w:rPr>
                <w:rFonts w:cs="Calibri"/>
              </w:rPr>
            </w:pPr>
            <w:r w:rsidRPr="6FBA8F61">
              <w:rPr>
                <w:rFonts w:cs="Calibri"/>
              </w:rPr>
              <w:t>Invalid Data</w:t>
            </w:r>
          </w:p>
        </w:tc>
      </w:tr>
      <w:tr w:rsidR="6FBA8F61" w14:paraId="250C9EB3" w14:textId="77777777" w:rsidTr="00A64A57">
        <w:trPr>
          <w:trHeight w:val="377"/>
        </w:trPr>
        <w:tc>
          <w:tcPr>
            <w:tcW w:w="1705" w:type="dxa"/>
          </w:tcPr>
          <w:p w14:paraId="7938E04E" w14:textId="77777777" w:rsidR="6FBA8F61" w:rsidRDefault="6FBA8F61" w:rsidP="00A64A57">
            <w:pPr>
              <w:spacing w:after="0"/>
              <w:jc w:val="left"/>
              <w:rPr>
                <w:rFonts w:cs="Calibri"/>
              </w:rPr>
            </w:pPr>
            <w:r w:rsidRPr="6FBA8F61">
              <w:rPr>
                <w:rFonts w:cs="Calibri"/>
              </w:rPr>
              <w:t>401</w:t>
            </w:r>
          </w:p>
        </w:tc>
        <w:tc>
          <w:tcPr>
            <w:tcW w:w="1530" w:type="dxa"/>
          </w:tcPr>
          <w:p w14:paraId="4F97A928" w14:textId="77777777" w:rsidR="6FBA8F61" w:rsidRDefault="6FBA8F61" w:rsidP="00A64A57">
            <w:pPr>
              <w:spacing w:after="0"/>
              <w:jc w:val="left"/>
              <w:rPr>
                <w:rFonts w:cs="Calibri"/>
              </w:rPr>
            </w:pPr>
            <w:r w:rsidRPr="6FBA8F61">
              <w:rPr>
                <w:rFonts w:cs="Calibri"/>
              </w:rPr>
              <w:t>401</w:t>
            </w:r>
          </w:p>
        </w:tc>
        <w:tc>
          <w:tcPr>
            <w:tcW w:w="2340" w:type="dxa"/>
          </w:tcPr>
          <w:p w14:paraId="726C5B21" w14:textId="3ED257AA" w:rsidR="6FBA8F61" w:rsidRDefault="6FBA8F61" w:rsidP="00A64A57">
            <w:pPr>
              <w:spacing w:after="0"/>
              <w:jc w:val="left"/>
              <w:rPr>
                <w:rFonts w:cs="Calibri"/>
              </w:rPr>
            </w:pPr>
            <w:r w:rsidRPr="6FBA8F61">
              <w:rPr>
                <w:rFonts w:cs="Calibri"/>
              </w:rPr>
              <w:t>Unauthorized</w:t>
            </w:r>
          </w:p>
        </w:tc>
      </w:tr>
    </w:tbl>
    <w:p w14:paraId="4979939F" w14:textId="6242A21B" w:rsidR="00770254" w:rsidRPr="008A703B" w:rsidRDefault="0725E7DC" w:rsidP="00E678EC">
      <w:pPr>
        <w:pStyle w:val="Heading3"/>
      </w:pPr>
      <w:bookmarkStart w:id="150" w:name="_Toc216777078"/>
      <w:r w:rsidRPr="008A703B">
        <w:t>Sample Response Body</w:t>
      </w:r>
      <w:bookmarkEnd w:id="150"/>
    </w:p>
    <w:p w14:paraId="61BB33C6" w14:textId="18B2F8E5" w:rsidR="00770254" w:rsidRPr="00BC2B9C" w:rsidRDefault="0725E7DC" w:rsidP="008A703B">
      <w:pPr>
        <w:rPr>
          <w:rFonts w:ascii="Consolas" w:hAnsi="Consolas"/>
        </w:rPr>
      </w:pPr>
      <w:r w:rsidRPr="00BC2B9C">
        <w:rPr>
          <w:rFonts w:ascii="Consolas" w:hAnsi="Consolas"/>
        </w:rPr>
        <w:t>{</w:t>
      </w:r>
    </w:p>
    <w:p w14:paraId="192F57EA" w14:textId="3B503D77" w:rsidR="00770254" w:rsidRPr="00BC2B9C" w:rsidRDefault="0725E7DC" w:rsidP="008A703B">
      <w:pPr>
        <w:rPr>
          <w:rFonts w:ascii="Consolas" w:hAnsi="Consolas"/>
        </w:rPr>
      </w:pPr>
      <w:r w:rsidRPr="00BC2B9C">
        <w:rPr>
          <w:rFonts w:ascii="Consolas" w:hAnsi="Consolas"/>
        </w:rPr>
        <w:t xml:space="preserve">  "modelTriggerFlag": "modelTriggerFlag"</w:t>
      </w:r>
    </w:p>
    <w:p w14:paraId="34B4A4F6" w14:textId="58684D0F" w:rsidR="00F06F44" w:rsidRPr="00BC2B9C" w:rsidRDefault="0725E7DC" w:rsidP="008A703B">
      <w:pPr>
        <w:rPr>
          <w:rFonts w:ascii="Consolas" w:hAnsi="Consolas"/>
        </w:rPr>
      </w:pPr>
      <w:r w:rsidRPr="00BC2B9C">
        <w:rPr>
          <w:rFonts w:ascii="Consolas" w:hAnsi="Consolas"/>
        </w:rPr>
        <w:t>}</w:t>
      </w:r>
    </w:p>
    <w:sectPr w:rsidR="00F06F44" w:rsidRPr="00BC2B9C" w:rsidSect="005F3B2A">
      <w:pgSz w:w="12242" w:h="15842"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E5D4" w14:textId="77777777" w:rsidR="00104564" w:rsidRDefault="00104564">
      <w:r>
        <w:separator/>
      </w:r>
    </w:p>
  </w:endnote>
  <w:endnote w:type="continuationSeparator" w:id="0">
    <w:p w14:paraId="36754623" w14:textId="77777777" w:rsidR="00104564" w:rsidRDefault="00104564">
      <w:r>
        <w:continuationSeparator/>
      </w:r>
    </w:p>
  </w:endnote>
  <w:endnote w:type="continuationNotice" w:id="1">
    <w:p w14:paraId="322ED9F0" w14:textId="77777777" w:rsidR="00104564" w:rsidRDefault="001045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55935776" w:rsidR="0018342B" w:rsidRPr="00B40504" w:rsidRDefault="00B40504" w:rsidP="00B40504">
    <w:pPr>
      <w:pStyle w:val="Footer"/>
    </w:pPr>
    <w:r>
      <w:t>© 202</w:t>
    </w:r>
    <w:r w:rsidR="003073A2">
      <w:t>5</w:t>
    </w:r>
    <w:r>
      <w:t xml:space="preserve"> Accenture. All rights reserved.</w:t>
    </w:r>
    <w:r>
      <w:ptab w:relativeTo="margin" w:alignment="center" w:leader="none"/>
    </w:r>
    <w:r w:rsidR="00266F16">
      <w:t xml:space="preserve">                      </w:t>
    </w:r>
    <w:r>
      <w:t xml:space="preserve">Document Version: </w:t>
    </w:r>
    <w:sdt>
      <w:sdtPr>
        <w:alias w:val="Label"/>
        <w:tag w:val="DLCPolicyLabelValue"/>
        <w:id w:val="-1421175396"/>
        <w:lock w:val="contentLocked"/>
        <w:placeholder>
          <w:docPart w:val="4056C0B527E743E28715631F20E6CE43"/>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Content>
        <w:r w:rsidR="004D37C6">
          <w:t>36.0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A1677" w14:textId="77777777" w:rsidR="00104564" w:rsidRDefault="00104564">
      <w:r>
        <w:separator/>
      </w:r>
    </w:p>
  </w:footnote>
  <w:footnote w:type="continuationSeparator" w:id="0">
    <w:p w14:paraId="517E16CD" w14:textId="77777777" w:rsidR="00104564" w:rsidRDefault="00104564">
      <w:r>
        <w:continuationSeparator/>
      </w:r>
    </w:p>
  </w:footnote>
  <w:footnote w:type="continuationNotice" w:id="1">
    <w:p w14:paraId="6E51B92C" w14:textId="77777777" w:rsidR="00104564" w:rsidRDefault="001045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C4F87D0" w:rsidR="0018342B" w:rsidRPr="006324D6" w:rsidRDefault="003073A2">
    <w:pPr>
      <w:pStyle w:val="Header"/>
      <w:jc w:val="right"/>
      <w:rPr>
        <w:sz w:val="16"/>
        <w:szCs w:val="16"/>
      </w:rPr>
    </w:pPr>
    <w:r>
      <w:rPr>
        <w:noProof/>
        <w:sz w:val="16"/>
        <w:szCs w:val="16"/>
        <w14:ligatures w14:val="none"/>
      </w:rPr>
      <w:drawing>
        <wp:inline distT="0" distB="0" distL="0" distR="0" wp14:anchorId="6436BF38" wp14:editId="694DB573">
          <wp:extent cx="1499505" cy="144000"/>
          <wp:effectExtent l="0" t="0" r="0" b="8890"/>
          <wp:docPr id="188275419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54194"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505" cy="144000"/>
                  </a:xfrm>
                  <a:prstGeom prst="rect">
                    <a:avLst/>
                  </a:prstGeom>
                </pic:spPr>
              </pic:pic>
            </a:graphicData>
          </a:graphic>
        </wp:inline>
      </w:drawing>
    </w:r>
    <w:r w:rsidRPr="003073A2">
      <w:rPr>
        <w:sz w:val="16"/>
        <w:szCs w:val="16"/>
      </w:rPr>
      <w:ptab w:relativeTo="margin" w:alignment="center" w:leader="none"/>
    </w:r>
    <w:r w:rsidRPr="003073A2">
      <w:rPr>
        <w:sz w:val="16"/>
        <w:szCs w:val="16"/>
      </w:rPr>
      <w:ptab w:relativeTo="margin" w:alignment="right" w:leader="none"/>
    </w:r>
    <w:hyperlink r:id="rId2" w:history="1">
      <w:r w:rsidR="000826CD" w:rsidRPr="000826CD">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0B2351C"/>
    <w:multiLevelType w:val="multilevel"/>
    <w:tmpl w:val="3DBE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674DB"/>
    <w:multiLevelType w:val="hybridMultilevel"/>
    <w:tmpl w:val="2CC63488"/>
    <w:lvl w:ilvl="0" w:tplc="964EB434">
      <w:start w:val="1"/>
      <w:numFmt w:val="bullet"/>
      <w:lvlText w:val="·"/>
      <w:lvlJc w:val="left"/>
      <w:pPr>
        <w:ind w:left="720" w:hanging="360"/>
      </w:pPr>
      <w:rPr>
        <w:rFonts w:ascii="Symbol" w:hAnsi="Symbol" w:hint="default"/>
      </w:rPr>
    </w:lvl>
    <w:lvl w:ilvl="1" w:tplc="DA5229AA">
      <w:start w:val="1"/>
      <w:numFmt w:val="bullet"/>
      <w:lvlText w:val="o"/>
      <w:lvlJc w:val="left"/>
      <w:pPr>
        <w:ind w:left="1440" w:hanging="360"/>
      </w:pPr>
      <w:rPr>
        <w:rFonts w:ascii="Courier New" w:hAnsi="Courier New" w:hint="default"/>
      </w:rPr>
    </w:lvl>
    <w:lvl w:ilvl="2" w:tplc="BEBA76BC">
      <w:start w:val="1"/>
      <w:numFmt w:val="bullet"/>
      <w:lvlText w:val=""/>
      <w:lvlJc w:val="left"/>
      <w:pPr>
        <w:ind w:left="2160" w:hanging="360"/>
      </w:pPr>
      <w:rPr>
        <w:rFonts w:ascii="Wingdings" w:hAnsi="Wingdings" w:hint="default"/>
      </w:rPr>
    </w:lvl>
    <w:lvl w:ilvl="3" w:tplc="9CDE834A">
      <w:start w:val="1"/>
      <w:numFmt w:val="bullet"/>
      <w:lvlText w:val=""/>
      <w:lvlJc w:val="left"/>
      <w:pPr>
        <w:ind w:left="2880" w:hanging="360"/>
      </w:pPr>
      <w:rPr>
        <w:rFonts w:ascii="Symbol" w:hAnsi="Symbol" w:hint="default"/>
      </w:rPr>
    </w:lvl>
    <w:lvl w:ilvl="4" w:tplc="15E437AE">
      <w:start w:val="1"/>
      <w:numFmt w:val="bullet"/>
      <w:lvlText w:val="o"/>
      <w:lvlJc w:val="left"/>
      <w:pPr>
        <w:ind w:left="3600" w:hanging="360"/>
      </w:pPr>
      <w:rPr>
        <w:rFonts w:ascii="Courier New" w:hAnsi="Courier New" w:hint="default"/>
      </w:rPr>
    </w:lvl>
    <w:lvl w:ilvl="5" w:tplc="6A54B12E">
      <w:start w:val="1"/>
      <w:numFmt w:val="bullet"/>
      <w:lvlText w:val=""/>
      <w:lvlJc w:val="left"/>
      <w:pPr>
        <w:ind w:left="4320" w:hanging="360"/>
      </w:pPr>
      <w:rPr>
        <w:rFonts w:ascii="Wingdings" w:hAnsi="Wingdings" w:hint="default"/>
      </w:rPr>
    </w:lvl>
    <w:lvl w:ilvl="6" w:tplc="C40CA9FE">
      <w:start w:val="1"/>
      <w:numFmt w:val="bullet"/>
      <w:lvlText w:val=""/>
      <w:lvlJc w:val="left"/>
      <w:pPr>
        <w:ind w:left="5040" w:hanging="360"/>
      </w:pPr>
      <w:rPr>
        <w:rFonts w:ascii="Symbol" w:hAnsi="Symbol" w:hint="default"/>
      </w:rPr>
    </w:lvl>
    <w:lvl w:ilvl="7" w:tplc="049C2E32">
      <w:start w:val="1"/>
      <w:numFmt w:val="bullet"/>
      <w:lvlText w:val="o"/>
      <w:lvlJc w:val="left"/>
      <w:pPr>
        <w:ind w:left="5760" w:hanging="360"/>
      </w:pPr>
      <w:rPr>
        <w:rFonts w:ascii="Courier New" w:hAnsi="Courier New" w:hint="default"/>
      </w:rPr>
    </w:lvl>
    <w:lvl w:ilvl="8" w:tplc="906E3908">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25866F"/>
    <w:multiLevelType w:val="hybridMultilevel"/>
    <w:tmpl w:val="533473C8"/>
    <w:lvl w:ilvl="0" w:tplc="4AE6EB18">
      <w:start w:val="1"/>
      <w:numFmt w:val="bullet"/>
      <w:lvlText w:val="·"/>
      <w:lvlJc w:val="left"/>
      <w:pPr>
        <w:ind w:left="720" w:hanging="360"/>
      </w:pPr>
      <w:rPr>
        <w:rFonts w:ascii="Symbol" w:hAnsi="Symbol" w:hint="default"/>
      </w:rPr>
    </w:lvl>
    <w:lvl w:ilvl="1" w:tplc="86BAF87E">
      <w:start w:val="1"/>
      <w:numFmt w:val="bullet"/>
      <w:lvlText w:val="o"/>
      <w:lvlJc w:val="left"/>
      <w:pPr>
        <w:ind w:left="1440" w:hanging="360"/>
      </w:pPr>
      <w:rPr>
        <w:rFonts w:ascii="Courier New" w:hAnsi="Courier New" w:hint="default"/>
      </w:rPr>
    </w:lvl>
    <w:lvl w:ilvl="2" w:tplc="BDA6434C">
      <w:start w:val="1"/>
      <w:numFmt w:val="bullet"/>
      <w:lvlText w:val=""/>
      <w:lvlJc w:val="left"/>
      <w:pPr>
        <w:ind w:left="2160" w:hanging="360"/>
      </w:pPr>
      <w:rPr>
        <w:rFonts w:ascii="Wingdings" w:hAnsi="Wingdings" w:hint="default"/>
      </w:rPr>
    </w:lvl>
    <w:lvl w:ilvl="3" w:tplc="0E2AA67E">
      <w:start w:val="1"/>
      <w:numFmt w:val="bullet"/>
      <w:lvlText w:val=""/>
      <w:lvlJc w:val="left"/>
      <w:pPr>
        <w:ind w:left="2880" w:hanging="360"/>
      </w:pPr>
      <w:rPr>
        <w:rFonts w:ascii="Symbol" w:hAnsi="Symbol" w:hint="default"/>
      </w:rPr>
    </w:lvl>
    <w:lvl w:ilvl="4" w:tplc="D0E44D2E">
      <w:start w:val="1"/>
      <w:numFmt w:val="bullet"/>
      <w:lvlText w:val="o"/>
      <w:lvlJc w:val="left"/>
      <w:pPr>
        <w:ind w:left="3600" w:hanging="360"/>
      </w:pPr>
      <w:rPr>
        <w:rFonts w:ascii="Courier New" w:hAnsi="Courier New" w:hint="default"/>
      </w:rPr>
    </w:lvl>
    <w:lvl w:ilvl="5" w:tplc="4BB84582">
      <w:start w:val="1"/>
      <w:numFmt w:val="bullet"/>
      <w:lvlText w:val=""/>
      <w:lvlJc w:val="left"/>
      <w:pPr>
        <w:ind w:left="4320" w:hanging="360"/>
      </w:pPr>
      <w:rPr>
        <w:rFonts w:ascii="Wingdings" w:hAnsi="Wingdings" w:hint="default"/>
      </w:rPr>
    </w:lvl>
    <w:lvl w:ilvl="6" w:tplc="F2B0EDE0">
      <w:start w:val="1"/>
      <w:numFmt w:val="bullet"/>
      <w:lvlText w:val=""/>
      <w:lvlJc w:val="left"/>
      <w:pPr>
        <w:ind w:left="5040" w:hanging="360"/>
      </w:pPr>
      <w:rPr>
        <w:rFonts w:ascii="Symbol" w:hAnsi="Symbol" w:hint="default"/>
      </w:rPr>
    </w:lvl>
    <w:lvl w:ilvl="7" w:tplc="5BAE844E">
      <w:start w:val="1"/>
      <w:numFmt w:val="bullet"/>
      <w:lvlText w:val="o"/>
      <w:lvlJc w:val="left"/>
      <w:pPr>
        <w:ind w:left="5760" w:hanging="360"/>
      </w:pPr>
      <w:rPr>
        <w:rFonts w:ascii="Courier New" w:hAnsi="Courier New" w:hint="default"/>
      </w:rPr>
    </w:lvl>
    <w:lvl w:ilvl="8" w:tplc="0E66D774">
      <w:start w:val="1"/>
      <w:numFmt w:val="bullet"/>
      <w:lvlText w:val=""/>
      <w:lvlJc w:val="left"/>
      <w:pPr>
        <w:ind w:left="6480" w:hanging="360"/>
      </w:pPr>
      <w:rPr>
        <w:rFonts w:ascii="Wingdings" w:hAnsi="Wingdings" w:hint="default"/>
      </w:rPr>
    </w:lvl>
  </w:abstractNum>
  <w:abstractNum w:abstractNumId="11"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60F18E84"/>
    <w:multiLevelType w:val="hybridMultilevel"/>
    <w:tmpl w:val="A8402616"/>
    <w:lvl w:ilvl="0" w:tplc="6AA6C4E2">
      <w:start w:val="1"/>
      <w:numFmt w:val="bullet"/>
      <w:lvlText w:val="·"/>
      <w:lvlJc w:val="left"/>
      <w:pPr>
        <w:ind w:left="720" w:hanging="360"/>
      </w:pPr>
      <w:rPr>
        <w:rFonts w:ascii="Symbol" w:hAnsi="Symbol" w:hint="default"/>
      </w:rPr>
    </w:lvl>
    <w:lvl w:ilvl="1" w:tplc="C158F9B2">
      <w:start w:val="1"/>
      <w:numFmt w:val="bullet"/>
      <w:lvlText w:val="o"/>
      <w:lvlJc w:val="left"/>
      <w:pPr>
        <w:ind w:left="1440" w:hanging="360"/>
      </w:pPr>
      <w:rPr>
        <w:rFonts w:ascii="Courier New" w:hAnsi="Courier New" w:hint="default"/>
      </w:rPr>
    </w:lvl>
    <w:lvl w:ilvl="2" w:tplc="A73C1D36">
      <w:start w:val="1"/>
      <w:numFmt w:val="bullet"/>
      <w:lvlText w:val=""/>
      <w:lvlJc w:val="left"/>
      <w:pPr>
        <w:ind w:left="2160" w:hanging="360"/>
      </w:pPr>
      <w:rPr>
        <w:rFonts w:ascii="Wingdings" w:hAnsi="Wingdings" w:hint="default"/>
      </w:rPr>
    </w:lvl>
    <w:lvl w:ilvl="3" w:tplc="FE0470DA">
      <w:start w:val="1"/>
      <w:numFmt w:val="bullet"/>
      <w:lvlText w:val=""/>
      <w:lvlJc w:val="left"/>
      <w:pPr>
        <w:ind w:left="2880" w:hanging="360"/>
      </w:pPr>
      <w:rPr>
        <w:rFonts w:ascii="Symbol" w:hAnsi="Symbol" w:hint="default"/>
      </w:rPr>
    </w:lvl>
    <w:lvl w:ilvl="4" w:tplc="FECEEE1A">
      <w:start w:val="1"/>
      <w:numFmt w:val="bullet"/>
      <w:lvlText w:val="o"/>
      <w:lvlJc w:val="left"/>
      <w:pPr>
        <w:ind w:left="3600" w:hanging="360"/>
      </w:pPr>
      <w:rPr>
        <w:rFonts w:ascii="Courier New" w:hAnsi="Courier New" w:hint="default"/>
      </w:rPr>
    </w:lvl>
    <w:lvl w:ilvl="5" w:tplc="F36C2FB2">
      <w:start w:val="1"/>
      <w:numFmt w:val="bullet"/>
      <w:lvlText w:val=""/>
      <w:lvlJc w:val="left"/>
      <w:pPr>
        <w:ind w:left="4320" w:hanging="360"/>
      </w:pPr>
      <w:rPr>
        <w:rFonts w:ascii="Wingdings" w:hAnsi="Wingdings" w:hint="default"/>
      </w:rPr>
    </w:lvl>
    <w:lvl w:ilvl="6" w:tplc="13980F0A">
      <w:start w:val="1"/>
      <w:numFmt w:val="bullet"/>
      <w:lvlText w:val=""/>
      <w:lvlJc w:val="left"/>
      <w:pPr>
        <w:ind w:left="5040" w:hanging="360"/>
      </w:pPr>
      <w:rPr>
        <w:rFonts w:ascii="Symbol" w:hAnsi="Symbol" w:hint="default"/>
      </w:rPr>
    </w:lvl>
    <w:lvl w:ilvl="7" w:tplc="663C9732">
      <w:start w:val="1"/>
      <w:numFmt w:val="bullet"/>
      <w:lvlText w:val="o"/>
      <w:lvlJc w:val="left"/>
      <w:pPr>
        <w:ind w:left="5760" w:hanging="360"/>
      </w:pPr>
      <w:rPr>
        <w:rFonts w:ascii="Courier New" w:hAnsi="Courier New" w:hint="default"/>
      </w:rPr>
    </w:lvl>
    <w:lvl w:ilvl="8" w:tplc="FB58EC7E">
      <w:start w:val="1"/>
      <w:numFmt w:val="bullet"/>
      <w:lvlText w:val=""/>
      <w:lvlJc w:val="left"/>
      <w:pPr>
        <w:ind w:left="6480" w:hanging="360"/>
      </w:pPr>
      <w:rPr>
        <w:rFonts w:ascii="Wingdings" w:hAnsi="Wingdings" w:hint="default"/>
      </w:rPr>
    </w:lvl>
  </w:abstractNum>
  <w:abstractNum w:abstractNumId="14" w15:restartNumberingAfterBreak="0">
    <w:nsid w:val="6466B2DE"/>
    <w:multiLevelType w:val="hybridMultilevel"/>
    <w:tmpl w:val="788AC978"/>
    <w:lvl w:ilvl="0" w:tplc="A4C45EC6">
      <w:start w:val="1"/>
      <w:numFmt w:val="bullet"/>
      <w:lvlText w:val="·"/>
      <w:lvlJc w:val="left"/>
      <w:pPr>
        <w:ind w:left="720" w:hanging="360"/>
      </w:pPr>
      <w:rPr>
        <w:rFonts w:ascii="Symbol" w:hAnsi="Symbol" w:hint="default"/>
      </w:rPr>
    </w:lvl>
    <w:lvl w:ilvl="1" w:tplc="66EC02FA">
      <w:start w:val="1"/>
      <w:numFmt w:val="bullet"/>
      <w:lvlText w:val="o"/>
      <w:lvlJc w:val="left"/>
      <w:pPr>
        <w:ind w:left="1440" w:hanging="360"/>
      </w:pPr>
      <w:rPr>
        <w:rFonts w:ascii="Courier New" w:hAnsi="Courier New" w:hint="default"/>
      </w:rPr>
    </w:lvl>
    <w:lvl w:ilvl="2" w:tplc="95FC565C">
      <w:start w:val="1"/>
      <w:numFmt w:val="bullet"/>
      <w:lvlText w:val=""/>
      <w:lvlJc w:val="left"/>
      <w:pPr>
        <w:ind w:left="2160" w:hanging="360"/>
      </w:pPr>
      <w:rPr>
        <w:rFonts w:ascii="Wingdings" w:hAnsi="Wingdings" w:hint="default"/>
      </w:rPr>
    </w:lvl>
    <w:lvl w:ilvl="3" w:tplc="76F86AEE">
      <w:start w:val="1"/>
      <w:numFmt w:val="bullet"/>
      <w:lvlText w:val=""/>
      <w:lvlJc w:val="left"/>
      <w:pPr>
        <w:ind w:left="2880" w:hanging="360"/>
      </w:pPr>
      <w:rPr>
        <w:rFonts w:ascii="Symbol" w:hAnsi="Symbol" w:hint="default"/>
      </w:rPr>
    </w:lvl>
    <w:lvl w:ilvl="4" w:tplc="A4C2389A">
      <w:start w:val="1"/>
      <w:numFmt w:val="bullet"/>
      <w:lvlText w:val="o"/>
      <w:lvlJc w:val="left"/>
      <w:pPr>
        <w:ind w:left="3600" w:hanging="360"/>
      </w:pPr>
      <w:rPr>
        <w:rFonts w:ascii="Courier New" w:hAnsi="Courier New" w:hint="default"/>
      </w:rPr>
    </w:lvl>
    <w:lvl w:ilvl="5" w:tplc="C35E8254">
      <w:start w:val="1"/>
      <w:numFmt w:val="bullet"/>
      <w:lvlText w:val=""/>
      <w:lvlJc w:val="left"/>
      <w:pPr>
        <w:ind w:left="4320" w:hanging="360"/>
      </w:pPr>
      <w:rPr>
        <w:rFonts w:ascii="Wingdings" w:hAnsi="Wingdings" w:hint="default"/>
      </w:rPr>
    </w:lvl>
    <w:lvl w:ilvl="6" w:tplc="5B4E3FD4">
      <w:start w:val="1"/>
      <w:numFmt w:val="bullet"/>
      <w:lvlText w:val=""/>
      <w:lvlJc w:val="left"/>
      <w:pPr>
        <w:ind w:left="5040" w:hanging="360"/>
      </w:pPr>
      <w:rPr>
        <w:rFonts w:ascii="Symbol" w:hAnsi="Symbol" w:hint="default"/>
      </w:rPr>
    </w:lvl>
    <w:lvl w:ilvl="7" w:tplc="232CABFA">
      <w:start w:val="1"/>
      <w:numFmt w:val="bullet"/>
      <w:lvlText w:val="o"/>
      <w:lvlJc w:val="left"/>
      <w:pPr>
        <w:ind w:left="5760" w:hanging="360"/>
      </w:pPr>
      <w:rPr>
        <w:rFonts w:ascii="Courier New" w:hAnsi="Courier New" w:hint="default"/>
      </w:rPr>
    </w:lvl>
    <w:lvl w:ilvl="8" w:tplc="25522848">
      <w:start w:val="1"/>
      <w:numFmt w:val="bullet"/>
      <w:lvlText w:val=""/>
      <w:lvlJc w:val="left"/>
      <w:pPr>
        <w:ind w:left="6480" w:hanging="360"/>
      </w:pPr>
      <w:rPr>
        <w:rFonts w:ascii="Wingdings" w:hAnsi="Wingdings" w:hint="default"/>
      </w:rPr>
    </w:lvl>
  </w:abstractNum>
  <w:abstractNum w:abstractNumId="15"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7673CC"/>
    <w:multiLevelType w:val="multilevel"/>
    <w:tmpl w:val="6C8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DC4F7D"/>
    <w:multiLevelType w:val="hybridMultilevel"/>
    <w:tmpl w:val="193ECDD6"/>
    <w:lvl w:ilvl="0" w:tplc="1F80C9E8">
      <w:start w:val="1"/>
      <w:numFmt w:val="bullet"/>
      <w:lvlText w:val="·"/>
      <w:lvlJc w:val="left"/>
      <w:pPr>
        <w:ind w:left="720" w:hanging="360"/>
      </w:pPr>
      <w:rPr>
        <w:rFonts w:ascii="Symbol" w:hAnsi="Symbol" w:hint="default"/>
      </w:rPr>
    </w:lvl>
    <w:lvl w:ilvl="1" w:tplc="3D485932">
      <w:start w:val="1"/>
      <w:numFmt w:val="bullet"/>
      <w:lvlText w:val="o"/>
      <w:lvlJc w:val="left"/>
      <w:pPr>
        <w:ind w:left="1440" w:hanging="360"/>
      </w:pPr>
      <w:rPr>
        <w:rFonts w:ascii="Courier New" w:hAnsi="Courier New" w:hint="default"/>
      </w:rPr>
    </w:lvl>
    <w:lvl w:ilvl="2" w:tplc="70B8A54E">
      <w:start w:val="1"/>
      <w:numFmt w:val="bullet"/>
      <w:lvlText w:val=""/>
      <w:lvlJc w:val="left"/>
      <w:pPr>
        <w:ind w:left="2160" w:hanging="360"/>
      </w:pPr>
      <w:rPr>
        <w:rFonts w:ascii="Wingdings" w:hAnsi="Wingdings" w:hint="default"/>
      </w:rPr>
    </w:lvl>
    <w:lvl w:ilvl="3" w:tplc="52F26166">
      <w:start w:val="1"/>
      <w:numFmt w:val="bullet"/>
      <w:lvlText w:val=""/>
      <w:lvlJc w:val="left"/>
      <w:pPr>
        <w:ind w:left="2880" w:hanging="360"/>
      </w:pPr>
      <w:rPr>
        <w:rFonts w:ascii="Symbol" w:hAnsi="Symbol" w:hint="default"/>
      </w:rPr>
    </w:lvl>
    <w:lvl w:ilvl="4" w:tplc="0E0089BA">
      <w:start w:val="1"/>
      <w:numFmt w:val="bullet"/>
      <w:lvlText w:val="o"/>
      <w:lvlJc w:val="left"/>
      <w:pPr>
        <w:ind w:left="3600" w:hanging="360"/>
      </w:pPr>
      <w:rPr>
        <w:rFonts w:ascii="Courier New" w:hAnsi="Courier New" w:hint="default"/>
      </w:rPr>
    </w:lvl>
    <w:lvl w:ilvl="5" w:tplc="19EE3212">
      <w:start w:val="1"/>
      <w:numFmt w:val="bullet"/>
      <w:lvlText w:val=""/>
      <w:lvlJc w:val="left"/>
      <w:pPr>
        <w:ind w:left="4320" w:hanging="360"/>
      </w:pPr>
      <w:rPr>
        <w:rFonts w:ascii="Wingdings" w:hAnsi="Wingdings" w:hint="default"/>
      </w:rPr>
    </w:lvl>
    <w:lvl w:ilvl="6" w:tplc="4B9CFBF0">
      <w:start w:val="1"/>
      <w:numFmt w:val="bullet"/>
      <w:lvlText w:val=""/>
      <w:lvlJc w:val="left"/>
      <w:pPr>
        <w:ind w:left="5040" w:hanging="360"/>
      </w:pPr>
      <w:rPr>
        <w:rFonts w:ascii="Symbol" w:hAnsi="Symbol" w:hint="default"/>
      </w:rPr>
    </w:lvl>
    <w:lvl w:ilvl="7" w:tplc="C9543EC4">
      <w:start w:val="1"/>
      <w:numFmt w:val="bullet"/>
      <w:lvlText w:val="o"/>
      <w:lvlJc w:val="left"/>
      <w:pPr>
        <w:ind w:left="5760" w:hanging="360"/>
      </w:pPr>
      <w:rPr>
        <w:rFonts w:ascii="Courier New" w:hAnsi="Courier New" w:hint="default"/>
      </w:rPr>
    </w:lvl>
    <w:lvl w:ilvl="8" w:tplc="59E4F52A">
      <w:start w:val="1"/>
      <w:numFmt w:val="bullet"/>
      <w:lvlText w:val=""/>
      <w:lvlJc w:val="left"/>
      <w:pPr>
        <w:ind w:left="6480" w:hanging="360"/>
      </w:pPr>
      <w:rPr>
        <w:rFonts w:ascii="Wingdings" w:hAnsi="Wingdings" w:hint="default"/>
      </w:rPr>
    </w:lvl>
  </w:abstractNum>
  <w:abstractNum w:abstractNumId="18" w15:restartNumberingAfterBreak="0">
    <w:nsid w:val="7865F1FC"/>
    <w:multiLevelType w:val="hybridMultilevel"/>
    <w:tmpl w:val="9CB2D618"/>
    <w:lvl w:ilvl="0" w:tplc="0C626A70">
      <w:start w:val="1"/>
      <w:numFmt w:val="bullet"/>
      <w:lvlText w:val="·"/>
      <w:lvlJc w:val="left"/>
      <w:pPr>
        <w:ind w:left="720" w:hanging="360"/>
      </w:pPr>
      <w:rPr>
        <w:rFonts w:ascii="Symbol" w:hAnsi="Symbol" w:hint="default"/>
      </w:rPr>
    </w:lvl>
    <w:lvl w:ilvl="1" w:tplc="C576E762">
      <w:start w:val="1"/>
      <w:numFmt w:val="bullet"/>
      <w:lvlText w:val="o"/>
      <w:lvlJc w:val="left"/>
      <w:pPr>
        <w:ind w:left="1440" w:hanging="360"/>
      </w:pPr>
      <w:rPr>
        <w:rFonts w:ascii="Courier New" w:hAnsi="Courier New" w:hint="default"/>
      </w:rPr>
    </w:lvl>
    <w:lvl w:ilvl="2" w:tplc="18A49298">
      <w:start w:val="1"/>
      <w:numFmt w:val="bullet"/>
      <w:lvlText w:val=""/>
      <w:lvlJc w:val="left"/>
      <w:pPr>
        <w:ind w:left="2160" w:hanging="360"/>
      </w:pPr>
      <w:rPr>
        <w:rFonts w:ascii="Wingdings" w:hAnsi="Wingdings" w:hint="default"/>
      </w:rPr>
    </w:lvl>
    <w:lvl w:ilvl="3" w:tplc="722EF270">
      <w:start w:val="1"/>
      <w:numFmt w:val="bullet"/>
      <w:lvlText w:val=""/>
      <w:lvlJc w:val="left"/>
      <w:pPr>
        <w:ind w:left="2880" w:hanging="360"/>
      </w:pPr>
      <w:rPr>
        <w:rFonts w:ascii="Symbol" w:hAnsi="Symbol" w:hint="default"/>
      </w:rPr>
    </w:lvl>
    <w:lvl w:ilvl="4" w:tplc="6422C2D0">
      <w:start w:val="1"/>
      <w:numFmt w:val="bullet"/>
      <w:lvlText w:val="o"/>
      <w:lvlJc w:val="left"/>
      <w:pPr>
        <w:ind w:left="3600" w:hanging="360"/>
      </w:pPr>
      <w:rPr>
        <w:rFonts w:ascii="Courier New" w:hAnsi="Courier New" w:hint="default"/>
      </w:rPr>
    </w:lvl>
    <w:lvl w:ilvl="5" w:tplc="3B3CE732">
      <w:start w:val="1"/>
      <w:numFmt w:val="bullet"/>
      <w:lvlText w:val=""/>
      <w:lvlJc w:val="left"/>
      <w:pPr>
        <w:ind w:left="4320" w:hanging="360"/>
      </w:pPr>
      <w:rPr>
        <w:rFonts w:ascii="Wingdings" w:hAnsi="Wingdings" w:hint="default"/>
      </w:rPr>
    </w:lvl>
    <w:lvl w:ilvl="6" w:tplc="F3B4DB28">
      <w:start w:val="1"/>
      <w:numFmt w:val="bullet"/>
      <w:lvlText w:val=""/>
      <w:lvlJc w:val="left"/>
      <w:pPr>
        <w:ind w:left="5040" w:hanging="360"/>
      </w:pPr>
      <w:rPr>
        <w:rFonts w:ascii="Symbol" w:hAnsi="Symbol" w:hint="default"/>
      </w:rPr>
    </w:lvl>
    <w:lvl w:ilvl="7" w:tplc="43706BEA">
      <w:start w:val="1"/>
      <w:numFmt w:val="bullet"/>
      <w:lvlText w:val="o"/>
      <w:lvlJc w:val="left"/>
      <w:pPr>
        <w:ind w:left="5760" w:hanging="360"/>
      </w:pPr>
      <w:rPr>
        <w:rFonts w:ascii="Courier New" w:hAnsi="Courier New" w:hint="default"/>
      </w:rPr>
    </w:lvl>
    <w:lvl w:ilvl="8" w:tplc="77462978">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7"/>
  </w:num>
  <w:num w:numId="5" w16cid:durableId="319046795">
    <w:abstractNumId w:val="12"/>
  </w:num>
  <w:num w:numId="6" w16cid:durableId="453059206">
    <w:abstractNumId w:val="4"/>
  </w:num>
  <w:num w:numId="7" w16cid:durableId="886842704">
    <w:abstractNumId w:val="11"/>
  </w:num>
  <w:num w:numId="8" w16cid:durableId="596062522">
    <w:abstractNumId w:val="3"/>
  </w:num>
  <w:num w:numId="9" w16cid:durableId="854998334">
    <w:abstractNumId w:val="15"/>
  </w:num>
  <w:num w:numId="10" w16cid:durableId="2122143729">
    <w:abstractNumId w:val="5"/>
  </w:num>
  <w:num w:numId="11" w16cid:durableId="49808471">
    <w:abstractNumId w:val="9"/>
  </w:num>
  <w:num w:numId="12" w16cid:durableId="714542221">
    <w:abstractNumId w:val="10"/>
  </w:num>
  <w:num w:numId="13" w16cid:durableId="1009059319">
    <w:abstractNumId w:val="14"/>
  </w:num>
  <w:num w:numId="14" w16cid:durableId="1750690181">
    <w:abstractNumId w:val="13"/>
  </w:num>
  <w:num w:numId="15" w16cid:durableId="2134129462">
    <w:abstractNumId w:val="8"/>
  </w:num>
  <w:num w:numId="16" w16cid:durableId="631398037">
    <w:abstractNumId w:val="17"/>
  </w:num>
  <w:num w:numId="17" w16cid:durableId="1195844086">
    <w:abstractNumId w:val="18"/>
  </w:num>
  <w:num w:numId="18" w16cid:durableId="1788086441">
    <w:abstractNumId w:val="6"/>
  </w:num>
  <w:num w:numId="19" w16cid:durableId="1478571315">
    <w:abstractNumId w:val="1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yle24/qA9ShYhlzlwFbbW55/IGE63vKZxxSmfmpX4XiSPSUugaVP4T1rr6ZN8Sk4tvWLkMvJHB9ReoU8z4XLMA==" w:salt="KqugDV4ZbdSfHaL5jJSSB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kFAIR/XS8tAAAA"/>
  </w:docVars>
  <w:rsids>
    <w:rsidRoot w:val="00612FB1"/>
    <w:rsid w:val="000007C5"/>
    <w:rsid w:val="00001E8F"/>
    <w:rsid w:val="000046D4"/>
    <w:rsid w:val="00004DB2"/>
    <w:rsid w:val="00004F1B"/>
    <w:rsid w:val="00006424"/>
    <w:rsid w:val="0000684C"/>
    <w:rsid w:val="000069D8"/>
    <w:rsid w:val="00010CCB"/>
    <w:rsid w:val="00011BA1"/>
    <w:rsid w:val="0001468E"/>
    <w:rsid w:val="0001555B"/>
    <w:rsid w:val="00015EA0"/>
    <w:rsid w:val="00015F0B"/>
    <w:rsid w:val="00016320"/>
    <w:rsid w:val="000173A0"/>
    <w:rsid w:val="000203D9"/>
    <w:rsid w:val="000212A1"/>
    <w:rsid w:val="00021C4F"/>
    <w:rsid w:val="00022232"/>
    <w:rsid w:val="00022FF3"/>
    <w:rsid w:val="000252A4"/>
    <w:rsid w:val="00026153"/>
    <w:rsid w:val="00027056"/>
    <w:rsid w:val="0002724B"/>
    <w:rsid w:val="000276DF"/>
    <w:rsid w:val="00030AD0"/>
    <w:rsid w:val="000322E7"/>
    <w:rsid w:val="00034DCB"/>
    <w:rsid w:val="0003508C"/>
    <w:rsid w:val="00035A7D"/>
    <w:rsid w:val="00035DCB"/>
    <w:rsid w:val="00036568"/>
    <w:rsid w:val="000376DA"/>
    <w:rsid w:val="00037AFC"/>
    <w:rsid w:val="00040F5A"/>
    <w:rsid w:val="00041A61"/>
    <w:rsid w:val="000439DE"/>
    <w:rsid w:val="00045CD8"/>
    <w:rsid w:val="00046499"/>
    <w:rsid w:val="000465F2"/>
    <w:rsid w:val="00046BAA"/>
    <w:rsid w:val="000478E7"/>
    <w:rsid w:val="00051C30"/>
    <w:rsid w:val="00052255"/>
    <w:rsid w:val="00052973"/>
    <w:rsid w:val="00052BA5"/>
    <w:rsid w:val="00052BDD"/>
    <w:rsid w:val="000533ED"/>
    <w:rsid w:val="00054DAC"/>
    <w:rsid w:val="00054FC3"/>
    <w:rsid w:val="00055228"/>
    <w:rsid w:val="00055E5A"/>
    <w:rsid w:val="00056762"/>
    <w:rsid w:val="00056BCD"/>
    <w:rsid w:val="00060863"/>
    <w:rsid w:val="00064ABC"/>
    <w:rsid w:val="00066100"/>
    <w:rsid w:val="00066F05"/>
    <w:rsid w:val="000671D4"/>
    <w:rsid w:val="00067FED"/>
    <w:rsid w:val="000718F2"/>
    <w:rsid w:val="00071987"/>
    <w:rsid w:val="0007220B"/>
    <w:rsid w:val="00072732"/>
    <w:rsid w:val="0007297C"/>
    <w:rsid w:val="00072B87"/>
    <w:rsid w:val="00072E1E"/>
    <w:rsid w:val="00073244"/>
    <w:rsid w:val="00074433"/>
    <w:rsid w:val="00074CA2"/>
    <w:rsid w:val="00075219"/>
    <w:rsid w:val="00075760"/>
    <w:rsid w:val="00080B6A"/>
    <w:rsid w:val="00081178"/>
    <w:rsid w:val="000824C9"/>
    <w:rsid w:val="000825EC"/>
    <w:rsid w:val="000826CD"/>
    <w:rsid w:val="00083225"/>
    <w:rsid w:val="0008326B"/>
    <w:rsid w:val="00083F2D"/>
    <w:rsid w:val="00084152"/>
    <w:rsid w:val="000846CE"/>
    <w:rsid w:val="00085025"/>
    <w:rsid w:val="00085B7E"/>
    <w:rsid w:val="00087B00"/>
    <w:rsid w:val="00087FED"/>
    <w:rsid w:val="00091619"/>
    <w:rsid w:val="00091A47"/>
    <w:rsid w:val="00092AE0"/>
    <w:rsid w:val="000934FA"/>
    <w:rsid w:val="00094733"/>
    <w:rsid w:val="000957F7"/>
    <w:rsid w:val="00097727"/>
    <w:rsid w:val="000A1216"/>
    <w:rsid w:val="000A1A4E"/>
    <w:rsid w:val="000A22FA"/>
    <w:rsid w:val="000A29DA"/>
    <w:rsid w:val="000A343D"/>
    <w:rsid w:val="000A3D73"/>
    <w:rsid w:val="000A50D6"/>
    <w:rsid w:val="000A5F65"/>
    <w:rsid w:val="000A6051"/>
    <w:rsid w:val="000A6D7D"/>
    <w:rsid w:val="000A6F3E"/>
    <w:rsid w:val="000A77C9"/>
    <w:rsid w:val="000B0073"/>
    <w:rsid w:val="000B09F1"/>
    <w:rsid w:val="000B1378"/>
    <w:rsid w:val="000B1B43"/>
    <w:rsid w:val="000B1E12"/>
    <w:rsid w:val="000B327B"/>
    <w:rsid w:val="000B3F53"/>
    <w:rsid w:val="000B4C2F"/>
    <w:rsid w:val="000B5100"/>
    <w:rsid w:val="000B5658"/>
    <w:rsid w:val="000B61C4"/>
    <w:rsid w:val="000B6301"/>
    <w:rsid w:val="000B630D"/>
    <w:rsid w:val="000B6A71"/>
    <w:rsid w:val="000B72F4"/>
    <w:rsid w:val="000B7FD3"/>
    <w:rsid w:val="000C15D5"/>
    <w:rsid w:val="000C203E"/>
    <w:rsid w:val="000C22B8"/>
    <w:rsid w:val="000C2C54"/>
    <w:rsid w:val="000C4563"/>
    <w:rsid w:val="000C6165"/>
    <w:rsid w:val="000C68D2"/>
    <w:rsid w:val="000C6909"/>
    <w:rsid w:val="000C6A1B"/>
    <w:rsid w:val="000C6A98"/>
    <w:rsid w:val="000C6B41"/>
    <w:rsid w:val="000C79D5"/>
    <w:rsid w:val="000C7D8B"/>
    <w:rsid w:val="000D08B1"/>
    <w:rsid w:val="000D0B57"/>
    <w:rsid w:val="000D1C76"/>
    <w:rsid w:val="000D2015"/>
    <w:rsid w:val="000D2B3A"/>
    <w:rsid w:val="000D37C9"/>
    <w:rsid w:val="000D4C49"/>
    <w:rsid w:val="000D6BEF"/>
    <w:rsid w:val="000D7A16"/>
    <w:rsid w:val="000E006D"/>
    <w:rsid w:val="000E0A3B"/>
    <w:rsid w:val="000E0D95"/>
    <w:rsid w:val="000E14C5"/>
    <w:rsid w:val="000E3332"/>
    <w:rsid w:val="000E3734"/>
    <w:rsid w:val="000E3CEA"/>
    <w:rsid w:val="000E41CA"/>
    <w:rsid w:val="000E4548"/>
    <w:rsid w:val="000E4641"/>
    <w:rsid w:val="000F013B"/>
    <w:rsid w:val="000F0305"/>
    <w:rsid w:val="000F19AA"/>
    <w:rsid w:val="000F201C"/>
    <w:rsid w:val="000F32A7"/>
    <w:rsid w:val="000F3992"/>
    <w:rsid w:val="000F3B00"/>
    <w:rsid w:val="000F4419"/>
    <w:rsid w:val="000F540B"/>
    <w:rsid w:val="000F56FE"/>
    <w:rsid w:val="000F5B04"/>
    <w:rsid w:val="000F7CF9"/>
    <w:rsid w:val="000F7E0E"/>
    <w:rsid w:val="00101A31"/>
    <w:rsid w:val="001031A8"/>
    <w:rsid w:val="00103598"/>
    <w:rsid w:val="00104422"/>
    <w:rsid w:val="00104564"/>
    <w:rsid w:val="00106014"/>
    <w:rsid w:val="00107524"/>
    <w:rsid w:val="0011072B"/>
    <w:rsid w:val="00110F1D"/>
    <w:rsid w:val="001112D4"/>
    <w:rsid w:val="00111764"/>
    <w:rsid w:val="00111C26"/>
    <w:rsid w:val="001128D5"/>
    <w:rsid w:val="00112935"/>
    <w:rsid w:val="001141CE"/>
    <w:rsid w:val="00115691"/>
    <w:rsid w:val="001170E4"/>
    <w:rsid w:val="00117E9E"/>
    <w:rsid w:val="00121ABA"/>
    <w:rsid w:val="001234F5"/>
    <w:rsid w:val="00123684"/>
    <w:rsid w:val="0012446D"/>
    <w:rsid w:val="001246B7"/>
    <w:rsid w:val="0012526D"/>
    <w:rsid w:val="001253C9"/>
    <w:rsid w:val="00125456"/>
    <w:rsid w:val="0012602E"/>
    <w:rsid w:val="0012692C"/>
    <w:rsid w:val="00126E2C"/>
    <w:rsid w:val="0012771D"/>
    <w:rsid w:val="001306B1"/>
    <w:rsid w:val="001308A1"/>
    <w:rsid w:val="00130F28"/>
    <w:rsid w:val="00134C3A"/>
    <w:rsid w:val="0013665B"/>
    <w:rsid w:val="00137230"/>
    <w:rsid w:val="00140046"/>
    <w:rsid w:val="00140383"/>
    <w:rsid w:val="00141218"/>
    <w:rsid w:val="001420A7"/>
    <w:rsid w:val="00142A76"/>
    <w:rsid w:val="0014456C"/>
    <w:rsid w:val="00144B7E"/>
    <w:rsid w:val="00147BD2"/>
    <w:rsid w:val="0015078E"/>
    <w:rsid w:val="00152ADF"/>
    <w:rsid w:val="00152F54"/>
    <w:rsid w:val="00157A14"/>
    <w:rsid w:val="00160487"/>
    <w:rsid w:val="001604F6"/>
    <w:rsid w:val="00161BD2"/>
    <w:rsid w:val="00164135"/>
    <w:rsid w:val="00164143"/>
    <w:rsid w:val="0016550F"/>
    <w:rsid w:val="00165DF8"/>
    <w:rsid w:val="001678B4"/>
    <w:rsid w:val="00167BAE"/>
    <w:rsid w:val="0017229C"/>
    <w:rsid w:val="00172CB8"/>
    <w:rsid w:val="00173447"/>
    <w:rsid w:val="001747C9"/>
    <w:rsid w:val="00175229"/>
    <w:rsid w:val="00175CEF"/>
    <w:rsid w:val="001776BD"/>
    <w:rsid w:val="00177D4C"/>
    <w:rsid w:val="00180314"/>
    <w:rsid w:val="001808D2"/>
    <w:rsid w:val="00180BB0"/>
    <w:rsid w:val="00180F5E"/>
    <w:rsid w:val="00181C65"/>
    <w:rsid w:val="00182610"/>
    <w:rsid w:val="0018268E"/>
    <w:rsid w:val="0018342B"/>
    <w:rsid w:val="00183AA4"/>
    <w:rsid w:val="00184A2B"/>
    <w:rsid w:val="0018576C"/>
    <w:rsid w:val="00185A1F"/>
    <w:rsid w:val="001867FD"/>
    <w:rsid w:val="001878EC"/>
    <w:rsid w:val="00187F62"/>
    <w:rsid w:val="001907B8"/>
    <w:rsid w:val="00190924"/>
    <w:rsid w:val="00191031"/>
    <w:rsid w:val="00191DCF"/>
    <w:rsid w:val="00192BED"/>
    <w:rsid w:val="00192E98"/>
    <w:rsid w:val="00194DED"/>
    <w:rsid w:val="00195D1C"/>
    <w:rsid w:val="00197A17"/>
    <w:rsid w:val="00197F94"/>
    <w:rsid w:val="001A0396"/>
    <w:rsid w:val="001A0A60"/>
    <w:rsid w:val="001A0A6E"/>
    <w:rsid w:val="001A0ECB"/>
    <w:rsid w:val="001A1219"/>
    <w:rsid w:val="001A1831"/>
    <w:rsid w:val="001A19CF"/>
    <w:rsid w:val="001A1F19"/>
    <w:rsid w:val="001A28D7"/>
    <w:rsid w:val="001A2D46"/>
    <w:rsid w:val="001A357C"/>
    <w:rsid w:val="001A566F"/>
    <w:rsid w:val="001A5F86"/>
    <w:rsid w:val="001A638E"/>
    <w:rsid w:val="001A68C8"/>
    <w:rsid w:val="001A74E1"/>
    <w:rsid w:val="001A7CC1"/>
    <w:rsid w:val="001B0851"/>
    <w:rsid w:val="001B111B"/>
    <w:rsid w:val="001B41A5"/>
    <w:rsid w:val="001B4E31"/>
    <w:rsid w:val="001B57F7"/>
    <w:rsid w:val="001B5AF0"/>
    <w:rsid w:val="001B6BDE"/>
    <w:rsid w:val="001C0176"/>
    <w:rsid w:val="001C148A"/>
    <w:rsid w:val="001C14EC"/>
    <w:rsid w:val="001C184B"/>
    <w:rsid w:val="001C28A2"/>
    <w:rsid w:val="001C4243"/>
    <w:rsid w:val="001C4A50"/>
    <w:rsid w:val="001C5BDB"/>
    <w:rsid w:val="001C750E"/>
    <w:rsid w:val="001C77AB"/>
    <w:rsid w:val="001D04DB"/>
    <w:rsid w:val="001D209D"/>
    <w:rsid w:val="001D2BD0"/>
    <w:rsid w:val="001D2C16"/>
    <w:rsid w:val="001D3FFD"/>
    <w:rsid w:val="001D48E1"/>
    <w:rsid w:val="001D5E11"/>
    <w:rsid w:val="001D63EC"/>
    <w:rsid w:val="001E0B13"/>
    <w:rsid w:val="001E1F57"/>
    <w:rsid w:val="001E34DE"/>
    <w:rsid w:val="001E47CB"/>
    <w:rsid w:val="001E69DF"/>
    <w:rsid w:val="001E6A84"/>
    <w:rsid w:val="001E7FAE"/>
    <w:rsid w:val="001F0490"/>
    <w:rsid w:val="001F0D20"/>
    <w:rsid w:val="001F18D8"/>
    <w:rsid w:val="001F2623"/>
    <w:rsid w:val="001F2B3C"/>
    <w:rsid w:val="001F2CC3"/>
    <w:rsid w:val="001F3F04"/>
    <w:rsid w:val="001F5E50"/>
    <w:rsid w:val="001F6B14"/>
    <w:rsid w:val="001F7487"/>
    <w:rsid w:val="001F7B60"/>
    <w:rsid w:val="001F7F93"/>
    <w:rsid w:val="00200FB0"/>
    <w:rsid w:val="002026B8"/>
    <w:rsid w:val="0020277A"/>
    <w:rsid w:val="00202D51"/>
    <w:rsid w:val="002042DC"/>
    <w:rsid w:val="002045C7"/>
    <w:rsid w:val="00204F54"/>
    <w:rsid w:val="00206308"/>
    <w:rsid w:val="00206506"/>
    <w:rsid w:val="0020763C"/>
    <w:rsid w:val="00207909"/>
    <w:rsid w:val="00207B5C"/>
    <w:rsid w:val="00210395"/>
    <w:rsid w:val="002103B6"/>
    <w:rsid w:val="002114B4"/>
    <w:rsid w:val="00211556"/>
    <w:rsid w:val="002148ED"/>
    <w:rsid w:val="002150CA"/>
    <w:rsid w:val="00215CE0"/>
    <w:rsid w:val="002173F1"/>
    <w:rsid w:val="002200EB"/>
    <w:rsid w:val="00220ED0"/>
    <w:rsid w:val="0022142F"/>
    <w:rsid w:val="00222405"/>
    <w:rsid w:val="00222B50"/>
    <w:rsid w:val="0022372A"/>
    <w:rsid w:val="00223AE4"/>
    <w:rsid w:val="0022433F"/>
    <w:rsid w:val="00224842"/>
    <w:rsid w:val="00226157"/>
    <w:rsid w:val="0022700C"/>
    <w:rsid w:val="00227D1C"/>
    <w:rsid w:val="00231216"/>
    <w:rsid w:val="00231962"/>
    <w:rsid w:val="00231993"/>
    <w:rsid w:val="00231A6B"/>
    <w:rsid w:val="002322F2"/>
    <w:rsid w:val="002326BA"/>
    <w:rsid w:val="00232F61"/>
    <w:rsid w:val="00233901"/>
    <w:rsid w:val="002406DA"/>
    <w:rsid w:val="00240939"/>
    <w:rsid w:val="0024098E"/>
    <w:rsid w:val="00241E4E"/>
    <w:rsid w:val="0024205E"/>
    <w:rsid w:val="00243EE4"/>
    <w:rsid w:val="00244787"/>
    <w:rsid w:val="00244B86"/>
    <w:rsid w:val="00245006"/>
    <w:rsid w:val="0024656F"/>
    <w:rsid w:val="00246D35"/>
    <w:rsid w:val="0024717D"/>
    <w:rsid w:val="002529E6"/>
    <w:rsid w:val="002532EC"/>
    <w:rsid w:val="00253FBD"/>
    <w:rsid w:val="002546A4"/>
    <w:rsid w:val="0025545D"/>
    <w:rsid w:val="002560FD"/>
    <w:rsid w:val="00261224"/>
    <w:rsid w:val="0026235D"/>
    <w:rsid w:val="002644E2"/>
    <w:rsid w:val="00266F16"/>
    <w:rsid w:val="00270F5F"/>
    <w:rsid w:val="0027329A"/>
    <w:rsid w:val="00273811"/>
    <w:rsid w:val="00273873"/>
    <w:rsid w:val="0027533B"/>
    <w:rsid w:val="00275448"/>
    <w:rsid w:val="00275C70"/>
    <w:rsid w:val="00275ED0"/>
    <w:rsid w:val="0027646B"/>
    <w:rsid w:val="0027665B"/>
    <w:rsid w:val="00276C53"/>
    <w:rsid w:val="00276DBF"/>
    <w:rsid w:val="00276FA2"/>
    <w:rsid w:val="00277959"/>
    <w:rsid w:val="00277F4D"/>
    <w:rsid w:val="002804B2"/>
    <w:rsid w:val="0028087C"/>
    <w:rsid w:val="00281168"/>
    <w:rsid w:val="0028174C"/>
    <w:rsid w:val="002822C0"/>
    <w:rsid w:val="00282CFC"/>
    <w:rsid w:val="002836A8"/>
    <w:rsid w:val="00283B5A"/>
    <w:rsid w:val="0028614C"/>
    <w:rsid w:val="00290836"/>
    <w:rsid w:val="00291058"/>
    <w:rsid w:val="002914AF"/>
    <w:rsid w:val="00291C33"/>
    <w:rsid w:val="002968B5"/>
    <w:rsid w:val="0029797C"/>
    <w:rsid w:val="00297D41"/>
    <w:rsid w:val="002A19F5"/>
    <w:rsid w:val="002A2E19"/>
    <w:rsid w:val="002A315D"/>
    <w:rsid w:val="002A4932"/>
    <w:rsid w:val="002A56BA"/>
    <w:rsid w:val="002A5997"/>
    <w:rsid w:val="002A6219"/>
    <w:rsid w:val="002A6D4B"/>
    <w:rsid w:val="002A7F2D"/>
    <w:rsid w:val="002B1DB7"/>
    <w:rsid w:val="002B255C"/>
    <w:rsid w:val="002B2C72"/>
    <w:rsid w:val="002B45BE"/>
    <w:rsid w:val="002B5530"/>
    <w:rsid w:val="002B59C4"/>
    <w:rsid w:val="002B7127"/>
    <w:rsid w:val="002B7773"/>
    <w:rsid w:val="002B7C40"/>
    <w:rsid w:val="002C0039"/>
    <w:rsid w:val="002C2697"/>
    <w:rsid w:val="002C3361"/>
    <w:rsid w:val="002C4270"/>
    <w:rsid w:val="002C6940"/>
    <w:rsid w:val="002C6BD2"/>
    <w:rsid w:val="002D0506"/>
    <w:rsid w:val="002D16E2"/>
    <w:rsid w:val="002D1AF1"/>
    <w:rsid w:val="002D1FC1"/>
    <w:rsid w:val="002D3394"/>
    <w:rsid w:val="002D459D"/>
    <w:rsid w:val="002D4A1B"/>
    <w:rsid w:val="002E07B0"/>
    <w:rsid w:val="002E12CC"/>
    <w:rsid w:val="002E16F9"/>
    <w:rsid w:val="002E1EF4"/>
    <w:rsid w:val="002E3209"/>
    <w:rsid w:val="002E3C57"/>
    <w:rsid w:val="002E41C0"/>
    <w:rsid w:val="002E4B2F"/>
    <w:rsid w:val="002E50AB"/>
    <w:rsid w:val="002E5107"/>
    <w:rsid w:val="002E5AFE"/>
    <w:rsid w:val="002E5BF8"/>
    <w:rsid w:val="002E5C2C"/>
    <w:rsid w:val="002E6792"/>
    <w:rsid w:val="002E6EDC"/>
    <w:rsid w:val="002F6992"/>
    <w:rsid w:val="00300A58"/>
    <w:rsid w:val="00301792"/>
    <w:rsid w:val="00303CC1"/>
    <w:rsid w:val="00304746"/>
    <w:rsid w:val="003059B7"/>
    <w:rsid w:val="00305A2E"/>
    <w:rsid w:val="003069F5"/>
    <w:rsid w:val="00306D30"/>
    <w:rsid w:val="003073A2"/>
    <w:rsid w:val="003076D5"/>
    <w:rsid w:val="003104EF"/>
    <w:rsid w:val="0031156B"/>
    <w:rsid w:val="00311B8D"/>
    <w:rsid w:val="003127E7"/>
    <w:rsid w:val="00312BA4"/>
    <w:rsid w:val="00312BF9"/>
    <w:rsid w:val="003130C3"/>
    <w:rsid w:val="00314AF2"/>
    <w:rsid w:val="0031578C"/>
    <w:rsid w:val="00316D21"/>
    <w:rsid w:val="00317173"/>
    <w:rsid w:val="00320FB8"/>
    <w:rsid w:val="00321F5F"/>
    <w:rsid w:val="003228E7"/>
    <w:rsid w:val="00322B20"/>
    <w:rsid w:val="003256BF"/>
    <w:rsid w:val="00325A35"/>
    <w:rsid w:val="00325CCB"/>
    <w:rsid w:val="00325F18"/>
    <w:rsid w:val="00326C0F"/>
    <w:rsid w:val="00326D42"/>
    <w:rsid w:val="0032754C"/>
    <w:rsid w:val="00327B6A"/>
    <w:rsid w:val="003302CA"/>
    <w:rsid w:val="00330841"/>
    <w:rsid w:val="00330BA9"/>
    <w:rsid w:val="00332CB6"/>
    <w:rsid w:val="00333916"/>
    <w:rsid w:val="00333B61"/>
    <w:rsid w:val="00333FEE"/>
    <w:rsid w:val="00334E76"/>
    <w:rsid w:val="00334E80"/>
    <w:rsid w:val="003354F4"/>
    <w:rsid w:val="00335A55"/>
    <w:rsid w:val="0033763F"/>
    <w:rsid w:val="00337B67"/>
    <w:rsid w:val="003407EE"/>
    <w:rsid w:val="00340AFD"/>
    <w:rsid w:val="00340CB0"/>
    <w:rsid w:val="00341CC6"/>
    <w:rsid w:val="003438D7"/>
    <w:rsid w:val="00343AF3"/>
    <w:rsid w:val="00345823"/>
    <w:rsid w:val="0034609F"/>
    <w:rsid w:val="00346E98"/>
    <w:rsid w:val="003472F3"/>
    <w:rsid w:val="00351FAE"/>
    <w:rsid w:val="00352302"/>
    <w:rsid w:val="003561FF"/>
    <w:rsid w:val="0035635B"/>
    <w:rsid w:val="00356C2B"/>
    <w:rsid w:val="003600BC"/>
    <w:rsid w:val="00361982"/>
    <w:rsid w:val="0036236C"/>
    <w:rsid w:val="00362CD3"/>
    <w:rsid w:val="0036342E"/>
    <w:rsid w:val="00364CBD"/>
    <w:rsid w:val="00365C72"/>
    <w:rsid w:val="00370BD1"/>
    <w:rsid w:val="00370C3E"/>
    <w:rsid w:val="003715AC"/>
    <w:rsid w:val="00371A86"/>
    <w:rsid w:val="00371EE2"/>
    <w:rsid w:val="00372261"/>
    <w:rsid w:val="003736D0"/>
    <w:rsid w:val="003740A9"/>
    <w:rsid w:val="003747D0"/>
    <w:rsid w:val="00374B28"/>
    <w:rsid w:val="00374C4D"/>
    <w:rsid w:val="003760EA"/>
    <w:rsid w:val="0037642B"/>
    <w:rsid w:val="003828BA"/>
    <w:rsid w:val="00384E84"/>
    <w:rsid w:val="0038576D"/>
    <w:rsid w:val="00385900"/>
    <w:rsid w:val="00385A98"/>
    <w:rsid w:val="00385BBF"/>
    <w:rsid w:val="00387912"/>
    <w:rsid w:val="00387F72"/>
    <w:rsid w:val="00390618"/>
    <w:rsid w:val="003907FC"/>
    <w:rsid w:val="00393D26"/>
    <w:rsid w:val="00394627"/>
    <w:rsid w:val="003962F9"/>
    <w:rsid w:val="0039781F"/>
    <w:rsid w:val="003A15BD"/>
    <w:rsid w:val="003A2861"/>
    <w:rsid w:val="003A2A6F"/>
    <w:rsid w:val="003A4A29"/>
    <w:rsid w:val="003A56C2"/>
    <w:rsid w:val="003A57A4"/>
    <w:rsid w:val="003A656C"/>
    <w:rsid w:val="003A70AB"/>
    <w:rsid w:val="003B2163"/>
    <w:rsid w:val="003B2CC2"/>
    <w:rsid w:val="003B3818"/>
    <w:rsid w:val="003B49EF"/>
    <w:rsid w:val="003B5377"/>
    <w:rsid w:val="003B5A00"/>
    <w:rsid w:val="003B5ABB"/>
    <w:rsid w:val="003B68CE"/>
    <w:rsid w:val="003B7318"/>
    <w:rsid w:val="003B7509"/>
    <w:rsid w:val="003C1D78"/>
    <w:rsid w:val="003C1E23"/>
    <w:rsid w:val="003C21B9"/>
    <w:rsid w:val="003C2A22"/>
    <w:rsid w:val="003C39D8"/>
    <w:rsid w:val="003C525D"/>
    <w:rsid w:val="003C59A3"/>
    <w:rsid w:val="003C5FC3"/>
    <w:rsid w:val="003C63A7"/>
    <w:rsid w:val="003C6A26"/>
    <w:rsid w:val="003C7130"/>
    <w:rsid w:val="003C71DA"/>
    <w:rsid w:val="003C758A"/>
    <w:rsid w:val="003D05C7"/>
    <w:rsid w:val="003D09C7"/>
    <w:rsid w:val="003D1CEB"/>
    <w:rsid w:val="003D2114"/>
    <w:rsid w:val="003D36DC"/>
    <w:rsid w:val="003D3A14"/>
    <w:rsid w:val="003D401B"/>
    <w:rsid w:val="003D67BD"/>
    <w:rsid w:val="003D69B0"/>
    <w:rsid w:val="003D6B4B"/>
    <w:rsid w:val="003D773B"/>
    <w:rsid w:val="003D7A3A"/>
    <w:rsid w:val="003E0104"/>
    <w:rsid w:val="003E0499"/>
    <w:rsid w:val="003E0804"/>
    <w:rsid w:val="003E1244"/>
    <w:rsid w:val="003E1CA9"/>
    <w:rsid w:val="003E2015"/>
    <w:rsid w:val="003E21F8"/>
    <w:rsid w:val="003E2B74"/>
    <w:rsid w:val="003E5708"/>
    <w:rsid w:val="003E5EBD"/>
    <w:rsid w:val="003E64A7"/>
    <w:rsid w:val="003E75CB"/>
    <w:rsid w:val="003E7773"/>
    <w:rsid w:val="003F19CE"/>
    <w:rsid w:val="003F1A30"/>
    <w:rsid w:val="003F1CE0"/>
    <w:rsid w:val="003F2EAC"/>
    <w:rsid w:val="003F3F83"/>
    <w:rsid w:val="003F4556"/>
    <w:rsid w:val="003F4F14"/>
    <w:rsid w:val="003F52C7"/>
    <w:rsid w:val="003F5A7B"/>
    <w:rsid w:val="003F7272"/>
    <w:rsid w:val="003F73F9"/>
    <w:rsid w:val="003F7D91"/>
    <w:rsid w:val="00400925"/>
    <w:rsid w:val="0040140E"/>
    <w:rsid w:val="00401F7C"/>
    <w:rsid w:val="0040213A"/>
    <w:rsid w:val="0040280C"/>
    <w:rsid w:val="00403C6D"/>
    <w:rsid w:val="00404AB4"/>
    <w:rsid w:val="0040646A"/>
    <w:rsid w:val="00406E09"/>
    <w:rsid w:val="0040795A"/>
    <w:rsid w:val="00407A50"/>
    <w:rsid w:val="00410E25"/>
    <w:rsid w:val="00411BFA"/>
    <w:rsid w:val="004125E8"/>
    <w:rsid w:val="0041276F"/>
    <w:rsid w:val="00412A35"/>
    <w:rsid w:val="00412FAC"/>
    <w:rsid w:val="00415690"/>
    <w:rsid w:val="00416894"/>
    <w:rsid w:val="00417E10"/>
    <w:rsid w:val="00417EB7"/>
    <w:rsid w:val="00420879"/>
    <w:rsid w:val="0042099A"/>
    <w:rsid w:val="00420CC8"/>
    <w:rsid w:val="00423BD1"/>
    <w:rsid w:val="00423D6B"/>
    <w:rsid w:val="00423DD8"/>
    <w:rsid w:val="0042526C"/>
    <w:rsid w:val="0042528D"/>
    <w:rsid w:val="004257EC"/>
    <w:rsid w:val="004259A7"/>
    <w:rsid w:val="00426E9B"/>
    <w:rsid w:val="00427357"/>
    <w:rsid w:val="00427540"/>
    <w:rsid w:val="00427D15"/>
    <w:rsid w:val="00430A5A"/>
    <w:rsid w:val="00430E17"/>
    <w:rsid w:val="0043124D"/>
    <w:rsid w:val="0043237B"/>
    <w:rsid w:val="004324D8"/>
    <w:rsid w:val="00435C06"/>
    <w:rsid w:val="00435FAE"/>
    <w:rsid w:val="0043745D"/>
    <w:rsid w:val="00440632"/>
    <w:rsid w:val="0044200A"/>
    <w:rsid w:val="0044352A"/>
    <w:rsid w:val="00443F3B"/>
    <w:rsid w:val="004452CE"/>
    <w:rsid w:val="00445A03"/>
    <w:rsid w:val="00445B38"/>
    <w:rsid w:val="00445DE3"/>
    <w:rsid w:val="0044600E"/>
    <w:rsid w:val="004520E7"/>
    <w:rsid w:val="00453BEC"/>
    <w:rsid w:val="00453D9A"/>
    <w:rsid w:val="00455C4F"/>
    <w:rsid w:val="0045725F"/>
    <w:rsid w:val="0045736D"/>
    <w:rsid w:val="004577F6"/>
    <w:rsid w:val="00457A9A"/>
    <w:rsid w:val="00460537"/>
    <w:rsid w:val="00461B01"/>
    <w:rsid w:val="004622A8"/>
    <w:rsid w:val="00462793"/>
    <w:rsid w:val="00464D08"/>
    <w:rsid w:val="00465B07"/>
    <w:rsid w:val="0046643E"/>
    <w:rsid w:val="004675E5"/>
    <w:rsid w:val="0047036C"/>
    <w:rsid w:val="00473FDE"/>
    <w:rsid w:val="004746D7"/>
    <w:rsid w:val="0047499E"/>
    <w:rsid w:val="00474C84"/>
    <w:rsid w:val="00474D50"/>
    <w:rsid w:val="00476A13"/>
    <w:rsid w:val="00477DF1"/>
    <w:rsid w:val="0048013D"/>
    <w:rsid w:val="00480693"/>
    <w:rsid w:val="00481020"/>
    <w:rsid w:val="004815FD"/>
    <w:rsid w:val="00482FBB"/>
    <w:rsid w:val="00483FA7"/>
    <w:rsid w:val="004841B2"/>
    <w:rsid w:val="004851FC"/>
    <w:rsid w:val="00486189"/>
    <w:rsid w:val="0048704E"/>
    <w:rsid w:val="004877BE"/>
    <w:rsid w:val="00487A7A"/>
    <w:rsid w:val="00487F9A"/>
    <w:rsid w:val="00491025"/>
    <w:rsid w:val="00491798"/>
    <w:rsid w:val="00493A9E"/>
    <w:rsid w:val="00493C71"/>
    <w:rsid w:val="00493FD2"/>
    <w:rsid w:val="00494031"/>
    <w:rsid w:val="00494516"/>
    <w:rsid w:val="00494999"/>
    <w:rsid w:val="00495048"/>
    <w:rsid w:val="00495D76"/>
    <w:rsid w:val="00495DAF"/>
    <w:rsid w:val="004967FF"/>
    <w:rsid w:val="0049735F"/>
    <w:rsid w:val="0049745E"/>
    <w:rsid w:val="00497B8D"/>
    <w:rsid w:val="004A17C1"/>
    <w:rsid w:val="004A1E7C"/>
    <w:rsid w:val="004A23FD"/>
    <w:rsid w:val="004A272B"/>
    <w:rsid w:val="004A3D8A"/>
    <w:rsid w:val="004A4B86"/>
    <w:rsid w:val="004A615B"/>
    <w:rsid w:val="004B04A4"/>
    <w:rsid w:val="004B12EC"/>
    <w:rsid w:val="004B1B91"/>
    <w:rsid w:val="004B245C"/>
    <w:rsid w:val="004B2643"/>
    <w:rsid w:val="004B2D83"/>
    <w:rsid w:val="004B3560"/>
    <w:rsid w:val="004B42E9"/>
    <w:rsid w:val="004B5003"/>
    <w:rsid w:val="004B612B"/>
    <w:rsid w:val="004B629D"/>
    <w:rsid w:val="004B707E"/>
    <w:rsid w:val="004B75FC"/>
    <w:rsid w:val="004C0EDB"/>
    <w:rsid w:val="004C3937"/>
    <w:rsid w:val="004C40B3"/>
    <w:rsid w:val="004C46DD"/>
    <w:rsid w:val="004C62DD"/>
    <w:rsid w:val="004C6F76"/>
    <w:rsid w:val="004C7A8C"/>
    <w:rsid w:val="004D1324"/>
    <w:rsid w:val="004D24A6"/>
    <w:rsid w:val="004D37C6"/>
    <w:rsid w:val="004D3F58"/>
    <w:rsid w:val="004D41D7"/>
    <w:rsid w:val="004D462A"/>
    <w:rsid w:val="004D58E4"/>
    <w:rsid w:val="004D5A48"/>
    <w:rsid w:val="004D6B22"/>
    <w:rsid w:val="004E02F3"/>
    <w:rsid w:val="004E15E0"/>
    <w:rsid w:val="004E1DB5"/>
    <w:rsid w:val="004E26BF"/>
    <w:rsid w:val="004E4CDB"/>
    <w:rsid w:val="004E6EF2"/>
    <w:rsid w:val="004F1765"/>
    <w:rsid w:val="004F1E6B"/>
    <w:rsid w:val="004F2653"/>
    <w:rsid w:val="004F3652"/>
    <w:rsid w:val="004F402C"/>
    <w:rsid w:val="004F4105"/>
    <w:rsid w:val="004F54FF"/>
    <w:rsid w:val="004F60F5"/>
    <w:rsid w:val="004F77CA"/>
    <w:rsid w:val="0050090D"/>
    <w:rsid w:val="00502936"/>
    <w:rsid w:val="00504069"/>
    <w:rsid w:val="0050559B"/>
    <w:rsid w:val="00510B16"/>
    <w:rsid w:val="0051272C"/>
    <w:rsid w:val="00512FBF"/>
    <w:rsid w:val="00513052"/>
    <w:rsid w:val="00514F82"/>
    <w:rsid w:val="00515BC9"/>
    <w:rsid w:val="005160B2"/>
    <w:rsid w:val="005163CB"/>
    <w:rsid w:val="005178E5"/>
    <w:rsid w:val="005200E7"/>
    <w:rsid w:val="00520D7C"/>
    <w:rsid w:val="0052119E"/>
    <w:rsid w:val="005223B1"/>
    <w:rsid w:val="00522999"/>
    <w:rsid w:val="00522E42"/>
    <w:rsid w:val="005233BB"/>
    <w:rsid w:val="00523626"/>
    <w:rsid w:val="0052472E"/>
    <w:rsid w:val="005249B0"/>
    <w:rsid w:val="00524AEC"/>
    <w:rsid w:val="005254D2"/>
    <w:rsid w:val="005267F4"/>
    <w:rsid w:val="00527002"/>
    <w:rsid w:val="00527608"/>
    <w:rsid w:val="0053005B"/>
    <w:rsid w:val="00530555"/>
    <w:rsid w:val="00533EA5"/>
    <w:rsid w:val="0053557A"/>
    <w:rsid w:val="005371BD"/>
    <w:rsid w:val="00538F4D"/>
    <w:rsid w:val="0054130B"/>
    <w:rsid w:val="005415E7"/>
    <w:rsid w:val="005423C3"/>
    <w:rsid w:val="0054252F"/>
    <w:rsid w:val="00543309"/>
    <w:rsid w:val="00545EBE"/>
    <w:rsid w:val="005463B9"/>
    <w:rsid w:val="005472E7"/>
    <w:rsid w:val="00550786"/>
    <w:rsid w:val="00550A56"/>
    <w:rsid w:val="00551296"/>
    <w:rsid w:val="00551C48"/>
    <w:rsid w:val="00552A37"/>
    <w:rsid w:val="00552AA9"/>
    <w:rsid w:val="00552F90"/>
    <w:rsid w:val="00554BEC"/>
    <w:rsid w:val="00554E6F"/>
    <w:rsid w:val="005553CF"/>
    <w:rsid w:val="005570FD"/>
    <w:rsid w:val="00557450"/>
    <w:rsid w:val="00557FDC"/>
    <w:rsid w:val="00561247"/>
    <w:rsid w:val="00561CD4"/>
    <w:rsid w:val="00561D99"/>
    <w:rsid w:val="00561D9E"/>
    <w:rsid w:val="00562F91"/>
    <w:rsid w:val="0056400E"/>
    <w:rsid w:val="00566324"/>
    <w:rsid w:val="00566B6F"/>
    <w:rsid w:val="00566DF6"/>
    <w:rsid w:val="0056724C"/>
    <w:rsid w:val="0056782E"/>
    <w:rsid w:val="00567E47"/>
    <w:rsid w:val="005704CE"/>
    <w:rsid w:val="00570703"/>
    <w:rsid w:val="005708D5"/>
    <w:rsid w:val="00570904"/>
    <w:rsid w:val="00570998"/>
    <w:rsid w:val="0057309A"/>
    <w:rsid w:val="0057426C"/>
    <w:rsid w:val="0057484D"/>
    <w:rsid w:val="00574BA2"/>
    <w:rsid w:val="00575EB6"/>
    <w:rsid w:val="00577BA4"/>
    <w:rsid w:val="00577BC1"/>
    <w:rsid w:val="005807EF"/>
    <w:rsid w:val="00582604"/>
    <w:rsid w:val="005834D2"/>
    <w:rsid w:val="00587731"/>
    <w:rsid w:val="005900B4"/>
    <w:rsid w:val="00590AB9"/>
    <w:rsid w:val="00590F86"/>
    <w:rsid w:val="00591E0E"/>
    <w:rsid w:val="00592B12"/>
    <w:rsid w:val="005956F7"/>
    <w:rsid w:val="005966B5"/>
    <w:rsid w:val="005974C6"/>
    <w:rsid w:val="005A00E9"/>
    <w:rsid w:val="005A04E6"/>
    <w:rsid w:val="005A0B79"/>
    <w:rsid w:val="005A0CEF"/>
    <w:rsid w:val="005A14ED"/>
    <w:rsid w:val="005A20F0"/>
    <w:rsid w:val="005A2AB0"/>
    <w:rsid w:val="005A2F60"/>
    <w:rsid w:val="005A462D"/>
    <w:rsid w:val="005A4F59"/>
    <w:rsid w:val="005A7D6E"/>
    <w:rsid w:val="005B1196"/>
    <w:rsid w:val="005B51C9"/>
    <w:rsid w:val="005B7CCC"/>
    <w:rsid w:val="005C047B"/>
    <w:rsid w:val="005C089E"/>
    <w:rsid w:val="005C1026"/>
    <w:rsid w:val="005C1C97"/>
    <w:rsid w:val="005C270C"/>
    <w:rsid w:val="005C46AC"/>
    <w:rsid w:val="005C53BC"/>
    <w:rsid w:val="005C566C"/>
    <w:rsid w:val="005C5B16"/>
    <w:rsid w:val="005C66C6"/>
    <w:rsid w:val="005C6CE6"/>
    <w:rsid w:val="005C7336"/>
    <w:rsid w:val="005C7809"/>
    <w:rsid w:val="005C7C9A"/>
    <w:rsid w:val="005C7EE6"/>
    <w:rsid w:val="005D01CF"/>
    <w:rsid w:val="005D1D77"/>
    <w:rsid w:val="005D4220"/>
    <w:rsid w:val="005D441E"/>
    <w:rsid w:val="005D68CE"/>
    <w:rsid w:val="005D6AF3"/>
    <w:rsid w:val="005D6F70"/>
    <w:rsid w:val="005D7ED5"/>
    <w:rsid w:val="005D7F60"/>
    <w:rsid w:val="005E099E"/>
    <w:rsid w:val="005E0EE8"/>
    <w:rsid w:val="005E149A"/>
    <w:rsid w:val="005E1E22"/>
    <w:rsid w:val="005E2040"/>
    <w:rsid w:val="005E349C"/>
    <w:rsid w:val="005E4DE8"/>
    <w:rsid w:val="005E579B"/>
    <w:rsid w:val="005E7FD8"/>
    <w:rsid w:val="005F1DED"/>
    <w:rsid w:val="005F366D"/>
    <w:rsid w:val="005F3767"/>
    <w:rsid w:val="005F3B2A"/>
    <w:rsid w:val="005F3FAA"/>
    <w:rsid w:val="006002D8"/>
    <w:rsid w:val="00601A79"/>
    <w:rsid w:val="00601A92"/>
    <w:rsid w:val="00602109"/>
    <w:rsid w:val="006022B1"/>
    <w:rsid w:val="0060480F"/>
    <w:rsid w:val="006055F2"/>
    <w:rsid w:val="00605703"/>
    <w:rsid w:val="00606033"/>
    <w:rsid w:val="006060C1"/>
    <w:rsid w:val="00606A0A"/>
    <w:rsid w:val="00607E58"/>
    <w:rsid w:val="00607F22"/>
    <w:rsid w:val="006104A6"/>
    <w:rsid w:val="0061090B"/>
    <w:rsid w:val="0061101D"/>
    <w:rsid w:val="006120D1"/>
    <w:rsid w:val="00612495"/>
    <w:rsid w:val="00612FB1"/>
    <w:rsid w:val="0061342D"/>
    <w:rsid w:val="00613644"/>
    <w:rsid w:val="006139E0"/>
    <w:rsid w:val="00614298"/>
    <w:rsid w:val="00614361"/>
    <w:rsid w:val="006158E0"/>
    <w:rsid w:val="00615E61"/>
    <w:rsid w:val="006170DA"/>
    <w:rsid w:val="006214D4"/>
    <w:rsid w:val="0062221D"/>
    <w:rsid w:val="00622420"/>
    <w:rsid w:val="0062244D"/>
    <w:rsid w:val="00624240"/>
    <w:rsid w:val="006243DF"/>
    <w:rsid w:val="00624B54"/>
    <w:rsid w:val="00624CEA"/>
    <w:rsid w:val="00624CF7"/>
    <w:rsid w:val="00625DD8"/>
    <w:rsid w:val="00626061"/>
    <w:rsid w:val="00626173"/>
    <w:rsid w:val="006278C3"/>
    <w:rsid w:val="006315E4"/>
    <w:rsid w:val="00631610"/>
    <w:rsid w:val="006324D6"/>
    <w:rsid w:val="00632A21"/>
    <w:rsid w:val="00634564"/>
    <w:rsid w:val="006346CA"/>
    <w:rsid w:val="00634CCB"/>
    <w:rsid w:val="00634DA2"/>
    <w:rsid w:val="00635013"/>
    <w:rsid w:val="0063581B"/>
    <w:rsid w:val="00641504"/>
    <w:rsid w:val="00641B48"/>
    <w:rsid w:val="00645A3B"/>
    <w:rsid w:val="00646CF2"/>
    <w:rsid w:val="00646D7E"/>
    <w:rsid w:val="006470F2"/>
    <w:rsid w:val="00647C7E"/>
    <w:rsid w:val="00647CCB"/>
    <w:rsid w:val="00651898"/>
    <w:rsid w:val="00652346"/>
    <w:rsid w:val="00652661"/>
    <w:rsid w:val="006533C4"/>
    <w:rsid w:val="00653FCF"/>
    <w:rsid w:val="00654723"/>
    <w:rsid w:val="00655C98"/>
    <w:rsid w:val="00655FAD"/>
    <w:rsid w:val="0066214D"/>
    <w:rsid w:val="00663F2A"/>
    <w:rsid w:val="0066484F"/>
    <w:rsid w:val="00664CEC"/>
    <w:rsid w:val="006669BE"/>
    <w:rsid w:val="006709BF"/>
    <w:rsid w:val="00672F0E"/>
    <w:rsid w:val="006738C4"/>
    <w:rsid w:val="00673BBE"/>
    <w:rsid w:val="00674158"/>
    <w:rsid w:val="006751B5"/>
    <w:rsid w:val="00676225"/>
    <w:rsid w:val="0067670F"/>
    <w:rsid w:val="00676AD4"/>
    <w:rsid w:val="00677997"/>
    <w:rsid w:val="00682BB9"/>
    <w:rsid w:val="006835D9"/>
    <w:rsid w:val="00683AF3"/>
    <w:rsid w:val="00683CC1"/>
    <w:rsid w:val="0068418D"/>
    <w:rsid w:val="00687D72"/>
    <w:rsid w:val="00687FF9"/>
    <w:rsid w:val="0069057C"/>
    <w:rsid w:val="00691095"/>
    <w:rsid w:val="006918CA"/>
    <w:rsid w:val="00691C85"/>
    <w:rsid w:val="0069427E"/>
    <w:rsid w:val="006948E1"/>
    <w:rsid w:val="00694AD1"/>
    <w:rsid w:val="00695B06"/>
    <w:rsid w:val="00695DE5"/>
    <w:rsid w:val="0069727E"/>
    <w:rsid w:val="0069750D"/>
    <w:rsid w:val="006978EA"/>
    <w:rsid w:val="006A0C94"/>
    <w:rsid w:val="006A278E"/>
    <w:rsid w:val="006A3C24"/>
    <w:rsid w:val="006A4FF7"/>
    <w:rsid w:val="006A5B87"/>
    <w:rsid w:val="006A6172"/>
    <w:rsid w:val="006B0578"/>
    <w:rsid w:val="006B1654"/>
    <w:rsid w:val="006B1DC6"/>
    <w:rsid w:val="006B347C"/>
    <w:rsid w:val="006B3C3C"/>
    <w:rsid w:val="006B3C76"/>
    <w:rsid w:val="006B3E44"/>
    <w:rsid w:val="006B4DC7"/>
    <w:rsid w:val="006B76F3"/>
    <w:rsid w:val="006C07B4"/>
    <w:rsid w:val="006C2C8F"/>
    <w:rsid w:val="006C3D9D"/>
    <w:rsid w:val="006C3F85"/>
    <w:rsid w:val="006C5225"/>
    <w:rsid w:val="006C5870"/>
    <w:rsid w:val="006C7AA9"/>
    <w:rsid w:val="006D069B"/>
    <w:rsid w:val="006D0CB1"/>
    <w:rsid w:val="006D1502"/>
    <w:rsid w:val="006D1C9A"/>
    <w:rsid w:val="006D1EB5"/>
    <w:rsid w:val="006D1F20"/>
    <w:rsid w:val="006D2646"/>
    <w:rsid w:val="006D2F97"/>
    <w:rsid w:val="006D32DC"/>
    <w:rsid w:val="006D3482"/>
    <w:rsid w:val="006D5D48"/>
    <w:rsid w:val="006D6C65"/>
    <w:rsid w:val="006D7196"/>
    <w:rsid w:val="006E2058"/>
    <w:rsid w:val="006E239E"/>
    <w:rsid w:val="006E277D"/>
    <w:rsid w:val="006E2A0D"/>
    <w:rsid w:val="006E352D"/>
    <w:rsid w:val="006E3A84"/>
    <w:rsid w:val="006E44FA"/>
    <w:rsid w:val="006E490D"/>
    <w:rsid w:val="006F0311"/>
    <w:rsid w:val="006F1B22"/>
    <w:rsid w:val="006F6228"/>
    <w:rsid w:val="006F7C85"/>
    <w:rsid w:val="00701695"/>
    <w:rsid w:val="007030F8"/>
    <w:rsid w:val="00704C4F"/>
    <w:rsid w:val="00707F68"/>
    <w:rsid w:val="00710DDF"/>
    <w:rsid w:val="00711520"/>
    <w:rsid w:val="00712D79"/>
    <w:rsid w:val="00712E76"/>
    <w:rsid w:val="007139A3"/>
    <w:rsid w:val="00714EAF"/>
    <w:rsid w:val="00717569"/>
    <w:rsid w:val="00720954"/>
    <w:rsid w:val="00720AB6"/>
    <w:rsid w:val="00720D32"/>
    <w:rsid w:val="007215B1"/>
    <w:rsid w:val="007215E4"/>
    <w:rsid w:val="00722722"/>
    <w:rsid w:val="00725724"/>
    <w:rsid w:val="00725FFF"/>
    <w:rsid w:val="00726479"/>
    <w:rsid w:val="00727930"/>
    <w:rsid w:val="007301C1"/>
    <w:rsid w:val="007319A3"/>
    <w:rsid w:val="00731EA7"/>
    <w:rsid w:val="00732F80"/>
    <w:rsid w:val="00733F18"/>
    <w:rsid w:val="00735965"/>
    <w:rsid w:val="00736EF0"/>
    <w:rsid w:val="0074091D"/>
    <w:rsid w:val="00741173"/>
    <w:rsid w:val="00742328"/>
    <w:rsid w:val="00742772"/>
    <w:rsid w:val="00742962"/>
    <w:rsid w:val="00742E7A"/>
    <w:rsid w:val="00742FE2"/>
    <w:rsid w:val="00743B3C"/>
    <w:rsid w:val="00745A80"/>
    <w:rsid w:val="00747D28"/>
    <w:rsid w:val="007504A4"/>
    <w:rsid w:val="0075160B"/>
    <w:rsid w:val="007521A2"/>
    <w:rsid w:val="007527EA"/>
    <w:rsid w:val="00752B2C"/>
    <w:rsid w:val="00756064"/>
    <w:rsid w:val="00756457"/>
    <w:rsid w:val="00760ABB"/>
    <w:rsid w:val="00760F9A"/>
    <w:rsid w:val="007614A8"/>
    <w:rsid w:val="007619A0"/>
    <w:rsid w:val="00761F33"/>
    <w:rsid w:val="007625EA"/>
    <w:rsid w:val="0076343F"/>
    <w:rsid w:val="00764CA9"/>
    <w:rsid w:val="00767022"/>
    <w:rsid w:val="00767146"/>
    <w:rsid w:val="00767A10"/>
    <w:rsid w:val="00770254"/>
    <w:rsid w:val="0077076A"/>
    <w:rsid w:val="007719A8"/>
    <w:rsid w:val="007737C6"/>
    <w:rsid w:val="00775B32"/>
    <w:rsid w:val="007767F7"/>
    <w:rsid w:val="0077796F"/>
    <w:rsid w:val="00777A5D"/>
    <w:rsid w:val="00777D00"/>
    <w:rsid w:val="00780D56"/>
    <w:rsid w:val="00781807"/>
    <w:rsid w:val="00781EFA"/>
    <w:rsid w:val="0078304C"/>
    <w:rsid w:val="00784820"/>
    <w:rsid w:val="0078565E"/>
    <w:rsid w:val="0078697F"/>
    <w:rsid w:val="00786BFD"/>
    <w:rsid w:val="00787A6B"/>
    <w:rsid w:val="00787AC3"/>
    <w:rsid w:val="00790F02"/>
    <w:rsid w:val="0079230A"/>
    <w:rsid w:val="007931E5"/>
    <w:rsid w:val="00795580"/>
    <w:rsid w:val="00795675"/>
    <w:rsid w:val="007969D0"/>
    <w:rsid w:val="00796F20"/>
    <w:rsid w:val="00797618"/>
    <w:rsid w:val="007A4364"/>
    <w:rsid w:val="007A5E0C"/>
    <w:rsid w:val="007A785D"/>
    <w:rsid w:val="007B001F"/>
    <w:rsid w:val="007B2E68"/>
    <w:rsid w:val="007B3190"/>
    <w:rsid w:val="007B54BA"/>
    <w:rsid w:val="007C0A2F"/>
    <w:rsid w:val="007C0BAE"/>
    <w:rsid w:val="007C4E89"/>
    <w:rsid w:val="007C4F32"/>
    <w:rsid w:val="007C4F34"/>
    <w:rsid w:val="007C5369"/>
    <w:rsid w:val="007C69ED"/>
    <w:rsid w:val="007C7B64"/>
    <w:rsid w:val="007D0BA9"/>
    <w:rsid w:val="007D0C4F"/>
    <w:rsid w:val="007D0D5F"/>
    <w:rsid w:val="007D2230"/>
    <w:rsid w:val="007D228F"/>
    <w:rsid w:val="007D3208"/>
    <w:rsid w:val="007D4049"/>
    <w:rsid w:val="007D54B3"/>
    <w:rsid w:val="007D6013"/>
    <w:rsid w:val="007D653F"/>
    <w:rsid w:val="007E0CC2"/>
    <w:rsid w:val="007E0E46"/>
    <w:rsid w:val="007E1300"/>
    <w:rsid w:val="007E1BBF"/>
    <w:rsid w:val="007E3857"/>
    <w:rsid w:val="007E3B7D"/>
    <w:rsid w:val="007E3E32"/>
    <w:rsid w:val="007E45A0"/>
    <w:rsid w:val="007E54E4"/>
    <w:rsid w:val="007E661E"/>
    <w:rsid w:val="007E6D0B"/>
    <w:rsid w:val="007E6D4D"/>
    <w:rsid w:val="007E7341"/>
    <w:rsid w:val="007F065F"/>
    <w:rsid w:val="007F296A"/>
    <w:rsid w:val="007F44E4"/>
    <w:rsid w:val="007F489C"/>
    <w:rsid w:val="007F6197"/>
    <w:rsid w:val="007F6FD8"/>
    <w:rsid w:val="007F7468"/>
    <w:rsid w:val="007F7CDD"/>
    <w:rsid w:val="0080055F"/>
    <w:rsid w:val="0080079D"/>
    <w:rsid w:val="00800FF3"/>
    <w:rsid w:val="00801028"/>
    <w:rsid w:val="00803FC8"/>
    <w:rsid w:val="0080485B"/>
    <w:rsid w:val="00805A3E"/>
    <w:rsid w:val="00805AB1"/>
    <w:rsid w:val="00807112"/>
    <w:rsid w:val="00807402"/>
    <w:rsid w:val="00811DF0"/>
    <w:rsid w:val="00812933"/>
    <w:rsid w:val="00812FEC"/>
    <w:rsid w:val="008133DD"/>
    <w:rsid w:val="008144AE"/>
    <w:rsid w:val="00814F0A"/>
    <w:rsid w:val="00815F63"/>
    <w:rsid w:val="00817211"/>
    <w:rsid w:val="008202AB"/>
    <w:rsid w:val="00821A85"/>
    <w:rsid w:val="00821F1D"/>
    <w:rsid w:val="00824521"/>
    <w:rsid w:val="0082689E"/>
    <w:rsid w:val="00826937"/>
    <w:rsid w:val="008316E8"/>
    <w:rsid w:val="008316EF"/>
    <w:rsid w:val="00833A49"/>
    <w:rsid w:val="00836E58"/>
    <w:rsid w:val="0083702B"/>
    <w:rsid w:val="0083764A"/>
    <w:rsid w:val="00837999"/>
    <w:rsid w:val="00837D31"/>
    <w:rsid w:val="008405CA"/>
    <w:rsid w:val="008407FE"/>
    <w:rsid w:val="0084131B"/>
    <w:rsid w:val="00841498"/>
    <w:rsid w:val="00842223"/>
    <w:rsid w:val="00844697"/>
    <w:rsid w:val="0084571D"/>
    <w:rsid w:val="00845D20"/>
    <w:rsid w:val="00847BD2"/>
    <w:rsid w:val="00851698"/>
    <w:rsid w:val="00851808"/>
    <w:rsid w:val="0085287D"/>
    <w:rsid w:val="008528EC"/>
    <w:rsid w:val="008532A5"/>
    <w:rsid w:val="0085471E"/>
    <w:rsid w:val="00856C73"/>
    <w:rsid w:val="008613CE"/>
    <w:rsid w:val="00863C15"/>
    <w:rsid w:val="00864820"/>
    <w:rsid w:val="0086502A"/>
    <w:rsid w:val="00870237"/>
    <w:rsid w:val="008713E1"/>
    <w:rsid w:val="00874E9C"/>
    <w:rsid w:val="008756D7"/>
    <w:rsid w:val="00875749"/>
    <w:rsid w:val="00875C76"/>
    <w:rsid w:val="008766D8"/>
    <w:rsid w:val="00876870"/>
    <w:rsid w:val="00876AAB"/>
    <w:rsid w:val="00880471"/>
    <w:rsid w:val="00880553"/>
    <w:rsid w:val="00880FA9"/>
    <w:rsid w:val="0088287A"/>
    <w:rsid w:val="00883342"/>
    <w:rsid w:val="00883BB5"/>
    <w:rsid w:val="008846E1"/>
    <w:rsid w:val="00885931"/>
    <w:rsid w:val="0088677A"/>
    <w:rsid w:val="008869C7"/>
    <w:rsid w:val="00887C4E"/>
    <w:rsid w:val="00890E14"/>
    <w:rsid w:val="0089144E"/>
    <w:rsid w:val="00891954"/>
    <w:rsid w:val="00891F93"/>
    <w:rsid w:val="00892E31"/>
    <w:rsid w:val="00895603"/>
    <w:rsid w:val="00895AD3"/>
    <w:rsid w:val="00895E1F"/>
    <w:rsid w:val="00896AEE"/>
    <w:rsid w:val="008974DD"/>
    <w:rsid w:val="008A0B76"/>
    <w:rsid w:val="008A19F7"/>
    <w:rsid w:val="008A3533"/>
    <w:rsid w:val="008A3F89"/>
    <w:rsid w:val="008A40FB"/>
    <w:rsid w:val="008A438C"/>
    <w:rsid w:val="008A62CF"/>
    <w:rsid w:val="008A641E"/>
    <w:rsid w:val="008A6C00"/>
    <w:rsid w:val="008A703B"/>
    <w:rsid w:val="008B1A81"/>
    <w:rsid w:val="008B2AAB"/>
    <w:rsid w:val="008B395B"/>
    <w:rsid w:val="008B4320"/>
    <w:rsid w:val="008B5F80"/>
    <w:rsid w:val="008B6416"/>
    <w:rsid w:val="008B6DFD"/>
    <w:rsid w:val="008C08F6"/>
    <w:rsid w:val="008C0C9E"/>
    <w:rsid w:val="008C135D"/>
    <w:rsid w:val="008C16BA"/>
    <w:rsid w:val="008C3051"/>
    <w:rsid w:val="008C4C18"/>
    <w:rsid w:val="008C6346"/>
    <w:rsid w:val="008C659D"/>
    <w:rsid w:val="008C6DE2"/>
    <w:rsid w:val="008C753C"/>
    <w:rsid w:val="008D0619"/>
    <w:rsid w:val="008D2104"/>
    <w:rsid w:val="008D4827"/>
    <w:rsid w:val="008D4CEF"/>
    <w:rsid w:val="008D5020"/>
    <w:rsid w:val="008D606C"/>
    <w:rsid w:val="008D78F1"/>
    <w:rsid w:val="008E0364"/>
    <w:rsid w:val="008E0970"/>
    <w:rsid w:val="008E0BF0"/>
    <w:rsid w:val="008E1374"/>
    <w:rsid w:val="008E24B4"/>
    <w:rsid w:val="008E3BA6"/>
    <w:rsid w:val="008E3CF6"/>
    <w:rsid w:val="008E42F9"/>
    <w:rsid w:val="008E61AB"/>
    <w:rsid w:val="008E6A39"/>
    <w:rsid w:val="008E6E3A"/>
    <w:rsid w:val="008F2E99"/>
    <w:rsid w:val="008F511B"/>
    <w:rsid w:val="008F65A8"/>
    <w:rsid w:val="008F71AA"/>
    <w:rsid w:val="008F7FB9"/>
    <w:rsid w:val="00900154"/>
    <w:rsid w:val="00900873"/>
    <w:rsid w:val="00901886"/>
    <w:rsid w:val="00901F3A"/>
    <w:rsid w:val="009022A9"/>
    <w:rsid w:val="0090377E"/>
    <w:rsid w:val="0090523D"/>
    <w:rsid w:val="00905264"/>
    <w:rsid w:val="00905291"/>
    <w:rsid w:val="00907C05"/>
    <w:rsid w:val="00910DF3"/>
    <w:rsid w:val="00911727"/>
    <w:rsid w:val="00912C38"/>
    <w:rsid w:val="0091378A"/>
    <w:rsid w:val="009149D8"/>
    <w:rsid w:val="00916941"/>
    <w:rsid w:val="009171A0"/>
    <w:rsid w:val="00917263"/>
    <w:rsid w:val="0092179C"/>
    <w:rsid w:val="00924695"/>
    <w:rsid w:val="009268B3"/>
    <w:rsid w:val="009268F5"/>
    <w:rsid w:val="00926B11"/>
    <w:rsid w:val="0092714C"/>
    <w:rsid w:val="0093029D"/>
    <w:rsid w:val="00930842"/>
    <w:rsid w:val="00930DD3"/>
    <w:rsid w:val="0093288E"/>
    <w:rsid w:val="00932A6D"/>
    <w:rsid w:val="0093529D"/>
    <w:rsid w:val="0093583B"/>
    <w:rsid w:val="00936A2C"/>
    <w:rsid w:val="00937595"/>
    <w:rsid w:val="00937985"/>
    <w:rsid w:val="009409E0"/>
    <w:rsid w:val="009420B6"/>
    <w:rsid w:val="009436A6"/>
    <w:rsid w:val="00944420"/>
    <w:rsid w:val="00944578"/>
    <w:rsid w:val="00944707"/>
    <w:rsid w:val="00951555"/>
    <w:rsid w:val="00952F8C"/>
    <w:rsid w:val="00953D1A"/>
    <w:rsid w:val="009558AA"/>
    <w:rsid w:val="00956A2F"/>
    <w:rsid w:val="0096021E"/>
    <w:rsid w:val="009614A4"/>
    <w:rsid w:val="00961DA5"/>
    <w:rsid w:val="0096282C"/>
    <w:rsid w:val="00962B8F"/>
    <w:rsid w:val="0096353C"/>
    <w:rsid w:val="00964D81"/>
    <w:rsid w:val="00965F81"/>
    <w:rsid w:val="0096640C"/>
    <w:rsid w:val="00966771"/>
    <w:rsid w:val="00966CE8"/>
    <w:rsid w:val="0097133F"/>
    <w:rsid w:val="00972708"/>
    <w:rsid w:val="009732E6"/>
    <w:rsid w:val="00973874"/>
    <w:rsid w:val="00975EF0"/>
    <w:rsid w:val="00976649"/>
    <w:rsid w:val="0097733A"/>
    <w:rsid w:val="00977AD2"/>
    <w:rsid w:val="00980463"/>
    <w:rsid w:val="009807F7"/>
    <w:rsid w:val="00981B5E"/>
    <w:rsid w:val="00981C44"/>
    <w:rsid w:val="00982A3E"/>
    <w:rsid w:val="0098379A"/>
    <w:rsid w:val="00984CF7"/>
    <w:rsid w:val="00986709"/>
    <w:rsid w:val="00986875"/>
    <w:rsid w:val="0098697D"/>
    <w:rsid w:val="00990926"/>
    <w:rsid w:val="00991043"/>
    <w:rsid w:val="00991538"/>
    <w:rsid w:val="00992BB7"/>
    <w:rsid w:val="0099333E"/>
    <w:rsid w:val="009942BD"/>
    <w:rsid w:val="0099674A"/>
    <w:rsid w:val="00996999"/>
    <w:rsid w:val="009976FC"/>
    <w:rsid w:val="00997E24"/>
    <w:rsid w:val="009A05EB"/>
    <w:rsid w:val="009A2869"/>
    <w:rsid w:val="009A3DF5"/>
    <w:rsid w:val="009A3F59"/>
    <w:rsid w:val="009A4BD9"/>
    <w:rsid w:val="009A562A"/>
    <w:rsid w:val="009A5B87"/>
    <w:rsid w:val="009A6204"/>
    <w:rsid w:val="009A6BAC"/>
    <w:rsid w:val="009A6E2D"/>
    <w:rsid w:val="009A7422"/>
    <w:rsid w:val="009B008E"/>
    <w:rsid w:val="009B188C"/>
    <w:rsid w:val="009B4276"/>
    <w:rsid w:val="009B61FD"/>
    <w:rsid w:val="009B670E"/>
    <w:rsid w:val="009B6CBB"/>
    <w:rsid w:val="009B74A4"/>
    <w:rsid w:val="009C0DDE"/>
    <w:rsid w:val="009C114F"/>
    <w:rsid w:val="009C3828"/>
    <w:rsid w:val="009C4A2C"/>
    <w:rsid w:val="009C5CBD"/>
    <w:rsid w:val="009C6762"/>
    <w:rsid w:val="009C68CF"/>
    <w:rsid w:val="009C7B2D"/>
    <w:rsid w:val="009D0D99"/>
    <w:rsid w:val="009D133C"/>
    <w:rsid w:val="009D21B7"/>
    <w:rsid w:val="009D2B98"/>
    <w:rsid w:val="009D34FC"/>
    <w:rsid w:val="009D4D70"/>
    <w:rsid w:val="009D4F34"/>
    <w:rsid w:val="009D5F74"/>
    <w:rsid w:val="009D6950"/>
    <w:rsid w:val="009D6D3C"/>
    <w:rsid w:val="009D788B"/>
    <w:rsid w:val="009D7EEB"/>
    <w:rsid w:val="009D7F0A"/>
    <w:rsid w:val="009E1005"/>
    <w:rsid w:val="009E16EA"/>
    <w:rsid w:val="009E1A7A"/>
    <w:rsid w:val="009E25E5"/>
    <w:rsid w:val="009E36E1"/>
    <w:rsid w:val="009E4206"/>
    <w:rsid w:val="009E4290"/>
    <w:rsid w:val="009E4377"/>
    <w:rsid w:val="009E5343"/>
    <w:rsid w:val="009E65D5"/>
    <w:rsid w:val="009F1F28"/>
    <w:rsid w:val="009F2DB3"/>
    <w:rsid w:val="009F321B"/>
    <w:rsid w:val="009F3A97"/>
    <w:rsid w:val="009F5071"/>
    <w:rsid w:val="009F5B30"/>
    <w:rsid w:val="009F5C59"/>
    <w:rsid w:val="009F6A68"/>
    <w:rsid w:val="009F7D1B"/>
    <w:rsid w:val="00A00936"/>
    <w:rsid w:val="00A02B92"/>
    <w:rsid w:val="00A02CCB"/>
    <w:rsid w:val="00A02DAE"/>
    <w:rsid w:val="00A034F3"/>
    <w:rsid w:val="00A04774"/>
    <w:rsid w:val="00A04D7D"/>
    <w:rsid w:val="00A05835"/>
    <w:rsid w:val="00A0769B"/>
    <w:rsid w:val="00A07F29"/>
    <w:rsid w:val="00A10552"/>
    <w:rsid w:val="00A10BE6"/>
    <w:rsid w:val="00A112D6"/>
    <w:rsid w:val="00A1371D"/>
    <w:rsid w:val="00A14483"/>
    <w:rsid w:val="00A14DA4"/>
    <w:rsid w:val="00A16CA5"/>
    <w:rsid w:val="00A177FB"/>
    <w:rsid w:val="00A17B3C"/>
    <w:rsid w:val="00A20A96"/>
    <w:rsid w:val="00A21461"/>
    <w:rsid w:val="00A22233"/>
    <w:rsid w:val="00A2276A"/>
    <w:rsid w:val="00A25301"/>
    <w:rsid w:val="00A26B0D"/>
    <w:rsid w:val="00A30A69"/>
    <w:rsid w:val="00A31EDD"/>
    <w:rsid w:val="00A32EC1"/>
    <w:rsid w:val="00A3379D"/>
    <w:rsid w:val="00A33C88"/>
    <w:rsid w:val="00A3411F"/>
    <w:rsid w:val="00A34B4C"/>
    <w:rsid w:val="00A34BD2"/>
    <w:rsid w:val="00A3622D"/>
    <w:rsid w:val="00A36A1A"/>
    <w:rsid w:val="00A372A0"/>
    <w:rsid w:val="00A37F61"/>
    <w:rsid w:val="00A4002C"/>
    <w:rsid w:val="00A407DD"/>
    <w:rsid w:val="00A41049"/>
    <w:rsid w:val="00A41DFB"/>
    <w:rsid w:val="00A42931"/>
    <w:rsid w:val="00A43503"/>
    <w:rsid w:val="00A44450"/>
    <w:rsid w:val="00A45673"/>
    <w:rsid w:val="00A45C12"/>
    <w:rsid w:val="00A46621"/>
    <w:rsid w:val="00A46C19"/>
    <w:rsid w:val="00A47701"/>
    <w:rsid w:val="00A47E9E"/>
    <w:rsid w:val="00A51A01"/>
    <w:rsid w:val="00A524DE"/>
    <w:rsid w:val="00A52613"/>
    <w:rsid w:val="00A52E26"/>
    <w:rsid w:val="00A53615"/>
    <w:rsid w:val="00A53BBD"/>
    <w:rsid w:val="00A53C52"/>
    <w:rsid w:val="00A5554F"/>
    <w:rsid w:val="00A5572D"/>
    <w:rsid w:val="00A5588C"/>
    <w:rsid w:val="00A56252"/>
    <w:rsid w:val="00A565C2"/>
    <w:rsid w:val="00A56700"/>
    <w:rsid w:val="00A56BAF"/>
    <w:rsid w:val="00A570A4"/>
    <w:rsid w:val="00A575DE"/>
    <w:rsid w:val="00A57E4B"/>
    <w:rsid w:val="00A60B8D"/>
    <w:rsid w:val="00A63A98"/>
    <w:rsid w:val="00A64907"/>
    <w:rsid w:val="00A64A57"/>
    <w:rsid w:val="00A66F78"/>
    <w:rsid w:val="00A6726F"/>
    <w:rsid w:val="00A67DFA"/>
    <w:rsid w:val="00A7139B"/>
    <w:rsid w:val="00A749A5"/>
    <w:rsid w:val="00A74D94"/>
    <w:rsid w:val="00A7603C"/>
    <w:rsid w:val="00A76AFE"/>
    <w:rsid w:val="00A76B2F"/>
    <w:rsid w:val="00A76C66"/>
    <w:rsid w:val="00A77293"/>
    <w:rsid w:val="00A80782"/>
    <w:rsid w:val="00A82376"/>
    <w:rsid w:val="00A82D41"/>
    <w:rsid w:val="00A82FD9"/>
    <w:rsid w:val="00A83A4D"/>
    <w:rsid w:val="00A83BE3"/>
    <w:rsid w:val="00A8479D"/>
    <w:rsid w:val="00A85131"/>
    <w:rsid w:val="00A858B2"/>
    <w:rsid w:val="00A861ED"/>
    <w:rsid w:val="00A866F8"/>
    <w:rsid w:val="00A86DB5"/>
    <w:rsid w:val="00A86F07"/>
    <w:rsid w:val="00A872F1"/>
    <w:rsid w:val="00A91C2B"/>
    <w:rsid w:val="00A91E8D"/>
    <w:rsid w:val="00A947D6"/>
    <w:rsid w:val="00A95855"/>
    <w:rsid w:val="00A97D11"/>
    <w:rsid w:val="00AA13FB"/>
    <w:rsid w:val="00AA2003"/>
    <w:rsid w:val="00AA3346"/>
    <w:rsid w:val="00AA3836"/>
    <w:rsid w:val="00AA3AEE"/>
    <w:rsid w:val="00AA4AD4"/>
    <w:rsid w:val="00AA4E85"/>
    <w:rsid w:val="00AA516E"/>
    <w:rsid w:val="00AA5800"/>
    <w:rsid w:val="00AB016A"/>
    <w:rsid w:val="00AB1656"/>
    <w:rsid w:val="00AB33F8"/>
    <w:rsid w:val="00AB554A"/>
    <w:rsid w:val="00AB5810"/>
    <w:rsid w:val="00AB6B0D"/>
    <w:rsid w:val="00AB7873"/>
    <w:rsid w:val="00AB7C6A"/>
    <w:rsid w:val="00AC0323"/>
    <w:rsid w:val="00AC0C62"/>
    <w:rsid w:val="00AC1ABA"/>
    <w:rsid w:val="00AC3C4C"/>
    <w:rsid w:val="00AC3D4C"/>
    <w:rsid w:val="00AC4B75"/>
    <w:rsid w:val="00AC562D"/>
    <w:rsid w:val="00AC5662"/>
    <w:rsid w:val="00AC6128"/>
    <w:rsid w:val="00AC6D96"/>
    <w:rsid w:val="00AD0F34"/>
    <w:rsid w:val="00AD2262"/>
    <w:rsid w:val="00AD28B2"/>
    <w:rsid w:val="00AD2E2E"/>
    <w:rsid w:val="00AD3DD5"/>
    <w:rsid w:val="00AD44C5"/>
    <w:rsid w:val="00AD4AEC"/>
    <w:rsid w:val="00AD55D0"/>
    <w:rsid w:val="00AD58C2"/>
    <w:rsid w:val="00AD605D"/>
    <w:rsid w:val="00AE08F5"/>
    <w:rsid w:val="00AE1095"/>
    <w:rsid w:val="00AE13D5"/>
    <w:rsid w:val="00AE2875"/>
    <w:rsid w:val="00AE3310"/>
    <w:rsid w:val="00AE3F86"/>
    <w:rsid w:val="00AE4FA9"/>
    <w:rsid w:val="00AE51A9"/>
    <w:rsid w:val="00AE678A"/>
    <w:rsid w:val="00AE6E34"/>
    <w:rsid w:val="00AEBF0E"/>
    <w:rsid w:val="00AF0BD1"/>
    <w:rsid w:val="00AF1EB5"/>
    <w:rsid w:val="00AF415B"/>
    <w:rsid w:val="00AF7245"/>
    <w:rsid w:val="00B008F0"/>
    <w:rsid w:val="00B01B0E"/>
    <w:rsid w:val="00B03338"/>
    <w:rsid w:val="00B03345"/>
    <w:rsid w:val="00B03D5A"/>
    <w:rsid w:val="00B053A2"/>
    <w:rsid w:val="00B07148"/>
    <w:rsid w:val="00B07185"/>
    <w:rsid w:val="00B07668"/>
    <w:rsid w:val="00B1007B"/>
    <w:rsid w:val="00B107DA"/>
    <w:rsid w:val="00B10C5C"/>
    <w:rsid w:val="00B13849"/>
    <w:rsid w:val="00B1385D"/>
    <w:rsid w:val="00B13F0B"/>
    <w:rsid w:val="00B149D9"/>
    <w:rsid w:val="00B14CE1"/>
    <w:rsid w:val="00B16E5C"/>
    <w:rsid w:val="00B16EAF"/>
    <w:rsid w:val="00B17798"/>
    <w:rsid w:val="00B2107D"/>
    <w:rsid w:val="00B216AD"/>
    <w:rsid w:val="00B230B0"/>
    <w:rsid w:val="00B236C8"/>
    <w:rsid w:val="00B2386F"/>
    <w:rsid w:val="00B25AAD"/>
    <w:rsid w:val="00B25ECB"/>
    <w:rsid w:val="00B26B3C"/>
    <w:rsid w:val="00B31F11"/>
    <w:rsid w:val="00B35AC5"/>
    <w:rsid w:val="00B37636"/>
    <w:rsid w:val="00B40504"/>
    <w:rsid w:val="00B41E15"/>
    <w:rsid w:val="00B430DF"/>
    <w:rsid w:val="00B4368E"/>
    <w:rsid w:val="00B448CB"/>
    <w:rsid w:val="00B45001"/>
    <w:rsid w:val="00B45268"/>
    <w:rsid w:val="00B46EB3"/>
    <w:rsid w:val="00B47B5E"/>
    <w:rsid w:val="00B52633"/>
    <w:rsid w:val="00B532B8"/>
    <w:rsid w:val="00B541B7"/>
    <w:rsid w:val="00B5530A"/>
    <w:rsid w:val="00B560E8"/>
    <w:rsid w:val="00B57170"/>
    <w:rsid w:val="00B57AA3"/>
    <w:rsid w:val="00B60004"/>
    <w:rsid w:val="00B60B3E"/>
    <w:rsid w:val="00B618D7"/>
    <w:rsid w:val="00B61BAC"/>
    <w:rsid w:val="00B63484"/>
    <w:rsid w:val="00B63682"/>
    <w:rsid w:val="00B63AEF"/>
    <w:rsid w:val="00B66B72"/>
    <w:rsid w:val="00B66EAB"/>
    <w:rsid w:val="00B70BB0"/>
    <w:rsid w:val="00B70BC3"/>
    <w:rsid w:val="00B71CFF"/>
    <w:rsid w:val="00B729F0"/>
    <w:rsid w:val="00B72E88"/>
    <w:rsid w:val="00B73BF3"/>
    <w:rsid w:val="00B7563F"/>
    <w:rsid w:val="00B75F9D"/>
    <w:rsid w:val="00B76171"/>
    <w:rsid w:val="00B82593"/>
    <w:rsid w:val="00B83370"/>
    <w:rsid w:val="00B83760"/>
    <w:rsid w:val="00B84C0C"/>
    <w:rsid w:val="00B86B3B"/>
    <w:rsid w:val="00B878D8"/>
    <w:rsid w:val="00B87D2D"/>
    <w:rsid w:val="00B87DF3"/>
    <w:rsid w:val="00B9077D"/>
    <w:rsid w:val="00B91F07"/>
    <w:rsid w:val="00B92986"/>
    <w:rsid w:val="00B92E59"/>
    <w:rsid w:val="00B939E9"/>
    <w:rsid w:val="00B9406A"/>
    <w:rsid w:val="00B951D9"/>
    <w:rsid w:val="00B972E9"/>
    <w:rsid w:val="00BA0228"/>
    <w:rsid w:val="00BA1C04"/>
    <w:rsid w:val="00BA1D24"/>
    <w:rsid w:val="00BA2398"/>
    <w:rsid w:val="00BA5357"/>
    <w:rsid w:val="00BA543B"/>
    <w:rsid w:val="00BA750D"/>
    <w:rsid w:val="00BA7699"/>
    <w:rsid w:val="00BA7876"/>
    <w:rsid w:val="00BA78AB"/>
    <w:rsid w:val="00BA7DFC"/>
    <w:rsid w:val="00BB00B8"/>
    <w:rsid w:val="00BB0431"/>
    <w:rsid w:val="00BB0D80"/>
    <w:rsid w:val="00BB16B8"/>
    <w:rsid w:val="00BB170B"/>
    <w:rsid w:val="00BB1997"/>
    <w:rsid w:val="00BB1F38"/>
    <w:rsid w:val="00BB2F8F"/>
    <w:rsid w:val="00BB3C58"/>
    <w:rsid w:val="00BB4CB5"/>
    <w:rsid w:val="00BB501C"/>
    <w:rsid w:val="00BB5B12"/>
    <w:rsid w:val="00BB5E38"/>
    <w:rsid w:val="00BB6B1F"/>
    <w:rsid w:val="00BB7E28"/>
    <w:rsid w:val="00BC0A02"/>
    <w:rsid w:val="00BC10FA"/>
    <w:rsid w:val="00BC12B7"/>
    <w:rsid w:val="00BC2B9C"/>
    <w:rsid w:val="00BC31AB"/>
    <w:rsid w:val="00BC3849"/>
    <w:rsid w:val="00BC48AF"/>
    <w:rsid w:val="00BC5BD4"/>
    <w:rsid w:val="00BC6C07"/>
    <w:rsid w:val="00BC6E9C"/>
    <w:rsid w:val="00BC7147"/>
    <w:rsid w:val="00BD02CD"/>
    <w:rsid w:val="00BD1412"/>
    <w:rsid w:val="00BD3EEC"/>
    <w:rsid w:val="00BD67C4"/>
    <w:rsid w:val="00BE0DBE"/>
    <w:rsid w:val="00BE2436"/>
    <w:rsid w:val="00BE248C"/>
    <w:rsid w:val="00BE3164"/>
    <w:rsid w:val="00BE4715"/>
    <w:rsid w:val="00BE4EC5"/>
    <w:rsid w:val="00BE50E9"/>
    <w:rsid w:val="00BE5781"/>
    <w:rsid w:val="00BE667F"/>
    <w:rsid w:val="00BE6CDE"/>
    <w:rsid w:val="00BE6E2A"/>
    <w:rsid w:val="00BE748E"/>
    <w:rsid w:val="00BF0B32"/>
    <w:rsid w:val="00BF1552"/>
    <w:rsid w:val="00BF1760"/>
    <w:rsid w:val="00BF332B"/>
    <w:rsid w:val="00BF338C"/>
    <w:rsid w:val="00BF3493"/>
    <w:rsid w:val="00BF3BC5"/>
    <w:rsid w:val="00BF4B87"/>
    <w:rsid w:val="00BF4E00"/>
    <w:rsid w:val="00BF5B0D"/>
    <w:rsid w:val="00BF68EE"/>
    <w:rsid w:val="00BF70F2"/>
    <w:rsid w:val="00C0018B"/>
    <w:rsid w:val="00C007BE"/>
    <w:rsid w:val="00C009D0"/>
    <w:rsid w:val="00C03A89"/>
    <w:rsid w:val="00C03B3F"/>
    <w:rsid w:val="00C05495"/>
    <w:rsid w:val="00C06833"/>
    <w:rsid w:val="00C073AE"/>
    <w:rsid w:val="00C0752B"/>
    <w:rsid w:val="00C077C2"/>
    <w:rsid w:val="00C07AFC"/>
    <w:rsid w:val="00C10461"/>
    <w:rsid w:val="00C1090F"/>
    <w:rsid w:val="00C10A34"/>
    <w:rsid w:val="00C116CA"/>
    <w:rsid w:val="00C154E3"/>
    <w:rsid w:val="00C16D4F"/>
    <w:rsid w:val="00C17928"/>
    <w:rsid w:val="00C216F2"/>
    <w:rsid w:val="00C278F2"/>
    <w:rsid w:val="00C27F63"/>
    <w:rsid w:val="00C30F62"/>
    <w:rsid w:val="00C31D6D"/>
    <w:rsid w:val="00C3491B"/>
    <w:rsid w:val="00C34B27"/>
    <w:rsid w:val="00C34C60"/>
    <w:rsid w:val="00C41730"/>
    <w:rsid w:val="00C448FA"/>
    <w:rsid w:val="00C44BA5"/>
    <w:rsid w:val="00C46FB4"/>
    <w:rsid w:val="00C51ACF"/>
    <w:rsid w:val="00C51EF4"/>
    <w:rsid w:val="00C51F8B"/>
    <w:rsid w:val="00C53913"/>
    <w:rsid w:val="00C53A46"/>
    <w:rsid w:val="00C54723"/>
    <w:rsid w:val="00C54E12"/>
    <w:rsid w:val="00C55289"/>
    <w:rsid w:val="00C5583D"/>
    <w:rsid w:val="00C56B1D"/>
    <w:rsid w:val="00C571A6"/>
    <w:rsid w:val="00C5745A"/>
    <w:rsid w:val="00C604A0"/>
    <w:rsid w:val="00C620AD"/>
    <w:rsid w:val="00C6214E"/>
    <w:rsid w:val="00C62FBF"/>
    <w:rsid w:val="00C6387F"/>
    <w:rsid w:val="00C64351"/>
    <w:rsid w:val="00C667BF"/>
    <w:rsid w:val="00C6680F"/>
    <w:rsid w:val="00C6697D"/>
    <w:rsid w:val="00C67234"/>
    <w:rsid w:val="00C70DA7"/>
    <w:rsid w:val="00C72894"/>
    <w:rsid w:val="00C72D2E"/>
    <w:rsid w:val="00C74029"/>
    <w:rsid w:val="00C740C3"/>
    <w:rsid w:val="00C743E8"/>
    <w:rsid w:val="00C74E46"/>
    <w:rsid w:val="00C77904"/>
    <w:rsid w:val="00C80A89"/>
    <w:rsid w:val="00C8168E"/>
    <w:rsid w:val="00C836ED"/>
    <w:rsid w:val="00C83DF5"/>
    <w:rsid w:val="00C859F4"/>
    <w:rsid w:val="00C868F9"/>
    <w:rsid w:val="00C86AAE"/>
    <w:rsid w:val="00C86C24"/>
    <w:rsid w:val="00C9091F"/>
    <w:rsid w:val="00C9105B"/>
    <w:rsid w:val="00C9179C"/>
    <w:rsid w:val="00C91FE3"/>
    <w:rsid w:val="00C927A2"/>
    <w:rsid w:val="00C92F4C"/>
    <w:rsid w:val="00C95C00"/>
    <w:rsid w:val="00C96A6E"/>
    <w:rsid w:val="00C96D56"/>
    <w:rsid w:val="00C9704D"/>
    <w:rsid w:val="00C97984"/>
    <w:rsid w:val="00CA039D"/>
    <w:rsid w:val="00CA064F"/>
    <w:rsid w:val="00CA084C"/>
    <w:rsid w:val="00CA0B1C"/>
    <w:rsid w:val="00CA2A9A"/>
    <w:rsid w:val="00CA2B6F"/>
    <w:rsid w:val="00CA2DCF"/>
    <w:rsid w:val="00CA3528"/>
    <w:rsid w:val="00CA3BC9"/>
    <w:rsid w:val="00CA3D62"/>
    <w:rsid w:val="00CA4070"/>
    <w:rsid w:val="00CA586E"/>
    <w:rsid w:val="00CA6348"/>
    <w:rsid w:val="00CA75C8"/>
    <w:rsid w:val="00CA7A4A"/>
    <w:rsid w:val="00CB0360"/>
    <w:rsid w:val="00CB1A97"/>
    <w:rsid w:val="00CB21E0"/>
    <w:rsid w:val="00CB2444"/>
    <w:rsid w:val="00CB30F8"/>
    <w:rsid w:val="00CB339A"/>
    <w:rsid w:val="00CB540A"/>
    <w:rsid w:val="00CB62D3"/>
    <w:rsid w:val="00CB762C"/>
    <w:rsid w:val="00CB7B4C"/>
    <w:rsid w:val="00CC04AF"/>
    <w:rsid w:val="00CC0B8F"/>
    <w:rsid w:val="00CC126D"/>
    <w:rsid w:val="00CC1719"/>
    <w:rsid w:val="00CC2F6A"/>
    <w:rsid w:val="00CC3472"/>
    <w:rsid w:val="00CC3681"/>
    <w:rsid w:val="00CC434D"/>
    <w:rsid w:val="00CC4CC9"/>
    <w:rsid w:val="00CC4F04"/>
    <w:rsid w:val="00CC6029"/>
    <w:rsid w:val="00CC7A26"/>
    <w:rsid w:val="00CD0AD8"/>
    <w:rsid w:val="00CD2519"/>
    <w:rsid w:val="00CD276A"/>
    <w:rsid w:val="00CD2FBA"/>
    <w:rsid w:val="00CD39B4"/>
    <w:rsid w:val="00CD4F60"/>
    <w:rsid w:val="00CD5E70"/>
    <w:rsid w:val="00CD6767"/>
    <w:rsid w:val="00CD754E"/>
    <w:rsid w:val="00CE333B"/>
    <w:rsid w:val="00CE51FE"/>
    <w:rsid w:val="00CE56A3"/>
    <w:rsid w:val="00CE56BB"/>
    <w:rsid w:val="00CE5A31"/>
    <w:rsid w:val="00CE605C"/>
    <w:rsid w:val="00CE64B5"/>
    <w:rsid w:val="00CE7CE6"/>
    <w:rsid w:val="00CF08EB"/>
    <w:rsid w:val="00CF092B"/>
    <w:rsid w:val="00CF1FD7"/>
    <w:rsid w:val="00CF260D"/>
    <w:rsid w:val="00CF2670"/>
    <w:rsid w:val="00CF32CE"/>
    <w:rsid w:val="00CF54B0"/>
    <w:rsid w:val="00CF5690"/>
    <w:rsid w:val="00CF5A68"/>
    <w:rsid w:val="00CF6B3C"/>
    <w:rsid w:val="00CF79B5"/>
    <w:rsid w:val="00CF7BCB"/>
    <w:rsid w:val="00D006A3"/>
    <w:rsid w:val="00D00A1D"/>
    <w:rsid w:val="00D01281"/>
    <w:rsid w:val="00D01D7A"/>
    <w:rsid w:val="00D045ED"/>
    <w:rsid w:val="00D04A37"/>
    <w:rsid w:val="00D05B6D"/>
    <w:rsid w:val="00D05E0B"/>
    <w:rsid w:val="00D07C05"/>
    <w:rsid w:val="00D1152F"/>
    <w:rsid w:val="00D1351E"/>
    <w:rsid w:val="00D1359E"/>
    <w:rsid w:val="00D14D1D"/>
    <w:rsid w:val="00D16F3F"/>
    <w:rsid w:val="00D171BA"/>
    <w:rsid w:val="00D20125"/>
    <w:rsid w:val="00D202F6"/>
    <w:rsid w:val="00D20CBA"/>
    <w:rsid w:val="00D2260C"/>
    <w:rsid w:val="00D24DED"/>
    <w:rsid w:val="00D2540E"/>
    <w:rsid w:val="00D25E0F"/>
    <w:rsid w:val="00D26415"/>
    <w:rsid w:val="00D26990"/>
    <w:rsid w:val="00D30756"/>
    <w:rsid w:val="00D311DD"/>
    <w:rsid w:val="00D328E4"/>
    <w:rsid w:val="00D32B4D"/>
    <w:rsid w:val="00D3486A"/>
    <w:rsid w:val="00D34EBB"/>
    <w:rsid w:val="00D37708"/>
    <w:rsid w:val="00D41941"/>
    <w:rsid w:val="00D427C1"/>
    <w:rsid w:val="00D42E27"/>
    <w:rsid w:val="00D430E9"/>
    <w:rsid w:val="00D44BEC"/>
    <w:rsid w:val="00D45B72"/>
    <w:rsid w:val="00D46F4A"/>
    <w:rsid w:val="00D51B7D"/>
    <w:rsid w:val="00D51CA2"/>
    <w:rsid w:val="00D51CE6"/>
    <w:rsid w:val="00D52572"/>
    <w:rsid w:val="00D52E82"/>
    <w:rsid w:val="00D61A48"/>
    <w:rsid w:val="00D62D32"/>
    <w:rsid w:val="00D6322A"/>
    <w:rsid w:val="00D65FE6"/>
    <w:rsid w:val="00D6613E"/>
    <w:rsid w:val="00D6753B"/>
    <w:rsid w:val="00D70097"/>
    <w:rsid w:val="00D70483"/>
    <w:rsid w:val="00D71283"/>
    <w:rsid w:val="00D71799"/>
    <w:rsid w:val="00D71824"/>
    <w:rsid w:val="00D7309F"/>
    <w:rsid w:val="00D73598"/>
    <w:rsid w:val="00D73700"/>
    <w:rsid w:val="00D73775"/>
    <w:rsid w:val="00D739DA"/>
    <w:rsid w:val="00D73D7A"/>
    <w:rsid w:val="00D73E0A"/>
    <w:rsid w:val="00D73F27"/>
    <w:rsid w:val="00D74A86"/>
    <w:rsid w:val="00D74C8F"/>
    <w:rsid w:val="00D74EF8"/>
    <w:rsid w:val="00D76944"/>
    <w:rsid w:val="00D77567"/>
    <w:rsid w:val="00D77FD9"/>
    <w:rsid w:val="00D80E0D"/>
    <w:rsid w:val="00D80E35"/>
    <w:rsid w:val="00D82269"/>
    <w:rsid w:val="00D82620"/>
    <w:rsid w:val="00D841E5"/>
    <w:rsid w:val="00D852F6"/>
    <w:rsid w:val="00D85577"/>
    <w:rsid w:val="00D85FC8"/>
    <w:rsid w:val="00D8641D"/>
    <w:rsid w:val="00D87137"/>
    <w:rsid w:val="00D9086F"/>
    <w:rsid w:val="00D92060"/>
    <w:rsid w:val="00D937DC"/>
    <w:rsid w:val="00D93F58"/>
    <w:rsid w:val="00D965C4"/>
    <w:rsid w:val="00D97B09"/>
    <w:rsid w:val="00D97DFC"/>
    <w:rsid w:val="00DA04D2"/>
    <w:rsid w:val="00DA1793"/>
    <w:rsid w:val="00DA20CB"/>
    <w:rsid w:val="00DA47C7"/>
    <w:rsid w:val="00DA492A"/>
    <w:rsid w:val="00DA549D"/>
    <w:rsid w:val="00DA5A39"/>
    <w:rsid w:val="00DA6879"/>
    <w:rsid w:val="00DB044B"/>
    <w:rsid w:val="00DB171A"/>
    <w:rsid w:val="00DB2FE0"/>
    <w:rsid w:val="00DB322D"/>
    <w:rsid w:val="00DB4661"/>
    <w:rsid w:val="00DB4F18"/>
    <w:rsid w:val="00DB517F"/>
    <w:rsid w:val="00DB528C"/>
    <w:rsid w:val="00DB5435"/>
    <w:rsid w:val="00DB6C52"/>
    <w:rsid w:val="00DB74CB"/>
    <w:rsid w:val="00DC0C89"/>
    <w:rsid w:val="00DC0F98"/>
    <w:rsid w:val="00DC183C"/>
    <w:rsid w:val="00DC3700"/>
    <w:rsid w:val="00DC5CB7"/>
    <w:rsid w:val="00DC5E42"/>
    <w:rsid w:val="00DC612D"/>
    <w:rsid w:val="00DC630C"/>
    <w:rsid w:val="00DC7E6D"/>
    <w:rsid w:val="00DD07A6"/>
    <w:rsid w:val="00DD209C"/>
    <w:rsid w:val="00DD2307"/>
    <w:rsid w:val="00DD2508"/>
    <w:rsid w:val="00DD3212"/>
    <w:rsid w:val="00DD46BF"/>
    <w:rsid w:val="00DD56C7"/>
    <w:rsid w:val="00DD5C94"/>
    <w:rsid w:val="00DD6DFD"/>
    <w:rsid w:val="00DD6E69"/>
    <w:rsid w:val="00DD7190"/>
    <w:rsid w:val="00DD7221"/>
    <w:rsid w:val="00DE0506"/>
    <w:rsid w:val="00DE08FC"/>
    <w:rsid w:val="00DE0B94"/>
    <w:rsid w:val="00DE15FF"/>
    <w:rsid w:val="00DE1666"/>
    <w:rsid w:val="00DE2D32"/>
    <w:rsid w:val="00DE2E91"/>
    <w:rsid w:val="00DE5842"/>
    <w:rsid w:val="00DE742B"/>
    <w:rsid w:val="00DF0427"/>
    <w:rsid w:val="00DF17CE"/>
    <w:rsid w:val="00DF1AF1"/>
    <w:rsid w:val="00DF2A4E"/>
    <w:rsid w:val="00DF3964"/>
    <w:rsid w:val="00DF41EC"/>
    <w:rsid w:val="00DF5310"/>
    <w:rsid w:val="00DF71A8"/>
    <w:rsid w:val="00DF7918"/>
    <w:rsid w:val="00E00A68"/>
    <w:rsid w:val="00E00D25"/>
    <w:rsid w:val="00E01AFA"/>
    <w:rsid w:val="00E01C01"/>
    <w:rsid w:val="00E02045"/>
    <w:rsid w:val="00E026A1"/>
    <w:rsid w:val="00E036DB"/>
    <w:rsid w:val="00E04527"/>
    <w:rsid w:val="00E058AA"/>
    <w:rsid w:val="00E0630A"/>
    <w:rsid w:val="00E06945"/>
    <w:rsid w:val="00E07A83"/>
    <w:rsid w:val="00E07EA8"/>
    <w:rsid w:val="00E1001C"/>
    <w:rsid w:val="00E105AF"/>
    <w:rsid w:val="00E10C20"/>
    <w:rsid w:val="00E115D1"/>
    <w:rsid w:val="00E129F0"/>
    <w:rsid w:val="00E1304E"/>
    <w:rsid w:val="00E136F8"/>
    <w:rsid w:val="00E151FF"/>
    <w:rsid w:val="00E15E12"/>
    <w:rsid w:val="00E1662E"/>
    <w:rsid w:val="00E178EB"/>
    <w:rsid w:val="00E20834"/>
    <w:rsid w:val="00E21C20"/>
    <w:rsid w:val="00E22F6E"/>
    <w:rsid w:val="00E22FA4"/>
    <w:rsid w:val="00E23947"/>
    <w:rsid w:val="00E24752"/>
    <w:rsid w:val="00E25187"/>
    <w:rsid w:val="00E2629D"/>
    <w:rsid w:val="00E26A4B"/>
    <w:rsid w:val="00E276C9"/>
    <w:rsid w:val="00E30EF2"/>
    <w:rsid w:val="00E310A2"/>
    <w:rsid w:val="00E31517"/>
    <w:rsid w:val="00E32557"/>
    <w:rsid w:val="00E343A0"/>
    <w:rsid w:val="00E3441C"/>
    <w:rsid w:val="00E347F4"/>
    <w:rsid w:val="00E348E3"/>
    <w:rsid w:val="00E35B88"/>
    <w:rsid w:val="00E3653F"/>
    <w:rsid w:val="00E36E17"/>
    <w:rsid w:val="00E37B19"/>
    <w:rsid w:val="00E37DA9"/>
    <w:rsid w:val="00E4023E"/>
    <w:rsid w:val="00E4028E"/>
    <w:rsid w:val="00E415F3"/>
    <w:rsid w:val="00E4178C"/>
    <w:rsid w:val="00E41DA4"/>
    <w:rsid w:val="00E426BA"/>
    <w:rsid w:val="00E42FC2"/>
    <w:rsid w:val="00E44CEA"/>
    <w:rsid w:val="00E47015"/>
    <w:rsid w:val="00E47330"/>
    <w:rsid w:val="00E47F54"/>
    <w:rsid w:val="00E535C0"/>
    <w:rsid w:val="00E54A45"/>
    <w:rsid w:val="00E5591C"/>
    <w:rsid w:val="00E55E3A"/>
    <w:rsid w:val="00E55F69"/>
    <w:rsid w:val="00E572A5"/>
    <w:rsid w:val="00E57503"/>
    <w:rsid w:val="00E6007D"/>
    <w:rsid w:val="00E614EF"/>
    <w:rsid w:val="00E61BCC"/>
    <w:rsid w:val="00E6297C"/>
    <w:rsid w:val="00E62B79"/>
    <w:rsid w:val="00E633B5"/>
    <w:rsid w:val="00E6353F"/>
    <w:rsid w:val="00E635AE"/>
    <w:rsid w:val="00E65D4B"/>
    <w:rsid w:val="00E6623B"/>
    <w:rsid w:val="00E678EC"/>
    <w:rsid w:val="00E7139B"/>
    <w:rsid w:val="00E718D9"/>
    <w:rsid w:val="00E7235D"/>
    <w:rsid w:val="00E737C2"/>
    <w:rsid w:val="00E742BD"/>
    <w:rsid w:val="00E74777"/>
    <w:rsid w:val="00E75A52"/>
    <w:rsid w:val="00E75B59"/>
    <w:rsid w:val="00E75C51"/>
    <w:rsid w:val="00E75E0B"/>
    <w:rsid w:val="00E76EAF"/>
    <w:rsid w:val="00E7702C"/>
    <w:rsid w:val="00E80E0D"/>
    <w:rsid w:val="00E80E52"/>
    <w:rsid w:val="00E81D6E"/>
    <w:rsid w:val="00E81E90"/>
    <w:rsid w:val="00E851CE"/>
    <w:rsid w:val="00E85649"/>
    <w:rsid w:val="00E86611"/>
    <w:rsid w:val="00E868B1"/>
    <w:rsid w:val="00E86C3C"/>
    <w:rsid w:val="00E90B25"/>
    <w:rsid w:val="00E90D3A"/>
    <w:rsid w:val="00E92A92"/>
    <w:rsid w:val="00E935BE"/>
    <w:rsid w:val="00E95A07"/>
    <w:rsid w:val="00E95F1A"/>
    <w:rsid w:val="00E967CD"/>
    <w:rsid w:val="00E972C9"/>
    <w:rsid w:val="00E97942"/>
    <w:rsid w:val="00EA08E2"/>
    <w:rsid w:val="00EA092B"/>
    <w:rsid w:val="00EA1853"/>
    <w:rsid w:val="00EA1BCE"/>
    <w:rsid w:val="00EA1D78"/>
    <w:rsid w:val="00EA2011"/>
    <w:rsid w:val="00EA3D73"/>
    <w:rsid w:val="00EA3D92"/>
    <w:rsid w:val="00EA3FCE"/>
    <w:rsid w:val="00EA4996"/>
    <w:rsid w:val="00EA6717"/>
    <w:rsid w:val="00EA684D"/>
    <w:rsid w:val="00EA74A5"/>
    <w:rsid w:val="00EB0F05"/>
    <w:rsid w:val="00EB23E5"/>
    <w:rsid w:val="00EB3EA6"/>
    <w:rsid w:val="00EB500E"/>
    <w:rsid w:val="00EB5DA7"/>
    <w:rsid w:val="00EB6364"/>
    <w:rsid w:val="00EB7C05"/>
    <w:rsid w:val="00EC03A0"/>
    <w:rsid w:val="00EC078E"/>
    <w:rsid w:val="00EC16C0"/>
    <w:rsid w:val="00EC3083"/>
    <w:rsid w:val="00EC3676"/>
    <w:rsid w:val="00EC3BA0"/>
    <w:rsid w:val="00EC72FA"/>
    <w:rsid w:val="00EC7D68"/>
    <w:rsid w:val="00ED04C0"/>
    <w:rsid w:val="00ED0E7F"/>
    <w:rsid w:val="00ED1223"/>
    <w:rsid w:val="00ED1453"/>
    <w:rsid w:val="00ED2827"/>
    <w:rsid w:val="00ED2D1D"/>
    <w:rsid w:val="00ED2F08"/>
    <w:rsid w:val="00ED3C56"/>
    <w:rsid w:val="00ED45B1"/>
    <w:rsid w:val="00ED5105"/>
    <w:rsid w:val="00ED612F"/>
    <w:rsid w:val="00ED6456"/>
    <w:rsid w:val="00ED6884"/>
    <w:rsid w:val="00ED7F03"/>
    <w:rsid w:val="00EE2435"/>
    <w:rsid w:val="00EE37B9"/>
    <w:rsid w:val="00EE3F60"/>
    <w:rsid w:val="00EE6897"/>
    <w:rsid w:val="00EE6F03"/>
    <w:rsid w:val="00EF0305"/>
    <w:rsid w:val="00EF211D"/>
    <w:rsid w:val="00EF3586"/>
    <w:rsid w:val="00EF56FF"/>
    <w:rsid w:val="00EF7301"/>
    <w:rsid w:val="00EF7B29"/>
    <w:rsid w:val="00F005D1"/>
    <w:rsid w:val="00F01025"/>
    <w:rsid w:val="00F01CFB"/>
    <w:rsid w:val="00F02113"/>
    <w:rsid w:val="00F02B2A"/>
    <w:rsid w:val="00F0348A"/>
    <w:rsid w:val="00F034D1"/>
    <w:rsid w:val="00F06F44"/>
    <w:rsid w:val="00F07BF6"/>
    <w:rsid w:val="00F116ED"/>
    <w:rsid w:val="00F11DAA"/>
    <w:rsid w:val="00F14995"/>
    <w:rsid w:val="00F1557A"/>
    <w:rsid w:val="00F15C43"/>
    <w:rsid w:val="00F2283B"/>
    <w:rsid w:val="00F2295C"/>
    <w:rsid w:val="00F23048"/>
    <w:rsid w:val="00F23955"/>
    <w:rsid w:val="00F23E65"/>
    <w:rsid w:val="00F258EC"/>
    <w:rsid w:val="00F262AD"/>
    <w:rsid w:val="00F26F12"/>
    <w:rsid w:val="00F274C0"/>
    <w:rsid w:val="00F27F03"/>
    <w:rsid w:val="00F31053"/>
    <w:rsid w:val="00F31493"/>
    <w:rsid w:val="00F31D79"/>
    <w:rsid w:val="00F32715"/>
    <w:rsid w:val="00F34FE0"/>
    <w:rsid w:val="00F360EE"/>
    <w:rsid w:val="00F362DE"/>
    <w:rsid w:val="00F3653B"/>
    <w:rsid w:val="00F37C37"/>
    <w:rsid w:val="00F37C9E"/>
    <w:rsid w:val="00F43A74"/>
    <w:rsid w:val="00F4420A"/>
    <w:rsid w:val="00F45B37"/>
    <w:rsid w:val="00F46F03"/>
    <w:rsid w:val="00F5097A"/>
    <w:rsid w:val="00F50A14"/>
    <w:rsid w:val="00F52D0F"/>
    <w:rsid w:val="00F53411"/>
    <w:rsid w:val="00F53649"/>
    <w:rsid w:val="00F536A9"/>
    <w:rsid w:val="00F566CF"/>
    <w:rsid w:val="00F56E65"/>
    <w:rsid w:val="00F600D1"/>
    <w:rsid w:val="00F60334"/>
    <w:rsid w:val="00F606CB"/>
    <w:rsid w:val="00F60936"/>
    <w:rsid w:val="00F60AFA"/>
    <w:rsid w:val="00F60C68"/>
    <w:rsid w:val="00F61D0E"/>
    <w:rsid w:val="00F6218A"/>
    <w:rsid w:val="00F63F10"/>
    <w:rsid w:val="00F64031"/>
    <w:rsid w:val="00F64FA5"/>
    <w:rsid w:val="00F675C2"/>
    <w:rsid w:val="00F70C05"/>
    <w:rsid w:val="00F7159A"/>
    <w:rsid w:val="00F728EB"/>
    <w:rsid w:val="00F72DD8"/>
    <w:rsid w:val="00F72FDC"/>
    <w:rsid w:val="00F7303D"/>
    <w:rsid w:val="00F7319F"/>
    <w:rsid w:val="00F734BE"/>
    <w:rsid w:val="00F738CC"/>
    <w:rsid w:val="00F74375"/>
    <w:rsid w:val="00F747E7"/>
    <w:rsid w:val="00F76827"/>
    <w:rsid w:val="00F80607"/>
    <w:rsid w:val="00F806B9"/>
    <w:rsid w:val="00F82992"/>
    <w:rsid w:val="00F82F81"/>
    <w:rsid w:val="00F83228"/>
    <w:rsid w:val="00F846E9"/>
    <w:rsid w:val="00F87EC8"/>
    <w:rsid w:val="00F90A0A"/>
    <w:rsid w:val="00F91E04"/>
    <w:rsid w:val="00F927B7"/>
    <w:rsid w:val="00F93B23"/>
    <w:rsid w:val="00F943C2"/>
    <w:rsid w:val="00F947C5"/>
    <w:rsid w:val="00FA0234"/>
    <w:rsid w:val="00FA0488"/>
    <w:rsid w:val="00FA0676"/>
    <w:rsid w:val="00FA12CE"/>
    <w:rsid w:val="00FA1404"/>
    <w:rsid w:val="00FA2696"/>
    <w:rsid w:val="00FA2999"/>
    <w:rsid w:val="00FA6703"/>
    <w:rsid w:val="00FA6A0C"/>
    <w:rsid w:val="00FA787C"/>
    <w:rsid w:val="00FB0EFB"/>
    <w:rsid w:val="00FB319D"/>
    <w:rsid w:val="00FB3638"/>
    <w:rsid w:val="00FB791F"/>
    <w:rsid w:val="00FC1A1F"/>
    <w:rsid w:val="00FC1D6F"/>
    <w:rsid w:val="00FC2363"/>
    <w:rsid w:val="00FC2CF8"/>
    <w:rsid w:val="00FC2F41"/>
    <w:rsid w:val="00FC34B3"/>
    <w:rsid w:val="00FC3EF3"/>
    <w:rsid w:val="00FC42DF"/>
    <w:rsid w:val="00FC443D"/>
    <w:rsid w:val="00FC56BE"/>
    <w:rsid w:val="00FC6306"/>
    <w:rsid w:val="00FC74C2"/>
    <w:rsid w:val="00FC764D"/>
    <w:rsid w:val="00FC7893"/>
    <w:rsid w:val="00FC79EA"/>
    <w:rsid w:val="00FD1A7C"/>
    <w:rsid w:val="00FD270D"/>
    <w:rsid w:val="00FD49C1"/>
    <w:rsid w:val="00FD4E46"/>
    <w:rsid w:val="00FD5629"/>
    <w:rsid w:val="00FE0266"/>
    <w:rsid w:val="00FE119E"/>
    <w:rsid w:val="00FE2A7E"/>
    <w:rsid w:val="00FE2CAD"/>
    <w:rsid w:val="00FE4A1D"/>
    <w:rsid w:val="00FE7083"/>
    <w:rsid w:val="00FF02DC"/>
    <w:rsid w:val="00FF26E1"/>
    <w:rsid w:val="00FF4265"/>
    <w:rsid w:val="00FF4FA7"/>
    <w:rsid w:val="00FF52B8"/>
    <w:rsid w:val="00FF6830"/>
    <w:rsid w:val="00FF703E"/>
    <w:rsid w:val="00FF7BDF"/>
    <w:rsid w:val="013FDE9C"/>
    <w:rsid w:val="020571B0"/>
    <w:rsid w:val="0283B060"/>
    <w:rsid w:val="0284E1C2"/>
    <w:rsid w:val="028CCA80"/>
    <w:rsid w:val="02F353AE"/>
    <w:rsid w:val="03536DF2"/>
    <w:rsid w:val="04B73CB7"/>
    <w:rsid w:val="04CCB634"/>
    <w:rsid w:val="04DE6E3A"/>
    <w:rsid w:val="0524FCF3"/>
    <w:rsid w:val="052D4E93"/>
    <w:rsid w:val="05B04FFF"/>
    <w:rsid w:val="06377A92"/>
    <w:rsid w:val="063C9B61"/>
    <w:rsid w:val="066654D0"/>
    <w:rsid w:val="066CD1C9"/>
    <w:rsid w:val="06C4D79F"/>
    <w:rsid w:val="06CAF02D"/>
    <w:rsid w:val="0725E7DC"/>
    <w:rsid w:val="077D605D"/>
    <w:rsid w:val="07D14885"/>
    <w:rsid w:val="080BB151"/>
    <w:rsid w:val="0823FF7B"/>
    <w:rsid w:val="0877A17A"/>
    <w:rsid w:val="0889C424"/>
    <w:rsid w:val="08E60864"/>
    <w:rsid w:val="08E80EEA"/>
    <w:rsid w:val="09186D55"/>
    <w:rsid w:val="0947A348"/>
    <w:rsid w:val="0980B6F7"/>
    <w:rsid w:val="098EF9A9"/>
    <w:rsid w:val="09B31CC4"/>
    <w:rsid w:val="0A317711"/>
    <w:rsid w:val="0A78F3D5"/>
    <w:rsid w:val="0AEBB062"/>
    <w:rsid w:val="0B51F2AE"/>
    <w:rsid w:val="0B7EB77D"/>
    <w:rsid w:val="0C558840"/>
    <w:rsid w:val="0D6251AE"/>
    <w:rsid w:val="0DA993DF"/>
    <w:rsid w:val="0DB8AA67"/>
    <w:rsid w:val="0DC01264"/>
    <w:rsid w:val="0E8ADDCD"/>
    <w:rsid w:val="0E92E0F8"/>
    <w:rsid w:val="0E9C022A"/>
    <w:rsid w:val="0EBDACEE"/>
    <w:rsid w:val="0F123AFA"/>
    <w:rsid w:val="1051246F"/>
    <w:rsid w:val="11484096"/>
    <w:rsid w:val="11AB4B3C"/>
    <w:rsid w:val="11BF927F"/>
    <w:rsid w:val="11C3AD7F"/>
    <w:rsid w:val="11D2C035"/>
    <w:rsid w:val="12077BE0"/>
    <w:rsid w:val="12360697"/>
    <w:rsid w:val="1250E6CB"/>
    <w:rsid w:val="125CDE0F"/>
    <w:rsid w:val="12D79A3C"/>
    <w:rsid w:val="12E285C7"/>
    <w:rsid w:val="13794E6F"/>
    <w:rsid w:val="1388D967"/>
    <w:rsid w:val="13CBF37B"/>
    <w:rsid w:val="143740A2"/>
    <w:rsid w:val="1452506C"/>
    <w:rsid w:val="145295FB"/>
    <w:rsid w:val="1461B923"/>
    <w:rsid w:val="15167E1F"/>
    <w:rsid w:val="1540DA42"/>
    <w:rsid w:val="154DC87B"/>
    <w:rsid w:val="1567C3DC"/>
    <w:rsid w:val="15AFA8F0"/>
    <w:rsid w:val="15F96C6F"/>
    <w:rsid w:val="162F0F53"/>
    <w:rsid w:val="16CB4D18"/>
    <w:rsid w:val="16D7FEAA"/>
    <w:rsid w:val="16E0AFD8"/>
    <w:rsid w:val="172909DB"/>
    <w:rsid w:val="176B158C"/>
    <w:rsid w:val="17945510"/>
    <w:rsid w:val="17A3D5C5"/>
    <w:rsid w:val="17E2FE77"/>
    <w:rsid w:val="180566D8"/>
    <w:rsid w:val="1889D0A5"/>
    <w:rsid w:val="191C9961"/>
    <w:rsid w:val="192904DF"/>
    <w:rsid w:val="1962ADF5"/>
    <w:rsid w:val="19863BA5"/>
    <w:rsid w:val="19F9C3AD"/>
    <w:rsid w:val="1AA5DAAC"/>
    <w:rsid w:val="1AD8183E"/>
    <w:rsid w:val="1B368198"/>
    <w:rsid w:val="1BC82853"/>
    <w:rsid w:val="1BCF1D9F"/>
    <w:rsid w:val="1BF21376"/>
    <w:rsid w:val="1D13B7A2"/>
    <w:rsid w:val="1D162FC2"/>
    <w:rsid w:val="1D58DB34"/>
    <w:rsid w:val="1DDAA276"/>
    <w:rsid w:val="1E1A618B"/>
    <w:rsid w:val="1E5824A9"/>
    <w:rsid w:val="1E7307F6"/>
    <w:rsid w:val="1F2F2FCF"/>
    <w:rsid w:val="1F8E9021"/>
    <w:rsid w:val="1F9FD812"/>
    <w:rsid w:val="1FD4A7C5"/>
    <w:rsid w:val="1FFA21E0"/>
    <w:rsid w:val="202261CA"/>
    <w:rsid w:val="20693E35"/>
    <w:rsid w:val="2084A2B9"/>
    <w:rsid w:val="21206F13"/>
    <w:rsid w:val="2135B59E"/>
    <w:rsid w:val="2200E477"/>
    <w:rsid w:val="2274DAAB"/>
    <w:rsid w:val="227AFE60"/>
    <w:rsid w:val="2291C322"/>
    <w:rsid w:val="2296D92A"/>
    <w:rsid w:val="22B4201A"/>
    <w:rsid w:val="22FF4E6C"/>
    <w:rsid w:val="2316BFC8"/>
    <w:rsid w:val="23494C70"/>
    <w:rsid w:val="237B6326"/>
    <w:rsid w:val="239412B3"/>
    <w:rsid w:val="23C05093"/>
    <w:rsid w:val="249DE956"/>
    <w:rsid w:val="2508C2A2"/>
    <w:rsid w:val="252C7C2F"/>
    <w:rsid w:val="254193F5"/>
    <w:rsid w:val="25B2D298"/>
    <w:rsid w:val="25DC8C09"/>
    <w:rsid w:val="25E3C727"/>
    <w:rsid w:val="26080ED0"/>
    <w:rsid w:val="2632D87C"/>
    <w:rsid w:val="26407DA7"/>
    <w:rsid w:val="273B944D"/>
    <w:rsid w:val="276161D0"/>
    <w:rsid w:val="279D34BA"/>
    <w:rsid w:val="27A6D38E"/>
    <w:rsid w:val="27E4AB9B"/>
    <w:rsid w:val="284DC679"/>
    <w:rsid w:val="2881A0F5"/>
    <w:rsid w:val="2911E458"/>
    <w:rsid w:val="2917449C"/>
    <w:rsid w:val="292DF563"/>
    <w:rsid w:val="295D855F"/>
    <w:rsid w:val="29BE3985"/>
    <w:rsid w:val="2A2596E0"/>
    <w:rsid w:val="2ABD159E"/>
    <w:rsid w:val="2AC25796"/>
    <w:rsid w:val="2B4173C7"/>
    <w:rsid w:val="2BAAD9C8"/>
    <w:rsid w:val="2BD9B274"/>
    <w:rsid w:val="2BF3E478"/>
    <w:rsid w:val="2BFD360C"/>
    <w:rsid w:val="2C9A0287"/>
    <w:rsid w:val="2DC93D7C"/>
    <w:rsid w:val="2E078B83"/>
    <w:rsid w:val="2E36893D"/>
    <w:rsid w:val="2E61BE1B"/>
    <w:rsid w:val="2E715CB9"/>
    <w:rsid w:val="2E8FC7F3"/>
    <w:rsid w:val="2E93289F"/>
    <w:rsid w:val="2F504366"/>
    <w:rsid w:val="2F85769D"/>
    <w:rsid w:val="30A8BA36"/>
    <w:rsid w:val="31030095"/>
    <w:rsid w:val="31A7C8D3"/>
    <w:rsid w:val="31C17E21"/>
    <w:rsid w:val="31E02BD2"/>
    <w:rsid w:val="3201BEF3"/>
    <w:rsid w:val="32175EDB"/>
    <w:rsid w:val="323CA0D1"/>
    <w:rsid w:val="32C6C8CC"/>
    <w:rsid w:val="32F947D6"/>
    <w:rsid w:val="3311317A"/>
    <w:rsid w:val="332A59D7"/>
    <w:rsid w:val="33635912"/>
    <w:rsid w:val="336B0307"/>
    <w:rsid w:val="339777C2"/>
    <w:rsid w:val="33E502EE"/>
    <w:rsid w:val="33F2E7C6"/>
    <w:rsid w:val="34117246"/>
    <w:rsid w:val="34349A57"/>
    <w:rsid w:val="34521B52"/>
    <w:rsid w:val="347CF44C"/>
    <w:rsid w:val="34FD32A1"/>
    <w:rsid w:val="351A239D"/>
    <w:rsid w:val="352B02E9"/>
    <w:rsid w:val="3546D03F"/>
    <w:rsid w:val="354E1444"/>
    <w:rsid w:val="357BE69A"/>
    <w:rsid w:val="358AEFF5"/>
    <w:rsid w:val="358C2D86"/>
    <w:rsid w:val="35A002C1"/>
    <w:rsid w:val="35B5CAC3"/>
    <w:rsid w:val="35CCECC5"/>
    <w:rsid w:val="35EC6318"/>
    <w:rsid w:val="360C22E2"/>
    <w:rsid w:val="3647EE61"/>
    <w:rsid w:val="365A8324"/>
    <w:rsid w:val="36AA67EC"/>
    <w:rsid w:val="36D6A3E3"/>
    <w:rsid w:val="36E0688B"/>
    <w:rsid w:val="36FCF07D"/>
    <w:rsid w:val="372CF7AF"/>
    <w:rsid w:val="376858AF"/>
    <w:rsid w:val="3841E277"/>
    <w:rsid w:val="3890F976"/>
    <w:rsid w:val="3892ABC5"/>
    <w:rsid w:val="3A161431"/>
    <w:rsid w:val="3A46206D"/>
    <w:rsid w:val="3ACDF6B3"/>
    <w:rsid w:val="3AFBA177"/>
    <w:rsid w:val="3B0C6E9F"/>
    <w:rsid w:val="3B7CD494"/>
    <w:rsid w:val="3C5B90BF"/>
    <w:rsid w:val="3C6F1C59"/>
    <w:rsid w:val="3CB68A3F"/>
    <w:rsid w:val="3CB813C0"/>
    <w:rsid w:val="3CC0BD42"/>
    <w:rsid w:val="3CD5B7C4"/>
    <w:rsid w:val="3D4D3AFF"/>
    <w:rsid w:val="3E179E70"/>
    <w:rsid w:val="3F60698A"/>
    <w:rsid w:val="3F7CAC05"/>
    <w:rsid w:val="3F92ED0C"/>
    <w:rsid w:val="3F9D507E"/>
    <w:rsid w:val="40861BE1"/>
    <w:rsid w:val="40AEA81C"/>
    <w:rsid w:val="4208517A"/>
    <w:rsid w:val="42B4B99D"/>
    <w:rsid w:val="42BF5110"/>
    <w:rsid w:val="42C2F2B7"/>
    <w:rsid w:val="436ABEDD"/>
    <w:rsid w:val="437D43F3"/>
    <w:rsid w:val="44061D13"/>
    <w:rsid w:val="457B364A"/>
    <w:rsid w:val="45A35F90"/>
    <w:rsid w:val="46273EDA"/>
    <w:rsid w:val="4671EF8C"/>
    <w:rsid w:val="46F1948D"/>
    <w:rsid w:val="474B99FD"/>
    <w:rsid w:val="477EB5FA"/>
    <w:rsid w:val="47E79D4F"/>
    <w:rsid w:val="492495F6"/>
    <w:rsid w:val="492A0001"/>
    <w:rsid w:val="4937F213"/>
    <w:rsid w:val="49566026"/>
    <w:rsid w:val="49CADB08"/>
    <w:rsid w:val="4A8697FF"/>
    <w:rsid w:val="4AD6ACEA"/>
    <w:rsid w:val="4ADF936C"/>
    <w:rsid w:val="4B047ABB"/>
    <w:rsid w:val="4B72B3B4"/>
    <w:rsid w:val="4CB67322"/>
    <w:rsid w:val="4CBD500C"/>
    <w:rsid w:val="4D0BAD5D"/>
    <w:rsid w:val="4D102CCA"/>
    <w:rsid w:val="4D1F5E6B"/>
    <w:rsid w:val="4D5E0AE6"/>
    <w:rsid w:val="4DB3ADA6"/>
    <w:rsid w:val="4E192862"/>
    <w:rsid w:val="4EC4D7FE"/>
    <w:rsid w:val="4F4ACA23"/>
    <w:rsid w:val="4F9F97E4"/>
    <w:rsid w:val="4FAC353C"/>
    <w:rsid w:val="50440250"/>
    <w:rsid w:val="50B24848"/>
    <w:rsid w:val="50C82A8E"/>
    <w:rsid w:val="51CBA480"/>
    <w:rsid w:val="51E99B21"/>
    <w:rsid w:val="51F1817F"/>
    <w:rsid w:val="51F78F11"/>
    <w:rsid w:val="52795772"/>
    <w:rsid w:val="52EDED98"/>
    <w:rsid w:val="530CFE83"/>
    <w:rsid w:val="532D2B30"/>
    <w:rsid w:val="532F2CE8"/>
    <w:rsid w:val="535165B6"/>
    <w:rsid w:val="537FFD0B"/>
    <w:rsid w:val="53CBD8BE"/>
    <w:rsid w:val="5400D3D2"/>
    <w:rsid w:val="541EAEAA"/>
    <w:rsid w:val="5452D51A"/>
    <w:rsid w:val="54748AEA"/>
    <w:rsid w:val="548127D7"/>
    <w:rsid w:val="5493BCC7"/>
    <w:rsid w:val="552AA883"/>
    <w:rsid w:val="5531CC62"/>
    <w:rsid w:val="55644AA7"/>
    <w:rsid w:val="5729CC3C"/>
    <w:rsid w:val="5777A50D"/>
    <w:rsid w:val="57E7B057"/>
    <w:rsid w:val="580AC40E"/>
    <w:rsid w:val="58383074"/>
    <w:rsid w:val="58733762"/>
    <w:rsid w:val="5903CB90"/>
    <w:rsid w:val="59183808"/>
    <w:rsid w:val="5925140E"/>
    <w:rsid w:val="593A1076"/>
    <w:rsid w:val="599A8A72"/>
    <w:rsid w:val="59E142E9"/>
    <w:rsid w:val="5A53B41D"/>
    <w:rsid w:val="5AEB1EB2"/>
    <w:rsid w:val="5AFFF055"/>
    <w:rsid w:val="5B514DAD"/>
    <w:rsid w:val="5B68743C"/>
    <w:rsid w:val="5B692D0E"/>
    <w:rsid w:val="5B7674D8"/>
    <w:rsid w:val="5C07DBD9"/>
    <w:rsid w:val="5C0BBA4A"/>
    <w:rsid w:val="5C1441DB"/>
    <w:rsid w:val="5C246D0A"/>
    <w:rsid w:val="5CBFF323"/>
    <w:rsid w:val="5DE1A1E6"/>
    <w:rsid w:val="5E3E1D6B"/>
    <w:rsid w:val="5E579A0D"/>
    <w:rsid w:val="5F7DDE19"/>
    <w:rsid w:val="5FA9DA71"/>
    <w:rsid w:val="6097C998"/>
    <w:rsid w:val="60BEDF80"/>
    <w:rsid w:val="6157AB47"/>
    <w:rsid w:val="629162D9"/>
    <w:rsid w:val="6291E638"/>
    <w:rsid w:val="62BAA215"/>
    <w:rsid w:val="634E72D4"/>
    <w:rsid w:val="63A27CE2"/>
    <w:rsid w:val="644D1BB1"/>
    <w:rsid w:val="6477F8DE"/>
    <w:rsid w:val="64CA192D"/>
    <w:rsid w:val="64F8EEF8"/>
    <w:rsid w:val="651BD887"/>
    <w:rsid w:val="651D5A27"/>
    <w:rsid w:val="6522ADEF"/>
    <w:rsid w:val="65597B6D"/>
    <w:rsid w:val="65CEE1C5"/>
    <w:rsid w:val="65DF6538"/>
    <w:rsid w:val="662B1DA0"/>
    <w:rsid w:val="662CB411"/>
    <w:rsid w:val="662F6F7B"/>
    <w:rsid w:val="66BA56AE"/>
    <w:rsid w:val="66CD39B1"/>
    <w:rsid w:val="670F81CA"/>
    <w:rsid w:val="678929BE"/>
    <w:rsid w:val="67CE4D12"/>
    <w:rsid w:val="67DC632C"/>
    <w:rsid w:val="67FA255A"/>
    <w:rsid w:val="6922E489"/>
    <w:rsid w:val="6952E460"/>
    <w:rsid w:val="6A0AC1C7"/>
    <w:rsid w:val="6A10D5FB"/>
    <w:rsid w:val="6A8868CA"/>
    <w:rsid w:val="6AC0F0BC"/>
    <w:rsid w:val="6B05D5F6"/>
    <w:rsid w:val="6B2C22B2"/>
    <w:rsid w:val="6B8D1CD4"/>
    <w:rsid w:val="6BBFDDFD"/>
    <w:rsid w:val="6C405EAD"/>
    <w:rsid w:val="6CC27767"/>
    <w:rsid w:val="6CF9CE88"/>
    <w:rsid w:val="6D1C1B9D"/>
    <w:rsid w:val="6D8016DE"/>
    <w:rsid w:val="6DAFDB36"/>
    <w:rsid w:val="6DEB28DB"/>
    <w:rsid w:val="6E30A53C"/>
    <w:rsid w:val="6E40D9DC"/>
    <w:rsid w:val="6E63923E"/>
    <w:rsid w:val="6F1056F5"/>
    <w:rsid w:val="6F5FAF3E"/>
    <w:rsid w:val="6F7A83B3"/>
    <w:rsid w:val="6F81B432"/>
    <w:rsid w:val="6FAF1DA3"/>
    <w:rsid w:val="6FBA8F61"/>
    <w:rsid w:val="6FEE96DF"/>
    <w:rsid w:val="7040D2BE"/>
    <w:rsid w:val="70C4AC22"/>
    <w:rsid w:val="7201EAA4"/>
    <w:rsid w:val="723E4B85"/>
    <w:rsid w:val="72946CC3"/>
    <w:rsid w:val="72A3F3DE"/>
    <w:rsid w:val="72D1D8C2"/>
    <w:rsid w:val="734F915D"/>
    <w:rsid w:val="7352689D"/>
    <w:rsid w:val="74E71A7D"/>
    <w:rsid w:val="751115C1"/>
    <w:rsid w:val="75406306"/>
    <w:rsid w:val="75409645"/>
    <w:rsid w:val="7581C93C"/>
    <w:rsid w:val="758D993E"/>
    <w:rsid w:val="75F8B729"/>
    <w:rsid w:val="77BE380B"/>
    <w:rsid w:val="7806EFCF"/>
    <w:rsid w:val="781D5BB1"/>
    <w:rsid w:val="787326D0"/>
    <w:rsid w:val="78940069"/>
    <w:rsid w:val="78F44343"/>
    <w:rsid w:val="78F98D7C"/>
    <w:rsid w:val="790818C4"/>
    <w:rsid w:val="79FE5203"/>
    <w:rsid w:val="79FF831B"/>
    <w:rsid w:val="7A6D74CD"/>
    <w:rsid w:val="7B2969FE"/>
    <w:rsid w:val="7B30A85B"/>
    <w:rsid w:val="7B751DF0"/>
    <w:rsid w:val="7BB4A700"/>
    <w:rsid w:val="7BB5E5FC"/>
    <w:rsid w:val="7C22BD33"/>
    <w:rsid w:val="7C4CB5C8"/>
    <w:rsid w:val="7CFDB83D"/>
    <w:rsid w:val="7D3A755D"/>
    <w:rsid w:val="7DF913A3"/>
    <w:rsid w:val="7E490F36"/>
    <w:rsid w:val="7EB1C7A4"/>
    <w:rsid w:val="7F22AF0D"/>
    <w:rsid w:val="7FA92C4C"/>
    <w:rsid w:val="7FBAEC2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308232FC-D534-4BBD-9F05-6C0C3B3FD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C6"/>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4D37C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4D37C6"/>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4D37C6"/>
    <w:pPr>
      <w:outlineLvl w:val="2"/>
    </w:pPr>
    <w:rPr>
      <w:b/>
      <w:bCs/>
      <w:sz w:val="22"/>
      <w:szCs w:val="24"/>
    </w:rPr>
  </w:style>
  <w:style w:type="paragraph" w:styleId="Heading4">
    <w:name w:val="heading 4"/>
    <w:basedOn w:val="Normal"/>
    <w:next w:val="Normal"/>
    <w:link w:val="Heading4Char"/>
    <w:uiPriority w:val="9"/>
    <w:unhideWhenUsed/>
    <w:qFormat/>
    <w:rsid w:val="004D37C6"/>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4D37C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37C6"/>
  </w:style>
  <w:style w:type="character" w:customStyle="1" w:styleId="Heading1Char">
    <w:name w:val="Heading 1 Char"/>
    <w:basedOn w:val="DefaultParagraphFont"/>
    <w:link w:val="Heading1"/>
    <w:locked/>
    <w:rsid w:val="004D37C6"/>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4D37C6"/>
    <w:rPr>
      <w:rFonts w:ascii="Graphik" w:eastAsiaTheme="majorEastAsia" w:hAnsi="Graphik" w:cstheme="majorBidi"/>
      <w:b/>
      <w:bCs/>
      <w:color w:val="7030A0"/>
      <w:sz w:val="26"/>
      <w:szCs w:val="24"/>
      <w:lang w:val="en-US"/>
      <w14:ligatures w14:val="standardContextual"/>
    </w:rPr>
  </w:style>
  <w:style w:type="character" w:customStyle="1" w:styleId="Heading3Char">
    <w:name w:val="Heading 3 Char"/>
    <w:basedOn w:val="DefaultParagraphFont"/>
    <w:link w:val="Heading3"/>
    <w:uiPriority w:val="9"/>
    <w:locked/>
    <w:rsid w:val="004D37C6"/>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4D37C6"/>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4D37C6"/>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4D37C6"/>
    <w:pPr>
      <w:spacing w:after="100"/>
      <w:ind w:left="200"/>
    </w:pPr>
  </w:style>
  <w:style w:type="paragraph" w:styleId="TOC3">
    <w:name w:val="toc 3"/>
    <w:basedOn w:val="Normal"/>
    <w:next w:val="Normal"/>
    <w:autoRedefine/>
    <w:uiPriority w:val="39"/>
    <w:unhideWhenUsed/>
    <w:rsid w:val="004D37C6"/>
    <w:pPr>
      <w:spacing w:after="100"/>
      <w:ind w:left="400"/>
    </w:pPr>
  </w:style>
  <w:style w:type="character" w:styleId="Hyperlink">
    <w:name w:val="Hyperlink"/>
    <w:basedOn w:val="DefaultParagraphFont"/>
    <w:uiPriority w:val="99"/>
    <w:unhideWhenUsed/>
    <w:rsid w:val="004D37C6"/>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4D37C6"/>
    <w:pPr>
      <w:spacing w:after="100"/>
    </w:p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4D37C6"/>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D37C6"/>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4D37C6"/>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4D37C6"/>
    <w:rPr>
      <w:rFonts w:ascii="Graphik" w:eastAsiaTheme="minorHAnsi" w:hAnsi="Graphik" w:cstheme="minorBidi"/>
      <w:sz w:val="20"/>
      <w:lang w:val="en-US"/>
      <w14:ligatures w14:val="standardContextual"/>
    </w:rPr>
  </w:style>
  <w:style w:type="paragraph" w:styleId="NormalIndent">
    <w:name w:val="Normal Indent"/>
    <w:basedOn w:val="Normal"/>
    <w:uiPriority w:val="99"/>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4D37C6"/>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4D37C6"/>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4D37C6"/>
    <w:pPr>
      <w:spacing w:after="0"/>
    </w:pPr>
  </w:style>
  <w:style w:type="character" w:customStyle="1" w:styleId="TightChar">
    <w:name w:val="Tight Char"/>
    <w:basedOn w:val="DefaultParagraphFont"/>
    <w:link w:val="Tight"/>
    <w:rsid w:val="004D37C6"/>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4D37C6"/>
    <w:pPr>
      <w:jc w:val="center"/>
    </w:pPr>
    <w:rPr>
      <w:b/>
      <w:bCs/>
      <w:sz w:val="56"/>
      <w:szCs w:val="72"/>
    </w:rPr>
  </w:style>
  <w:style w:type="character" w:customStyle="1" w:styleId="ProductNameChar">
    <w:name w:val="Product_Name Char"/>
    <w:basedOn w:val="DefaultParagraphFont"/>
    <w:link w:val="ProductName"/>
    <w:rsid w:val="004D37C6"/>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4D37C6"/>
    <w:rPr>
      <w:sz w:val="36"/>
      <w:szCs w:val="40"/>
    </w:rPr>
  </w:style>
  <w:style w:type="character" w:customStyle="1" w:styleId="DocumentTypeChar">
    <w:name w:val="Document_Type Char"/>
    <w:basedOn w:val="ProductNameChar"/>
    <w:link w:val="DocumentType"/>
    <w:rsid w:val="004D37C6"/>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4D37C6"/>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4D37C6"/>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4D37C6"/>
    <w:pPr>
      <w:spacing w:before="100" w:beforeAutospacing="1" w:after="0"/>
      <w:jc w:val="left"/>
    </w:pPr>
  </w:style>
  <w:style w:type="character" w:customStyle="1" w:styleId="TightLeftAlignedChar">
    <w:name w:val="Tight_Left_Aligned Char"/>
    <w:basedOn w:val="DefaultParagraphFont"/>
    <w:link w:val="TightLeftAligned"/>
    <w:rsid w:val="004D37C6"/>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4D37C6"/>
    <w:pPr>
      <w:spacing w:before="100" w:beforeAutospacing="1" w:after="0"/>
    </w:pPr>
    <w:rPr>
      <w:b/>
      <w:bCs/>
    </w:rPr>
  </w:style>
  <w:style w:type="character" w:customStyle="1" w:styleId="TableHeaderChar">
    <w:name w:val="Table_Header Char"/>
    <w:basedOn w:val="DefaultParagraphFont"/>
    <w:link w:val="TableHeader"/>
    <w:rsid w:val="004D37C6"/>
    <w:rPr>
      <w:rFonts w:ascii="Graphik" w:eastAsiaTheme="minorHAnsi" w:hAnsi="Graphik" w:cstheme="minorBidi"/>
      <w:b/>
      <w:bCs/>
      <w:sz w:val="20"/>
      <w:lang w:val="en-US"/>
      <w14:ligatures w14:val="standardContextual"/>
    </w:rPr>
  </w:style>
  <w:style w:type="table" w:customStyle="1" w:styleId="TableGridLight1">
    <w:name w:val="Table Grid Light1"/>
    <w:basedOn w:val="TableNormal"/>
    <w:next w:val="TableGridLight"/>
    <w:uiPriority w:val="40"/>
    <w:rsid w:val="00CD754E"/>
    <w:pPr>
      <w:spacing w:after="0" w:line="240" w:lineRule="auto"/>
      <w:jc w:val="both"/>
    </w:pPr>
    <w:rPr>
      <w:rFonts w:ascii="Calibri" w:eastAsia="Yu Mincho" w:hAnsi="Calibri" w:cs="Times New Roman"/>
      <w:kern w:val="0"/>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62076">
      <w:bodyDiv w:val="1"/>
      <w:marLeft w:val="0"/>
      <w:marRight w:val="0"/>
      <w:marTop w:val="0"/>
      <w:marBottom w:val="0"/>
      <w:divBdr>
        <w:top w:val="none" w:sz="0" w:space="0" w:color="auto"/>
        <w:left w:val="none" w:sz="0" w:space="0" w:color="auto"/>
        <w:bottom w:val="none" w:sz="0" w:space="0" w:color="auto"/>
        <w:right w:val="none" w:sz="0" w:space="0" w:color="auto"/>
      </w:divBdr>
      <w:divsChild>
        <w:div w:id="1919557304">
          <w:marLeft w:val="0"/>
          <w:marRight w:val="0"/>
          <w:marTop w:val="0"/>
          <w:marBottom w:val="0"/>
          <w:divBdr>
            <w:top w:val="none" w:sz="0" w:space="0" w:color="auto"/>
            <w:left w:val="none" w:sz="0" w:space="0" w:color="auto"/>
            <w:bottom w:val="none" w:sz="0" w:space="0" w:color="auto"/>
            <w:right w:val="none" w:sz="0" w:space="0" w:color="auto"/>
          </w:divBdr>
        </w:div>
      </w:divsChild>
    </w:div>
    <w:div w:id="43524924">
      <w:bodyDiv w:val="1"/>
      <w:marLeft w:val="0"/>
      <w:marRight w:val="0"/>
      <w:marTop w:val="0"/>
      <w:marBottom w:val="0"/>
      <w:divBdr>
        <w:top w:val="none" w:sz="0" w:space="0" w:color="auto"/>
        <w:left w:val="none" w:sz="0" w:space="0" w:color="auto"/>
        <w:bottom w:val="none" w:sz="0" w:space="0" w:color="auto"/>
        <w:right w:val="none" w:sz="0" w:space="0" w:color="auto"/>
      </w:divBdr>
    </w:div>
    <w:div w:id="44111508">
      <w:bodyDiv w:val="1"/>
      <w:marLeft w:val="0"/>
      <w:marRight w:val="0"/>
      <w:marTop w:val="0"/>
      <w:marBottom w:val="0"/>
      <w:divBdr>
        <w:top w:val="none" w:sz="0" w:space="0" w:color="auto"/>
        <w:left w:val="none" w:sz="0" w:space="0" w:color="auto"/>
        <w:bottom w:val="none" w:sz="0" w:space="0" w:color="auto"/>
        <w:right w:val="none" w:sz="0" w:space="0" w:color="auto"/>
      </w:divBdr>
    </w:div>
    <w:div w:id="47730717">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59179937">
      <w:bodyDiv w:val="1"/>
      <w:marLeft w:val="0"/>
      <w:marRight w:val="0"/>
      <w:marTop w:val="0"/>
      <w:marBottom w:val="0"/>
      <w:divBdr>
        <w:top w:val="none" w:sz="0" w:space="0" w:color="auto"/>
        <w:left w:val="none" w:sz="0" w:space="0" w:color="auto"/>
        <w:bottom w:val="none" w:sz="0" w:space="0" w:color="auto"/>
        <w:right w:val="none" w:sz="0" w:space="0" w:color="auto"/>
      </w:divBdr>
    </w:div>
    <w:div w:id="97649601">
      <w:bodyDiv w:val="1"/>
      <w:marLeft w:val="0"/>
      <w:marRight w:val="0"/>
      <w:marTop w:val="0"/>
      <w:marBottom w:val="0"/>
      <w:divBdr>
        <w:top w:val="none" w:sz="0" w:space="0" w:color="auto"/>
        <w:left w:val="none" w:sz="0" w:space="0" w:color="auto"/>
        <w:bottom w:val="none" w:sz="0" w:space="0" w:color="auto"/>
        <w:right w:val="none" w:sz="0" w:space="0" w:color="auto"/>
      </w:divBdr>
    </w:div>
    <w:div w:id="99033528">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02842924">
      <w:bodyDiv w:val="1"/>
      <w:marLeft w:val="0"/>
      <w:marRight w:val="0"/>
      <w:marTop w:val="0"/>
      <w:marBottom w:val="0"/>
      <w:divBdr>
        <w:top w:val="none" w:sz="0" w:space="0" w:color="auto"/>
        <w:left w:val="none" w:sz="0" w:space="0" w:color="auto"/>
        <w:bottom w:val="none" w:sz="0" w:space="0" w:color="auto"/>
        <w:right w:val="none" w:sz="0" w:space="0" w:color="auto"/>
      </w:divBdr>
    </w:div>
    <w:div w:id="106580996">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13139227">
      <w:bodyDiv w:val="1"/>
      <w:marLeft w:val="0"/>
      <w:marRight w:val="0"/>
      <w:marTop w:val="0"/>
      <w:marBottom w:val="0"/>
      <w:divBdr>
        <w:top w:val="none" w:sz="0" w:space="0" w:color="auto"/>
        <w:left w:val="none" w:sz="0" w:space="0" w:color="auto"/>
        <w:bottom w:val="none" w:sz="0" w:space="0" w:color="auto"/>
        <w:right w:val="none" w:sz="0" w:space="0" w:color="auto"/>
      </w:divBdr>
    </w:div>
    <w:div w:id="152377546">
      <w:bodyDiv w:val="1"/>
      <w:marLeft w:val="0"/>
      <w:marRight w:val="0"/>
      <w:marTop w:val="0"/>
      <w:marBottom w:val="0"/>
      <w:divBdr>
        <w:top w:val="none" w:sz="0" w:space="0" w:color="auto"/>
        <w:left w:val="none" w:sz="0" w:space="0" w:color="auto"/>
        <w:bottom w:val="none" w:sz="0" w:space="0" w:color="auto"/>
        <w:right w:val="none" w:sz="0" w:space="0" w:color="auto"/>
      </w:divBdr>
    </w:div>
    <w:div w:id="161238877">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0244501">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3323889">
      <w:bodyDiv w:val="1"/>
      <w:marLeft w:val="0"/>
      <w:marRight w:val="0"/>
      <w:marTop w:val="0"/>
      <w:marBottom w:val="0"/>
      <w:divBdr>
        <w:top w:val="none" w:sz="0" w:space="0" w:color="auto"/>
        <w:left w:val="none" w:sz="0" w:space="0" w:color="auto"/>
        <w:bottom w:val="none" w:sz="0" w:space="0" w:color="auto"/>
        <w:right w:val="none" w:sz="0" w:space="0" w:color="auto"/>
      </w:divBdr>
    </w:div>
    <w:div w:id="207687247">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312842">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32859119">
      <w:bodyDiv w:val="1"/>
      <w:marLeft w:val="0"/>
      <w:marRight w:val="0"/>
      <w:marTop w:val="0"/>
      <w:marBottom w:val="0"/>
      <w:divBdr>
        <w:top w:val="none" w:sz="0" w:space="0" w:color="auto"/>
        <w:left w:val="none" w:sz="0" w:space="0" w:color="auto"/>
        <w:bottom w:val="none" w:sz="0" w:space="0" w:color="auto"/>
        <w:right w:val="none" w:sz="0" w:space="0" w:color="auto"/>
      </w:divBdr>
    </w:div>
    <w:div w:id="241525001">
      <w:bodyDiv w:val="1"/>
      <w:marLeft w:val="0"/>
      <w:marRight w:val="0"/>
      <w:marTop w:val="0"/>
      <w:marBottom w:val="0"/>
      <w:divBdr>
        <w:top w:val="none" w:sz="0" w:space="0" w:color="auto"/>
        <w:left w:val="none" w:sz="0" w:space="0" w:color="auto"/>
        <w:bottom w:val="none" w:sz="0" w:space="0" w:color="auto"/>
        <w:right w:val="none" w:sz="0" w:space="0" w:color="auto"/>
      </w:divBdr>
    </w:div>
    <w:div w:id="244653873">
      <w:bodyDiv w:val="1"/>
      <w:marLeft w:val="0"/>
      <w:marRight w:val="0"/>
      <w:marTop w:val="0"/>
      <w:marBottom w:val="0"/>
      <w:divBdr>
        <w:top w:val="none" w:sz="0" w:space="0" w:color="auto"/>
        <w:left w:val="none" w:sz="0" w:space="0" w:color="auto"/>
        <w:bottom w:val="none" w:sz="0" w:space="0" w:color="auto"/>
        <w:right w:val="none" w:sz="0" w:space="0" w:color="auto"/>
      </w:divBdr>
    </w:div>
    <w:div w:id="274407623">
      <w:bodyDiv w:val="1"/>
      <w:marLeft w:val="0"/>
      <w:marRight w:val="0"/>
      <w:marTop w:val="0"/>
      <w:marBottom w:val="0"/>
      <w:divBdr>
        <w:top w:val="none" w:sz="0" w:space="0" w:color="auto"/>
        <w:left w:val="none" w:sz="0" w:space="0" w:color="auto"/>
        <w:bottom w:val="none" w:sz="0" w:space="0" w:color="auto"/>
        <w:right w:val="none" w:sz="0" w:space="0" w:color="auto"/>
      </w:divBdr>
    </w:div>
    <w:div w:id="281696448">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16958670">
      <w:bodyDiv w:val="1"/>
      <w:marLeft w:val="0"/>
      <w:marRight w:val="0"/>
      <w:marTop w:val="0"/>
      <w:marBottom w:val="0"/>
      <w:divBdr>
        <w:top w:val="none" w:sz="0" w:space="0" w:color="auto"/>
        <w:left w:val="none" w:sz="0" w:space="0" w:color="auto"/>
        <w:bottom w:val="none" w:sz="0" w:space="0" w:color="auto"/>
        <w:right w:val="none" w:sz="0" w:space="0" w:color="auto"/>
      </w:divBdr>
    </w:div>
    <w:div w:id="328362451">
      <w:bodyDiv w:val="1"/>
      <w:marLeft w:val="0"/>
      <w:marRight w:val="0"/>
      <w:marTop w:val="0"/>
      <w:marBottom w:val="0"/>
      <w:divBdr>
        <w:top w:val="none" w:sz="0" w:space="0" w:color="auto"/>
        <w:left w:val="none" w:sz="0" w:space="0" w:color="auto"/>
        <w:bottom w:val="none" w:sz="0" w:space="0" w:color="auto"/>
        <w:right w:val="none" w:sz="0" w:space="0" w:color="auto"/>
      </w:divBdr>
    </w:div>
    <w:div w:id="333803261">
      <w:bodyDiv w:val="1"/>
      <w:marLeft w:val="0"/>
      <w:marRight w:val="0"/>
      <w:marTop w:val="0"/>
      <w:marBottom w:val="0"/>
      <w:divBdr>
        <w:top w:val="none" w:sz="0" w:space="0" w:color="auto"/>
        <w:left w:val="none" w:sz="0" w:space="0" w:color="auto"/>
        <w:bottom w:val="none" w:sz="0" w:space="0" w:color="auto"/>
        <w:right w:val="none" w:sz="0" w:space="0" w:color="auto"/>
      </w:divBdr>
    </w:div>
    <w:div w:id="365176665">
      <w:bodyDiv w:val="1"/>
      <w:marLeft w:val="0"/>
      <w:marRight w:val="0"/>
      <w:marTop w:val="0"/>
      <w:marBottom w:val="0"/>
      <w:divBdr>
        <w:top w:val="none" w:sz="0" w:space="0" w:color="auto"/>
        <w:left w:val="none" w:sz="0" w:space="0" w:color="auto"/>
        <w:bottom w:val="none" w:sz="0" w:space="0" w:color="auto"/>
        <w:right w:val="none" w:sz="0" w:space="0" w:color="auto"/>
      </w:divBdr>
    </w:div>
    <w:div w:id="387580327">
      <w:bodyDiv w:val="1"/>
      <w:marLeft w:val="0"/>
      <w:marRight w:val="0"/>
      <w:marTop w:val="0"/>
      <w:marBottom w:val="0"/>
      <w:divBdr>
        <w:top w:val="none" w:sz="0" w:space="0" w:color="auto"/>
        <w:left w:val="none" w:sz="0" w:space="0" w:color="auto"/>
        <w:bottom w:val="none" w:sz="0" w:space="0" w:color="auto"/>
        <w:right w:val="none" w:sz="0" w:space="0" w:color="auto"/>
      </w:divBdr>
    </w:div>
    <w:div w:id="401290619">
      <w:bodyDiv w:val="1"/>
      <w:marLeft w:val="0"/>
      <w:marRight w:val="0"/>
      <w:marTop w:val="0"/>
      <w:marBottom w:val="0"/>
      <w:divBdr>
        <w:top w:val="none" w:sz="0" w:space="0" w:color="auto"/>
        <w:left w:val="none" w:sz="0" w:space="0" w:color="auto"/>
        <w:bottom w:val="none" w:sz="0" w:space="0" w:color="auto"/>
        <w:right w:val="none" w:sz="0" w:space="0" w:color="auto"/>
      </w:divBdr>
    </w:div>
    <w:div w:id="470951697">
      <w:bodyDiv w:val="1"/>
      <w:marLeft w:val="0"/>
      <w:marRight w:val="0"/>
      <w:marTop w:val="0"/>
      <w:marBottom w:val="0"/>
      <w:divBdr>
        <w:top w:val="none" w:sz="0" w:space="0" w:color="auto"/>
        <w:left w:val="none" w:sz="0" w:space="0" w:color="auto"/>
        <w:bottom w:val="none" w:sz="0" w:space="0" w:color="auto"/>
        <w:right w:val="none" w:sz="0" w:space="0" w:color="auto"/>
      </w:divBdr>
    </w:div>
    <w:div w:id="508451859">
      <w:bodyDiv w:val="1"/>
      <w:marLeft w:val="0"/>
      <w:marRight w:val="0"/>
      <w:marTop w:val="0"/>
      <w:marBottom w:val="0"/>
      <w:divBdr>
        <w:top w:val="none" w:sz="0" w:space="0" w:color="auto"/>
        <w:left w:val="none" w:sz="0" w:space="0" w:color="auto"/>
        <w:bottom w:val="none" w:sz="0" w:space="0" w:color="auto"/>
        <w:right w:val="none" w:sz="0" w:space="0" w:color="auto"/>
      </w:divBdr>
    </w:div>
    <w:div w:id="509299587">
      <w:bodyDiv w:val="1"/>
      <w:marLeft w:val="0"/>
      <w:marRight w:val="0"/>
      <w:marTop w:val="0"/>
      <w:marBottom w:val="0"/>
      <w:divBdr>
        <w:top w:val="none" w:sz="0" w:space="0" w:color="auto"/>
        <w:left w:val="none" w:sz="0" w:space="0" w:color="auto"/>
        <w:bottom w:val="none" w:sz="0" w:space="0" w:color="auto"/>
        <w:right w:val="none" w:sz="0" w:space="0" w:color="auto"/>
      </w:divBdr>
    </w:div>
    <w:div w:id="528421932">
      <w:bodyDiv w:val="1"/>
      <w:marLeft w:val="0"/>
      <w:marRight w:val="0"/>
      <w:marTop w:val="0"/>
      <w:marBottom w:val="0"/>
      <w:divBdr>
        <w:top w:val="none" w:sz="0" w:space="0" w:color="auto"/>
        <w:left w:val="none" w:sz="0" w:space="0" w:color="auto"/>
        <w:bottom w:val="none" w:sz="0" w:space="0" w:color="auto"/>
        <w:right w:val="none" w:sz="0" w:space="0" w:color="auto"/>
      </w:divBdr>
    </w:div>
    <w:div w:id="553276882">
      <w:bodyDiv w:val="1"/>
      <w:marLeft w:val="0"/>
      <w:marRight w:val="0"/>
      <w:marTop w:val="0"/>
      <w:marBottom w:val="0"/>
      <w:divBdr>
        <w:top w:val="none" w:sz="0" w:space="0" w:color="auto"/>
        <w:left w:val="none" w:sz="0" w:space="0" w:color="auto"/>
        <w:bottom w:val="none" w:sz="0" w:space="0" w:color="auto"/>
        <w:right w:val="none" w:sz="0" w:space="0" w:color="auto"/>
      </w:divBdr>
    </w:div>
    <w:div w:id="560098012">
      <w:bodyDiv w:val="1"/>
      <w:marLeft w:val="0"/>
      <w:marRight w:val="0"/>
      <w:marTop w:val="0"/>
      <w:marBottom w:val="0"/>
      <w:divBdr>
        <w:top w:val="none" w:sz="0" w:space="0" w:color="auto"/>
        <w:left w:val="none" w:sz="0" w:space="0" w:color="auto"/>
        <w:bottom w:val="none" w:sz="0" w:space="0" w:color="auto"/>
        <w:right w:val="none" w:sz="0" w:space="0" w:color="auto"/>
      </w:divBdr>
    </w:div>
    <w:div w:id="585384861">
      <w:bodyDiv w:val="1"/>
      <w:marLeft w:val="0"/>
      <w:marRight w:val="0"/>
      <w:marTop w:val="0"/>
      <w:marBottom w:val="0"/>
      <w:divBdr>
        <w:top w:val="none" w:sz="0" w:space="0" w:color="auto"/>
        <w:left w:val="none" w:sz="0" w:space="0" w:color="auto"/>
        <w:bottom w:val="none" w:sz="0" w:space="0" w:color="auto"/>
        <w:right w:val="none" w:sz="0" w:space="0" w:color="auto"/>
      </w:divBdr>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414">
      <w:bodyDiv w:val="1"/>
      <w:marLeft w:val="0"/>
      <w:marRight w:val="0"/>
      <w:marTop w:val="0"/>
      <w:marBottom w:val="0"/>
      <w:divBdr>
        <w:top w:val="none" w:sz="0" w:space="0" w:color="auto"/>
        <w:left w:val="none" w:sz="0" w:space="0" w:color="auto"/>
        <w:bottom w:val="none" w:sz="0" w:space="0" w:color="auto"/>
        <w:right w:val="none" w:sz="0" w:space="0" w:color="auto"/>
      </w:divBdr>
      <w:divsChild>
        <w:div w:id="403603382">
          <w:marLeft w:val="0"/>
          <w:marRight w:val="0"/>
          <w:marTop w:val="0"/>
          <w:marBottom w:val="0"/>
          <w:divBdr>
            <w:top w:val="none" w:sz="0" w:space="0" w:color="auto"/>
            <w:left w:val="none" w:sz="0" w:space="0" w:color="auto"/>
            <w:bottom w:val="none" w:sz="0" w:space="0" w:color="auto"/>
            <w:right w:val="none" w:sz="0" w:space="0" w:color="auto"/>
          </w:divBdr>
        </w:div>
      </w:divsChild>
    </w:div>
    <w:div w:id="635646284">
      <w:bodyDiv w:val="1"/>
      <w:marLeft w:val="0"/>
      <w:marRight w:val="0"/>
      <w:marTop w:val="0"/>
      <w:marBottom w:val="0"/>
      <w:divBdr>
        <w:top w:val="none" w:sz="0" w:space="0" w:color="auto"/>
        <w:left w:val="none" w:sz="0" w:space="0" w:color="auto"/>
        <w:bottom w:val="none" w:sz="0" w:space="0" w:color="auto"/>
        <w:right w:val="none" w:sz="0" w:space="0" w:color="auto"/>
      </w:divBdr>
    </w:div>
    <w:div w:id="679161032">
      <w:bodyDiv w:val="1"/>
      <w:marLeft w:val="0"/>
      <w:marRight w:val="0"/>
      <w:marTop w:val="0"/>
      <w:marBottom w:val="0"/>
      <w:divBdr>
        <w:top w:val="none" w:sz="0" w:space="0" w:color="auto"/>
        <w:left w:val="none" w:sz="0" w:space="0" w:color="auto"/>
        <w:bottom w:val="none" w:sz="0" w:space="0" w:color="auto"/>
        <w:right w:val="none" w:sz="0" w:space="0" w:color="auto"/>
      </w:divBdr>
    </w:div>
    <w:div w:id="701518181">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06831217">
      <w:bodyDiv w:val="1"/>
      <w:marLeft w:val="0"/>
      <w:marRight w:val="0"/>
      <w:marTop w:val="0"/>
      <w:marBottom w:val="0"/>
      <w:divBdr>
        <w:top w:val="none" w:sz="0" w:space="0" w:color="auto"/>
        <w:left w:val="none" w:sz="0" w:space="0" w:color="auto"/>
        <w:bottom w:val="none" w:sz="0" w:space="0" w:color="auto"/>
        <w:right w:val="none" w:sz="0" w:space="0" w:color="auto"/>
      </w:divBdr>
    </w:div>
    <w:div w:id="707218749">
      <w:bodyDiv w:val="1"/>
      <w:marLeft w:val="0"/>
      <w:marRight w:val="0"/>
      <w:marTop w:val="0"/>
      <w:marBottom w:val="0"/>
      <w:divBdr>
        <w:top w:val="none" w:sz="0" w:space="0" w:color="auto"/>
        <w:left w:val="none" w:sz="0" w:space="0" w:color="auto"/>
        <w:bottom w:val="none" w:sz="0" w:space="0" w:color="auto"/>
        <w:right w:val="none" w:sz="0" w:space="0" w:color="auto"/>
      </w:divBdr>
    </w:div>
    <w:div w:id="720399987">
      <w:bodyDiv w:val="1"/>
      <w:marLeft w:val="0"/>
      <w:marRight w:val="0"/>
      <w:marTop w:val="0"/>
      <w:marBottom w:val="0"/>
      <w:divBdr>
        <w:top w:val="none" w:sz="0" w:space="0" w:color="auto"/>
        <w:left w:val="none" w:sz="0" w:space="0" w:color="auto"/>
        <w:bottom w:val="none" w:sz="0" w:space="0" w:color="auto"/>
        <w:right w:val="none" w:sz="0" w:space="0" w:color="auto"/>
      </w:divBdr>
    </w:div>
    <w:div w:id="722951284">
      <w:bodyDiv w:val="1"/>
      <w:marLeft w:val="0"/>
      <w:marRight w:val="0"/>
      <w:marTop w:val="0"/>
      <w:marBottom w:val="0"/>
      <w:divBdr>
        <w:top w:val="none" w:sz="0" w:space="0" w:color="auto"/>
        <w:left w:val="none" w:sz="0" w:space="0" w:color="auto"/>
        <w:bottom w:val="none" w:sz="0" w:space="0" w:color="auto"/>
        <w:right w:val="none" w:sz="0" w:space="0" w:color="auto"/>
      </w:divBdr>
    </w:div>
    <w:div w:id="767654097">
      <w:bodyDiv w:val="1"/>
      <w:marLeft w:val="0"/>
      <w:marRight w:val="0"/>
      <w:marTop w:val="0"/>
      <w:marBottom w:val="0"/>
      <w:divBdr>
        <w:top w:val="none" w:sz="0" w:space="0" w:color="auto"/>
        <w:left w:val="none" w:sz="0" w:space="0" w:color="auto"/>
        <w:bottom w:val="none" w:sz="0" w:space="0" w:color="auto"/>
        <w:right w:val="none" w:sz="0" w:space="0" w:color="auto"/>
      </w:divBdr>
      <w:divsChild>
        <w:div w:id="744955086">
          <w:marLeft w:val="0"/>
          <w:marRight w:val="0"/>
          <w:marTop w:val="0"/>
          <w:marBottom w:val="0"/>
          <w:divBdr>
            <w:top w:val="none" w:sz="0" w:space="0" w:color="auto"/>
            <w:left w:val="none" w:sz="0" w:space="0" w:color="auto"/>
            <w:bottom w:val="none" w:sz="0" w:space="0" w:color="auto"/>
            <w:right w:val="none" w:sz="0" w:space="0" w:color="auto"/>
          </w:divBdr>
          <w:divsChild>
            <w:div w:id="209400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34314">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801920371">
      <w:bodyDiv w:val="1"/>
      <w:marLeft w:val="0"/>
      <w:marRight w:val="0"/>
      <w:marTop w:val="0"/>
      <w:marBottom w:val="0"/>
      <w:divBdr>
        <w:top w:val="none" w:sz="0" w:space="0" w:color="auto"/>
        <w:left w:val="none" w:sz="0" w:space="0" w:color="auto"/>
        <w:bottom w:val="none" w:sz="0" w:space="0" w:color="auto"/>
        <w:right w:val="none" w:sz="0" w:space="0" w:color="auto"/>
      </w:divBdr>
    </w:div>
    <w:div w:id="814108551">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0948532">
      <w:bodyDiv w:val="1"/>
      <w:marLeft w:val="0"/>
      <w:marRight w:val="0"/>
      <w:marTop w:val="0"/>
      <w:marBottom w:val="0"/>
      <w:divBdr>
        <w:top w:val="none" w:sz="0" w:space="0" w:color="auto"/>
        <w:left w:val="none" w:sz="0" w:space="0" w:color="auto"/>
        <w:bottom w:val="none" w:sz="0" w:space="0" w:color="auto"/>
        <w:right w:val="none" w:sz="0" w:space="0" w:color="auto"/>
      </w:divBdr>
    </w:div>
    <w:div w:id="837500807">
      <w:bodyDiv w:val="1"/>
      <w:marLeft w:val="0"/>
      <w:marRight w:val="0"/>
      <w:marTop w:val="0"/>
      <w:marBottom w:val="0"/>
      <w:divBdr>
        <w:top w:val="none" w:sz="0" w:space="0" w:color="auto"/>
        <w:left w:val="none" w:sz="0" w:space="0" w:color="auto"/>
        <w:bottom w:val="none" w:sz="0" w:space="0" w:color="auto"/>
        <w:right w:val="none" w:sz="0" w:space="0" w:color="auto"/>
      </w:divBdr>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44171564">
      <w:bodyDiv w:val="1"/>
      <w:marLeft w:val="0"/>
      <w:marRight w:val="0"/>
      <w:marTop w:val="0"/>
      <w:marBottom w:val="0"/>
      <w:divBdr>
        <w:top w:val="none" w:sz="0" w:space="0" w:color="auto"/>
        <w:left w:val="none" w:sz="0" w:space="0" w:color="auto"/>
        <w:bottom w:val="none" w:sz="0" w:space="0" w:color="auto"/>
        <w:right w:val="none" w:sz="0" w:space="0" w:color="auto"/>
      </w:divBdr>
    </w:div>
    <w:div w:id="865287449">
      <w:bodyDiv w:val="1"/>
      <w:marLeft w:val="0"/>
      <w:marRight w:val="0"/>
      <w:marTop w:val="0"/>
      <w:marBottom w:val="0"/>
      <w:divBdr>
        <w:top w:val="none" w:sz="0" w:space="0" w:color="auto"/>
        <w:left w:val="none" w:sz="0" w:space="0" w:color="auto"/>
        <w:bottom w:val="none" w:sz="0" w:space="0" w:color="auto"/>
        <w:right w:val="none" w:sz="0" w:space="0" w:color="auto"/>
      </w:divBdr>
    </w:div>
    <w:div w:id="869496086">
      <w:bodyDiv w:val="1"/>
      <w:marLeft w:val="0"/>
      <w:marRight w:val="0"/>
      <w:marTop w:val="0"/>
      <w:marBottom w:val="0"/>
      <w:divBdr>
        <w:top w:val="none" w:sz="0" w:space="0" w:color="auto"/>
        <w:left w:val="none" w:sz="0" w:space="0" w:color="auto"/>
        <w:bottom w:val="none" w:sz="0" w:space="0" w:color="auto"/>
        <w:right w:val="none" w:sz="0" w:space="0" w:color="auto"/>
      </w:divBdr>
    </w:div>
    <w:div w:id="890380791">
      <w:bodyDiv w:val="1"/>
      <w:marLeft w:val="0"/>
      <w:marRight w:val="0"/>
      <w:marTop w:val="0"/>
      <w:marBottom w:val="0"/>
      <w:divBdr>
        <w:top w:val="none" w:sz="0" w:space="0" w:color="auto"/>
        <w:left w:val="none" w:sz="0" w:space="0" w:color="auto"/>
        <w:bottom w:val="none" w:sz="0" w:space="0" w:color="auto"/>
        <w:right w:val="none" w:sz="0" w:space="0" w:color="auto"/>
      </w:divBdr>
    </w:div>
    <w:div w:id="898898658">
      <w:bodyDiv w:val="1"/>
      <w:marLeft w:val="0"/>
      <w:marRight w:val="0"/>
      <w:marTop w:val="0"/>
      <w:marBottom w:val="0"/>
      <w:divBdr>
        <w:top w:val="none" w:sz="0" w:space="0" w:color="auto"/>
        <w:left w:val="none" w:sz="0" w:space="0" w:color="auto"/>
        <w:bottom w:val="none" w:sz="0" w:space="0" w:color="auto"/>
        <w:right w:val="none" w:sz="0" w:space="0" w:color="auto"/>
      </w:divBdr>
    </w:div>
    <w:div w:id="899949160">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36016744">
      <w:bodyDiv w:val="1"/>
      <w:marLeft w:val="0"/>
      <w:marRight w:val="0"/>
      <w:marTop w:val="0"/>
      <w:marBottom w:val="0"/>
      <w:divBdr>
        <w:top w:val="none" w:sz="0" w:space="0" w:color="auto"/>
        <w:left w:val="none" w:sz="0" w:space="0" w:color="auto"/>
        <w:bottom w:val="none" w:sz="0" w:space="0" w:color="auto"/>
        <w:right w:val="none" w:sz="0" w:space="0" w:color="auto"/>
      </w:divBdr>
    </w:div>
    <w:div w:id="953556266">
      <w:bodyDiv w:val="1"/>
      <w:marLeft w:val="0"/>
      <w:marRight w:val="0"/>
      <w:marTop w:val="0"/>
      <w:marBottom w:val="0"/>
      <w:divBdr>
        <w:top w:val="none" w:sz="0" w:space="0" w:color="auto"/>
        <w:left w:val="none" w:sz="0" w:space="0" w:color="auto"/>
        <w:bottom w:val="none" w:sz="0" w:space="0" w:color="auto"/>
        <w:right w:val="none" w:sz="0" w:space="0" w:color="auto"/>
      </w:divBdr>
    </w:div>
    <w:div w:id="963578268">
      <w:bodyDiv w:val="1"/>
      <w:marLeft w:val="0"/>
      <w:marRight w:val="0"/>
      <w:marTop w:val="0"/>
      <w:marBottom w:val="0"/>
      <w:divBdr>
        <w:top w:val="none" w:sz="0" w:space="0" w:color="auto"/>
        <w:left w:val="none" w:sz="0" w:space="0" w:color="auto"/>
        <w:bottom w:val="none" w:sz="0" w:space="0" w:color="auto"/>
        <w:right w:val="none" w:sz="0" w:space="0" w:color="auto"/>
      </w:divBdr>
    </w:div>
    <w:div w:id="966011985">
      <w:bodyDiv w:val="1"/>
      <w:marLeft w:val="0"/>
      <w:marRight w:val="0"/>
      <w:marTop w:val="0"/>
      <w:marBottom w:val="0"/>
      <w:divBdr>
        <w:top w:val="none" w:sz="0" w:space="0" w:color="auto"/>
        <w:left w:val="none" w:sz="0" w:space="0" w:color="auto"/>
        <w:bottom w:val="none" w:sz="0" w:space="0" w:color="auto"/>
        <w:right w:val="none" w:sz="0" w:space="0" w:color="auto"/>
      </w:divBdr>
    </w:div>
    <w:div w:id="1013340337">
      <w:bodyDiv w:val="1"/>
      <w:marLeft w:val="0"/>
      <w:marRight w:val="0"/>
      <w:marTop w:val="0"/>
      <w:marBottom w:val="0"/>
      <w:divBdr>
        <w:top w:val="none" w:sz="0" w:space="0" w:color="auto"/>
        <w:left w:val="none" w:sz="0" w:space="0" w:color="auto"/>
        <w:bottom w:val="none" w:sz="0" w:space="0" w:color="auto"/>
        <w:right w:val="none" w:sz="0" w:space="0" w:color="auto"/>
      </w:divBdr>
    </w:div>
    <w:div w:id="1018507089">
      <w:bodyDiv w:val="1"/>
      <w:marLeft w:val="0"/>
      <w:marRight w:val="0"/>
      <w:marTop w:val="0"/>
      <w:marBottom w:val="0"/>
      <w:divBdr>
        <w:top w:val="none" w:sz="0" w:space="0" w:color="auto"/>
        <w:left w:val="none" w:sz="0" w:space="0" w:color="auto"/>
        <w:bottom w:val="none" w:sz="0" w:space="0" w:color="auto"/>
        <w:right w:val="none" w:sz="0" w:space="0" w:color="auto"/>
      </w:divBdr>
      <w:divsChild>
        <w:div w:id="743916937">
          <w:marLeft w:val="0"/>
          <w:marRight w:val="0"/>
          <w:marTop w:val="0"/>
          <w:marBottom w:val="0"/>
          <w:divBdr>
            <w:top w:val="none" w:sz="0" w:space="0" w:color="auto"/>
            <w:left w:val="none" w:sz="0" w:space="0" w:color="auto"/>
            <w:bottom w:val="none" w:sz="0" w:space="0" w:color="auto"/>
            <w:right w:val="none" w:sz="0" w:space="0" w:color="auto"/>
          </w:divBdr>
          <w:divsChild>
            <w:div w:id="119485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44646">
      <w:bodyDiv w:val="1"/>
      <w:marLeft w:val="0"/>
      <w:marRight w:val="0"/>
      <w:marTop w:val="0"/>
      <w:marBottom w:val="0"/>
      <w:divBdr>
        <w:top w:val="none" w:sz="0" w:space="0" w:color="auto"/>
        <w:left w:val="none" w:sz="0" w:space="0" w:color="auto"/>
        <w:bottom w:val="none" w:sz="0" w:space="0" w:color="auto"/>
        <w:right w:val="none" w:sz="0" w:space="0" w:color="auto"/>
      </w:divBdr>
      <w:divsChild>
        <w:div w:id="1107043138">
          <w:marLeft w:val="0"/>
          <w:marRight w:val="0"/>
          <w:marTop w:val="0"/>
          <w:marBottom w:val="0"/>
          <w:divBdr>
            <w:top w:val="none" w:sz="0" w:space="0" w:color="auto"/>
            <w:left w:val="none" w:sz="0" w:space="0" w:color="auto"/>
            <w:bottom w:val="none" w:sz="0" w:space="0" w:color="auto"/>
            <w:right w:val="none" w:sz="0" w:space="0" w:color="auto"/>
          </w:divBdr>
        </w:div>
      </w:divsChild>
    </w:div>
    <w:div w:id="1048071558">
      <w:bodyDiv w:val="1"/>
      <w:marLeft w:val="0"/>
      <w:marRight w:val="0"/>
      <w:marTop w:val="0"/>
      <w:marBottom w:val="0"/>
      <w:divBdr>
        <w:top w:val="none" w:sz="0" w:space="0" w:color="auto"/>
        <w:left w:val="none" w:sz="0" w:space="0" w:color="auto"/>
        <w:bottom w:val="none" w:sz="0" w:space="0" w:color="auto"/>
        <w:right w:val="none" w:sz="0" w:space="0" w:color="auto"/>
      </w:divBdr>
    </w:div>
    <w:div w:id="1055156880">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71586117">
      <w:bodyDiv w:val="1"/>
      <w:marLeft w:val="0"/>
      <w:marRight w:val="0"/>
      <w:marTop w:val="0"/>
      <w:marBottom w:val="0"/>
      <w:divBdr>
        <w:top w:val="none" w:sz="0" w:space="0" w:color="auto"/>
        <w:left w:val="none" w:sz="0" w:space="0" w:color="auto"/>
        <w:bottom w:val="none" w:sz="0" w:space="0" w:color="auto"/>
        <w:right w:val="none" w:sz="0" w:space="0" w:color="auto"/>
      </w:divBdr>
    </w:div>
    <w:div w:id="1094472153">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721931">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4179602">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36604831">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67011852">
      <w:bodyDiv w:val="1"/>
      <w:marLeft w:val="0"/>
      <w:marRight w:val="0"/>
      <w:marTop w:val="0"/>
      <w:marBottom w:val="0"/>
      <w:divBdr>
        <w:top w:val="none" w:sz="0" w:space="0" w:color="auto"/>
        <w:left w:val="none" w:sz="0" w:space="0" w:color="auto"/>
        <w:bottom w:val="none" w:sz="0" w:space="0" w:color="auto"/>
        <w:right w:val="none" w:sz="0" w:space="0" w:color="auto"/>
      </w:divBdr>
    </w:div>
    <w:div w:id="1178691099">
      <w:bodyDiv w:val="1"/>
      <w:marLeft w:val="0"/>
      <w:marRight w:val="0"/>
      <w:marTop w:val="0"/>
      <w:marBottom w:val="0"/>
      <w:divBdr>
        <w:top w:val="none" w:sz="0" w:space="0" w:color="auto"/>
        <w:left w:val="none" w:sz="0" w:space="0" w:color="auto"/>
        <w:bottom w:val="none" w:sz="0" w:space="0" w:color="auto"/>
        <w:right w:val="none" w:sz="0" w:space="0" w:color="auto"/>
      </w:divBdr>
    </w:div>
    <w:div w:id="1186869759">
      <w:bodyDiv w:val="1"/>
      <w:marLeft w:val="0"/>
      <w:marRight w:val="0"/>
      <w:marTop w:val="0"/>
      <w:marBottom w:val="0"/>
      <w:divBdr>
        <w:top w:val="none" w:sz="0" w:space="0" w:color="auto"/>
        <w:left w:val="none" w:sz="0" w:space="0" w:color="auto"/>
        <w:bottom w:val="none" w:sz="0" w:space="0" w:color="auto"/>
        <w:right w:val="none" w:sz="0" w:space="0" w:color="auto"/>
      </w:divBdr>
    </w:div>
    <w:div w:id="1189949351">
      <w:bodyDiv w:val="1"/>
      <w:marLeft w:val="0"/>
      <w:marRight w:val="0"/>
      <w:marTop w:val="0"/>
      <w:marBottom w:val="0"/>
      <w:divBdr>
        <w:top w:val="none" w:sz="0" w:space="0" w:color="auto"/>
        <w:left w:val="none" w:sz="0" w:space="0" w:color="auto"/>
        <w:bottom w:val="none" w:sz="0" w:space="0" w:color="auto"/>
        <w:right w:val="none" w:sz="0" w:space="0" w:color="auto"/>
      </w:divBdr>
    </w:div>
    <w:div w:id="1198198478">
      <w:bodyDiv w:val="1"/>
      <w:marLeft w:val="0"/>
      <w:marRight w:val="0"/>
      <w:marTop w:val="0"/>
      <w:marBottom w:val="0"/>
      <w:divBdr>
        <w:top w:val="none" w:sz="0" w:space="0" w:color="auto"/>
        <w:left w:val="none" w:sz="0" w:space="0" w:color="auto"/>
        <w:bottom w:val="none" w:sz="0" w:space="0" w:color="auto"/>
        <w:right w:val="none" w:sz="0" w:space="0" w:color="auto"/>
      </w:divBdr>
    </w:div>
    <w:div w:id="1227760283">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59755070">
      <w:bodyDiv w:val="1"/>
      <w:marLeft w:val="0"/>
      <w:marRight w:val="0"/>
      <w:marTop w:val="0"/>
      <w:marBottom w:val="0"/>
      <w:divBdr>
        <w:top w:val="none" w:sz="0" w:space="0" w:color="auto"/>
        <w:left w:val="none" w:sz="0" w:space="0" w:color="auto"/>
        <w:bottom w:val="none" w:sz="0" w:space="0" w:color="auto"/>
        <w:right w:val="none" w:sz="0" w:space="0" w:color="auto"/>
      </w:divBdr>
      <w:divsChild>
        <w:div w:id="1313633196">
          <w:marLeft w:val="0"/>
          <w:marRight w:val="0"/>
          <w:marTop w:val="0"/>
          <w:marBottom w:val="0"/>
          <w:divBdr>
            <w:top w:val="none" w:sz="0" w:space="0" w:color="auto"/>
            <w:left w:val="none" w:sz="0" w:space="0" w:color="auto"/>
            <w:bottom w:val="none" w:sz="0" w:space="0" w:color="auto"/>
            <w:right w:val="none" w:sz="0" w:space="0" w:color="auto"/>
          </w:divBdr>
          <w:divsChild>
            <w:div w:id="1711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3806">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63819659">
      <w:bodyDiv w:val="1"/>
      <w:marLeft w:val="0"/>
      <w:marRight w:val="0"/>
      <w:marTop w:val="0"/>
      <w:marBottom w:val="0"/>
      <w:divBdr>
        <w:top w:val="none" w:sz="0" w:space="0" w:color="auto"/>
        <w:left w:val="none" w:sz="0" w:space="0" w:color="auto"/>
        <w:bottom w:val="none" w:sz="0" w:space="0" w:color="auto"/>
        <w:right w:val="none" w:sz="0" w:space="0" w:color="auto"/>
      </w:divBdr>
      <w:divsChild>
        <w:div w:id="225147261">
          <w:marLeft w:val="0"/>
          <w:marRight w:val="0"/>
          <w:marTop w:val="0"/>
          <w:marBottom w:val="0"/>
          <w:divBdr>
            <w:top w:val="none" w:sz="0" w:space="0" w:color="auto"/>
            <w:left w:val="none" w:sz="0" w:space="0" w:color="auto"/>
            <w:bottom w:val="none" w:sz="0" w:space="0" w:color="auto"/>
            <w:right w:val="none" w:sz="0" w:space="0" w:color="auto"/>
          </w:divBdr>
          <w:divsChild>
            <w:div w:id="185068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9288">
      <w:bodyDiv w:val="1"/>
      <w:marLeft w:val="0"/>
      <w:marRight w:val="0"/>
      <w:marTop w:val="0"/>
      <w:marBottom w:val="0"/>
      <w:divBdr>
        <w:top w:val="none" w:sz="0" w:space="0" w:color="auto"/>
        <w:left w:val="none" w:sz="0" w:space="0" w:color="auto"/>
        <w:bottom w:val="none" w:sz="0" w:space="0" w:color="auto"/>
        <w:right w:val="none" w:sz="0" w:space="0" w:color="auto"/>
      </w:divBdr>
    </w:div>
    <w:div w:id="1388146137">
      <w:bodyDiv w:val="1"/>
      <w:marLeft w:val="0"/>
      <w:marRight w:val="0"/>
      <w:marTop w:val="0"/>
      <w:marBottom w:val="0"/>
      <w:divBdr>
        <w:top w:val="none" w:sz="0" w:space="0" w:color="auto"/>
        <w:left w:val="none" w:sz="0" w:space="0" w:color="auto"/>
        <w:bottom w:val="none" w:sz="0" w:space="0" w:color="auto"/>
        <w:right w:val="none" w:sz="0" w:space="0" w:color="auto"/>
      </w:divBdr>
    </w:div>
    <w:div w:id="1389114208">
      <w:bodyDiv w:val="1"/>
      <w:marLeft w:val="0"/>
      <w:marRight w:val="0"/>
      <w:marTop w:val="0"/>
      <w:marBottom w:val="0"/>
      <w:divBdr>
        <w:top w:val="none" w:sz="0" w:space="0" w:color="auto"/>
        <w:left w:val="none" w:sz="0" w:space="0" w:color="auto"/>
        <w:bottom w:val="none" w:sz="0" w:space="0" w:color="auto"/>
        <w:right w:val="none" w:sz="0" w:space="0" w:color="auto"/>
      </w:divBdr>
      <w:divsChild>
        <w:div w:id="1253977133">
          <w:marLeft w:val="0"/>
          <w:marRight w:val="0"/>
          <w:marTop w:val="0"/>
          <w:marBottom w:val="0"/>
          <w:divBdr>
            <w:top w:val="none" w:sz="0" w:space="0" w:color="auto"/>
            <w:left w:val="none" w:sz="0" w:space="0" w:color="auto"/>
            <w:bottom w:val="none" w:sz="0" w:space="0" w:color="auto"/>
            <w:right w:val="none" w:sz="0" w:space="0" w:color="auto"/>
          </w:divBdr>
        </w:div>
      </w:divsChild>
    </w:div>
    <w:div w:id="1422868967">
      <w:bodyDiv w:val="1"/>
      <w:marLeft w:val="0"/>
      <w:marRight w:val="0"/>
      <w:marTop w:val="0"/>
      <w:marBottom w:val="0"/>
      <w:divBdr>
        <w:top w:val="none" w:sz="0" w:space="0" w:color="auto"/>
        <w:left w:val="none" w:sz="0" w:space="0" w:color="auto"/>
        <w:bottom w:val="none" w:sz="0" w:space="0" w:color="auto"/>
        <w:right w:val="none" w:sz="0" w:space="0" w:color="auto"/>
      </w:divBdr>
    </w:div>
    <w:div w:id="1467115506">
      <w:bodyDiv w:val="1"/>
      <w:marLeft w:val="0"/>
      <w:marRight w:val="0"/>
      <w:marTop w:val="0"/>
      <w:marBottom w:val="0"/>
      <w:divBdr>
        <w:top w:val="none" w:sz="0" w:space="0" w:color="auto"/>
        <w:left w:val="none" w:sz="0" w:space="0" w:color="auto"/>
        <w:bottom w:val="none" w:sz="0" w:space="0" w:color="auto"/>
        <w:right w:val="none" w:sz="0" w:space="0" w:color="auto"/>
      </w:divBdr>
    </w:div>
    <w:div w:id="1520124564">
      <w:bodyDiv w:val="1"/>
      <w:marLeft w:val="0"/>
      <w:marRight w:val="0"/>
      <w:marTop w:val="0"/>
      <w:marBottom w:val="0"/>
      <w:divBdr>
        <w:top w:val="none" w:sz="0" w:space="0" w:color="auto"/>
        <w:left w:val="none" w:sz="0" w:space="0" w:color="auto"/>
        <w:bottom w:val="none" w:sz="0" w:space="0" w:color="auto"/>
        <w:right w:val="none" w:sz="0" w:space="0" w:color="auto"/>
      </w:divBdr>
    </w:div>
    <w:div w:id="1533808267">
      <w:bodyDiv w:val="1"/>
      <w:marLeft w:val="0"/>
      <w:marRight w:val="0"/>
      <w:marTop w:val="0"/>
      <w:marBottom w:val="0"/>
      <w:divBdr>
        <w:top w:val="none" w:sz="0" w:space="0" w:color="auto"/>
        <w:left w:val="none" w:sz="0" w:space="0" w:color="auto"/>
        <w:bottom w:val="none" w:sz="0" w:space="0" w:color="auto"/>
        <w:right w:val="none" w:sz="0" w:space="0" w:color="auto"/>
      </w:divBdr>
    </w:div>
    <w:div w:id="1541094526">
      <w:bodyDiv w:val="1"/>
      <w:marLeft w:val="0"/>
      <w:marRight w:val="0"/>
      <w:marTop w:val="0"/>
      <w:marBottom w:val="0"/>
      <w:divBdr>
        <w:top w:val="none" w:sz="0" w:space="0" w:color="auto"/>
        <w:left w:val="none" w:sz="0" w:space="0" w:color="auto"/>
        <w:bottom w:val="none" w:sz="0" w:space="0" w:color="auto"/>
        <w:right w:val="none" w:sz="0" w:space="0" w:color="auto"/>
      </w:divBdr>
    </w:div>
    <w:div w:id="1560436060">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593705204">
      <w:bodyDiv w:val="1"/>
      <w:marLeft w:val="0"/>
      <w:marRight w:val="0"/>
      <w:marTop w:val="0"/>
      <w:marBottom w:val="0"/>
      <w:divBdr>
        <w:top w:val="none" w:sz="0" w:space="0" w:color="auto"/>
        <w:left w:val="none" w:sz="0" w:space="0" w:color="auto"/>
        <w:bottom w:val="none" w:sz="0" w:space="0" w:color="auto"/>
        <w:right w:val="none" w:sz="0" w:space="0" w:color="auto"/>
      </w:divBdr>
    </w:div>
    <w:div w:id="1617055467">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2443791">
      <w:bodyDiv w:val="1"/>
      <w:marLeft w:val="0"/>
      <w:marRight w:val="0"/>
      <w:marTop w:val="0"/>
      <w:marBottom w:val="0"/>
      <w:divBdr>
        <w:top w:val="none" w:sz="0" w:space="0" w:color="auto"/>
        <w:left w:val="none" w:sz="0" w:space="0" w:color="auto"/>
        <w:bottom w:val="none" w:sz="0" w:space="0" w:color="auto"/>
        <w:right w:val="none" w:sz="0" w:space="0" w:color="auto"/>
      </w:divBdr>
    </w:div>
    <w:div w:id="1658266417">
      <w:bodyDiv w:val="1"/>
      <w:marLeft w:val="0"/>
      <w:marRight w:val="0"/>
      <w:marTop w:val="0"/>
      <w:marBottom w:val="0"/>
      <w:divBdr>
        <w:top w:val="none" w:sz="0" w:space="0" w:color="auto"/>
        <w:left w:val="none" w:sz="0" w:space="0" w:color="auto"/>
        <w:bottom w:val="none" w:sz="0" w:space="0" w:color="auto"/>
        <w:right w:val="none" w:sz="0" w:space="0" w:color="auto"/>
      </w:divBdr>
    </w:div>
    <w:div w:id="1667827873">
      <w:bodyDiv w:val="1"/>
      <w:marLeft w:val="0"/>
      <w:marRight w:val="0"/>
      <w:marTop w:val="0"/>
      <w:marBottom w:val="0"/>
      <w:divBdr>
        <w:top w:val="none" w:sz="0" w:space="0" w:color="auto"/>
        <w:left w:val="none" w:sz="0" w:space="0" w:color="auto"/>
        <w:bottom w:val="none" w:sz="0" w:space="0" w:color="auto"/>
        <w:right w:val="none" w:sz="0" w:space="0" w:color="auto"/>
      </w:divBdr>
    </w:div>
    <w:div w:id="1683969925">
      <w:bodyDiv w:val="1"/>
      <w:marLeft w:val="0"/>
      <w:marRight w:val="0"/>
      <w:marTop w:val="0"/>
      <w:marBottom w:val="0"/>
      <w:divBdr>
        <w:top w:val="none" w:sz="0" w:space="0" w:color="auto"/>
        <w:left w:val="none" w:sz="0" w:space="0" w:color="auto"/>
        <w:bottom w:val="none" w:sz="0" w:space="0" w:color="auto"/>
        <w:right w:val="none" w:sz="0" w:space="0" w:color="auto"/>
      </w:divBdr>
    </w:div>
    <w:div w:id="1713844829">
      <w:bodyDiv w:val="1"/>
      <w:marLeft w:val="0"/>
      <w:marRight w:val="0"/>
      <w:marTop w:val="0"/>
      <w:marBottom w:val="0"/>
      <w:divBdr>
        <w:top w:val="none" w:sz="0" w:space="0" w:color="auto"/>
        <w:left w:val="none" w:sz="0" w:space="0" w:color="auto"/>
        <w:bottom w:val="none" w:sz="0" w:space="0" w:color="auto"/>
        <w:right w:val="none" w:sz="0" w:space="0" w:color="auto"/>
      </w:divBdr>
      <w:divsChild>
        <w:div w:id="292755620">
          <w:marLeft w:val="0"/>
          <w:marRight w:val="0"/>
          <w:marTop w:val="0"/>
          <w:marBottom w:val="0"/>
          <w:divBdr>
            <w:top w:val="none" w:sz="0" w:space="0" w:color="auto"/>
            <w:left w:val="none" w:sz="0" w:space="0" w:color="auto"/>
            <w:bottom w:val="none" w:sz="0" w:space="0" w:color="auto"/>
            <w:right w:val="none" w:sz="0" w:space="0" w:color="auto"/>
          </w:divBdr>
          <w:divsChild>
            <w:div w:id="114092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48436">
      <w:bodyDiv w:val="1"/>
      <w:marLeft w:val="0"/>
      <w:marRight w:val="0"/>
      <w:marTop w:val="0"/>
      <w:marBottom w:val="0"/>
      <w:divBdr>
        <w:top w:val="none" w:sz="0" w:space="0" w:color="auto"/>
        <w:left w:val="none" w:sz="0" w:space="0" w:color="auto"/>
        <w:bottom w:val="none" w:sz="0" w:space="0" w:color="auto"/>
        <w:right w:val="none" w:sz="0" w:space="0" w:color="auto"/>
      </w:divBdr>
    </w:div>
    <w:div w:id="1742869119">
      <w:bodyDiv w:val="1"/>
      <w:marLeft w:val="0"/>
      <w:marRight w:val="0"/>
      <w:marTop w:val="0"/>
      <w:marBottom w:val="0"/>
      <w:divBdr>
        <w:top w:val="none" w:sz="0" w:space="0" w:color="auto"/>
        <w:left w:val="none" w:sz="0" w:space="0" w:color="auto"/>
        <w:bottom w:val="none" w:sz="0" w:space="0" w:color="auto"/>
        <w:right w:val="none" w:sz="0" w:space="0" w:color="auto"/>
      </w:divBdr>
    </w:div>
    <w:div w:id="1778988899">
      <w:bodyDiv w:val="1"/>
      <w:marLeft w:val="0"/>
      <w:marRight w:val="0"/>
      <w:marTop w:val="0"/>
      <w:marBottom w:val="0"/>
      <w:divBdr>
        <w:top w:val="none" w:sz="0" w:space="0" w:color="auto"/>
        <w:left w:val="none" w:sz="0" w:space="0" w:color="auto"/>
        <w:bottom w:val="none" w:sz="0" w:space="0" w:color="auto"/>
        <w:right w:val="none" w:sz="0" w:space="0" w:color="auto"/>
      </w:divBdr>
    </w:div>
    <w:div w:id="1797914748">
      <w:bodyDiv w:val="1"/>
      <w:marLeft w:val="0"/>
      <w:marRight w:val="0"/>
      <w:marTop w:val="0"/>
      <w:marBottom w:val="0"/>
      <w:divBdr>
        <w:top w:val="none" w:sz="0" w:space="0" w:color="auto"/>
        <w:left w:val="none" w:sz="0" w:space="0" w:color="auto"/>
        <w:bottom w:val="none" w:sz="0" w:space="0" w:color="auto"/>
        <w:right w:val="none" w:sz="0" w:space="0" w:color="auto"/>
      </w:divBdr>
    </w:div>
    <w:div w:id="181170285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47406143">
      <w:bodyDiv w:val="1"/>
      <w:marLeft w:val="0"/>
      <w:marRight w:val="0"/>
      <w:marTop w:val="0"/>
      <w:marBottom w:val="0"/>
      <w:divBdr>
        <w:top w:val="none" w:sz="0" w:space="0" w:color="auto"/>
        <w:left w:val="none" w:sz="0" w:space="0" w:color="auto"/>
        <w:bottom w:val="none" w:sz="0" w:space="0" w:color="auto"/>
        <w:right w:val="none" w:sz="0" w:space="0" w:color="auto"/>
      </w:divBdr>
    </w:div>
    <w:div w:id="1848396573">
      <w:bodyDiv w:val="1"/>
      <w:marLeft w:val="0"/>
      <w:marRight w:val="0"/>
      <w:marTop w:val="0"/>
      <w:marBottom w:val="0"/>
      <w:divBdr>
        <w:top w:val="none" w:sz="0" w:space="0" w:color="auto"/>
        <w:left w:val="none" w:sz="0" w:space="0" w:color="auto"/>
        <w:bottom w:val="none" w:sz="0" w:space="0" w:color="auto"/>
        <w:right w:val="none" w:sz="0" w:space="0" w:color="auto"/>
      </w:divBdr>
    </w:div>
    <w:div w:id="1864130400">
      <w:bodyDiv w:val="1"/>
      <w:marLeft w:val="0"/>
      <w:marRight w:val="0"/>
      <w:marTop w:val="0"/>
      <w:marBottom w:val="0"/>
      <w:divBdr>
        <w:top w:val="none" w:sz="0" w:space="0" w:color="auto"/>
        <w:left w:val="none" w:sz="0" w:space="0" w:color="auto"/>
        <w:bottom w:val="none" w:sz="0" w:space="0" w:color="auto"/>
        <w:right w:val="none" w:sz="0" w:space="0" w:color="auto"/>
      </w:divBdr>
    </w:div>
    <w:div w:id="1874880492">
      <w:bodyDiv w:val="1"/>
      <w:marLeft w:val="0"/>
      <w:marRight w:val="0"/>
      <w:marTop w:val="0"/>
      <w:marBottom w:val="0"/>
      <w:divBdr>
        <w:top w:val="none" w:sz="0" w:space="0" w:color="auto"/>
        <w:left w:val="none" w:sz="0" w:space="0" w:color="auto"/>
        <w:bottom w:val="none" w:sz="0" w:space="0" w:color="auto"/>
        <w:right w:val="none" w:sz="0" w:space="0" w:color="auto"/>
      </w:divBdr>
    </w:div>
    <w:div w:id="1905067693">
      <w:bodyDiv w:val="1"/>
      <w:marLeft w:val="0"/>
      <w:marRight w:val="0"/>
      <w:marTop w:val="0"/>
      <w:marBottom w:val="0"/>
      <w:divBdr>
        <w:top w:val="none" w:sz="0" w:space="0" w:color="auto"/>
        <w:left w:val="none" w:sz="0" w:space="0" w:color="auto"/>
        <w:bottom w:val="none" w:sz="0" w:space="0" w:color="auto"/>
        <w:right w:val="none" w:sz="0" w:space="0" w:color="auto"/>
      </w:divBdr>
    </w:div>
    <w:div w:id="1984462816">
      <w:bodyDiv w:val="1"/>
      <w:marLeft w:val="0"/>
      <w:marRight w:val="0"/>
      <w:marTop w:val="0"/>
      <w:marBottom w:val="0"/>
      <w:divBdr>
        <w:top w:val="none" w:sz="0" w:space="0" w:color="auto"/>
        <w:left w:val="none" w:sz="0" w:space="0" w:color="auto"/>
        <w:bottom w:val="none" w:sz="0" w:space="0" w:color="auto"/>
        <w:right w:val="none" w:sz="0" w:space="0" w:color="auto"/>
      </w:divBdr>
    </w:div>
    <w:div w:id="2005205166">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36803297">
      <w:bodyDiv w:val="1"/>
      <w:marLeft w:val="0"/>
      <w:marRight w:val="0"/>
      <w:marTop w:val="0"/>
      <w:marBottom w:val="0"/>
      <w:divBdr>
        <w:top w:val="none" w:sz="0" w:space="0" w:color="auto"/>
        <w:left w:val="none" w:sz="0" w:space="0" w:color="auto"/>
        <w:bottom w:val="none" w:sz="0" w:space="0" w:color="auto"/>
        <w:right w:val="none" w:sz="0" w:space="0" w:color="auto"/>
      </w:divBdr>
      <w:divsChild>
        <w:div w:id="1117409375">
          <w:marLeft w:val="0"/>
          <w:marRight w:val="0"/>
          <w:marTop w:val="0"/>
          <w:marBottom w:val="0"/>
          <w:divBdr>
            <w:top w:val="none" w:sz="0" w:space="0" w:color="auto"/>
            <w:left w:val="none" w:sz="0" w:space="0" w:color="auto"/>
            <w:bottom w:val="none" w:sz="0" w:space="0" w:color="auto"/>
            <w:right w:val="none" w:sz="0" w:space="0" w:color="auto"/>
          </w:divBdr>
          <w:divsChild>
            <w:div w:id="6514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064790987">
      <w:bodyDiv w:val="1"/>
      <w:marLeft w:val="0"/>
      <w:marRight w:val="0"/>
      <w:marTop w:val="0"/>
      <w:marBottom w:val="0"/>
      <w:divBdr>
        <w:top w:val="none" w:sz="0" w:space="0" w:color="auto"/>
        <w:left w:val="none" w:sz="0" w:space="0" w:color="auto"/>
        <w:bottom w:val="none" w:sz="0" w:space="0" w:color="auto"/>
        <w:right w:val="none" w:sz="0" w:space="0" w:color="auto"/>
      </w:divBdr>
    </w:div>
    <w:div w:id="2083478303">
      <w:bodyDiv w:val="1"/>
      <w:marLeft w:val="0"/>
      <w:marRight w:val="0"/>
      <w:marTop w:val="0"/>
      <w:marBottom w:val="0"/>
      <w:divBdr>
        <w:top w:val="none" w:sz="0" w:space="0" w:color="auto"/>
        <w:left w:val="none" w:sz="0" w:space="0" w:color="auto"/>
        <w:bottom w:val="none" w:sz="0" w:space="0" w:color="auto"/>
        <w:right w:val="none" w:sz="0" w:space="0" w:color="auto"/>
      </w:divBdr>
    </w:div>
    <w:div w:id="2095928449">
      <w:bodyDiv w:val="1"/>
      <w:marLeft w:val="0"/>
      <w:marRight w:val="0"/>
      <w:marTop w:val="0"/>
      <w:marBottom w:val="0"/>
      <w:divBdr>
        <w:top w:val="none" w:sz="0" w:space="0" w:color="auto"/>
        <w:left w:val="none" w:sz="0" w:space="0" w:color="auto"/>
        <w:bottom w:val="none" w:sz="0" w:space="0" w:color="auto"/>
        <w:right w:val="none" w:sz="0" w:space="0" w:color="auto"/>
      </w:divBdr>
    </w:div>
    <w:div w:id="2102606648">
      <w:bodyDiv w:val="1"/>
      <w:marLeft w:val="0"/>
      <w:marRight w:val="0"/>
      <w:marTop w:val="0"/>
      <w:marBottom w:val="0"/>
      <w:divBdr>
        <w:top w:val="none" w:sz="0" w:space="0" w:color="auto"/>
        <w:left w:val="none" w:sz="0" w:space="0" w:color="auto"/>
        <w:bottom w:val="none" w:sz="0" w:space="0" w:color="auto"/>
        <w:right w:val="none" w:sz="0" w:space="0" w:color="auto"/>
      </w:divBdr>
    </w:div>
    <w:div w:id="2123382222">
      <w:bodyDiv w:val="1"/>
      <w:marLeft w:val="0"/>
      <w:marRight w:val="0"/>
      <w:marTop w:val="0"/>
      <w:marBottom w:val="0"/>
      <w:divBdr>
        <w:top w:val="none" w:sz="0" w:space="0" w:color="auto"/>
        <w:left w:val="none" w:sz="0" w:space="0" w:color="auto"/>
        <w:bottom w:val="none" w:sz="0" w:space="0" w:color="auto"/>
        <w:right w:val="none" w:sz="0" w:space="0" w:color="auto"/>
      </w:divBdr>
    </w:div>
    <w:div w:id="2127037638">
      <w:bodyDiv w:val="1"/>
      <w:marLeft w:val="0"/>
      <w:marRight w:val="0"/>
      <w:marTop w:val="0"/>
      <w:marBottom w:val="0"/>
      <w:divBdr>
        <w:top w:val="none" w:sz="0" w:space="0" w:color="auto"/>
        <w:left w:val="none" w:sz="0" w:space="0" w:color="auto"/>
        <w:bottom w:val="none" w:sz="0" w:space="0" w:color="auto"/>
        <w:right w:val="none" w:sz="0" w:space="0" w:color="auto"/>
      </w:divBdr>
    </w:div>
    <w:div w:id="2129816168">
      <w:bodyDiv w:val="1"/>
      <w:marLeft w:val="0"/>
      <w:marRight w:val="0"/>
      <w:marTop w:val="0"/>
      <w:marBottom w:val="0"/>
      <w:divBdr>
        <w:top w:val="none" w:sz="0" w:space="0" w:color="auto"/>
        <w:left w:val="none" w:sz="0" w:space="0" w:color="auto"/>
        <w:bottom w:val="none" w:sz="0" w:space="0" w:color="auto"/>
        <w:right w:val="none" w:sz="0" w:space="0" w:color="auto"/>
      </w:divBdr>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industryxdevhub.accenture.com/assetdetails/43" TargetMode="External"/><Relationship Id="rId26" Type="http://schemas.openxmlformats.org/officeDocument/2006/relationships/hyperlink" Target="https://ts.accenture.com/:t:/r/sites/GlobalDocTemplates/Published%20Documents/AOT/Linked%20Files/IA%20API%20Reference/Create_Configuration_Sample_JSON_Request.txt" TargetMode="External"/><Relationship Id="rId39" Type="http://schemas.openxmlformats.org/officeDocument/2006/relationships/theme" Target="theme/theme1.xml"/><Relationship Id="rId21" Type="http://schemas.openxmlformats.org/officeDocument/2006/relationships/hyperlink" Target="https://docs.microsoft.com/en-us/azure/api-management/" TargetMode="External"/><Relationship Id="rId34" Type="http://schemas.openxmlformats.org/officeDocument/2006/relationships/hyperlink" Target="https://$(APIM_NAME).azure-api.net/api/iamodel/modelParameter/%7bid%7d"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yperlink" Target="https://industryxdevhub.accenture.com/assetdetails/53" TargetMode="External"/><Relationship Id="rId25" Type="http://schemas.openxmlformats.org/officeDocument/2006/relationships/hyperlink" Target="https://$(APIM_NAME).azure-api.net/api/iaconfig/insights/configurations" TargetMode="External"/><Relationship Id="rId33" Type="http://schemas.openxmlformats.org/officeDocument/2006/relationships/hyperlink" Target="https://$(APIM_NAME).azure-api.net/api/iamodel/modelParameter/%7bid%7d"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mailto:judit-kinga.zoltani@accenture.com" TargetMode="External"/><Relationship Id="rId20" Type="http://schemas.openxmlformats.org/officeDocument/2006/relationships/hyperlink" Target="https://docs.cognite.com/api/v1/" TargetMode="External"/><Relationship Id="rId29" Type="http://schemas.openxmlformats.org/officeDocument/2006/relationships/hyperlink" Target="https://ts.accenture.com/:t:/r/sites/GlobalDocTemplates/Published%20Documents/AOT/Linked%20Files/IA%20API%20Reference/Update_Configuration_Sample_JSON_Request.tx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m-aot-azure-test.azure-api.net/api/intelligent-advisor/eventsparametercount?asset_external_id=C-B1-G1-R1-F1-P-PP-U1-EGCA&amp;event_type=Events=INSIGHT&amp;property=status" TargetMode="External"/><Relationship Id="rId32" Type="http://schemas.openxmlformats.org/officeDocument/2006/relationships/hyperlink" Target="https://$(APIM_NAME).azure-api.net/api/iamodel/modelParameter" TargetMode="Externa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customXml" Target="../customXml/item5.xml"/><Relationship Id="rId15" Type="http://schemas.openxmlformats.org/officeDocument/2006/relationships/hyperlink" Target="https://app.getpostman.com/app/download/win64" TargetMode="External"/><Relationship Id="rId23" Type="http://schemas.openxmlformats.org/officeDocument/2006/relationships/hyperlink" Target="https://$(APIM_NAME).azure-api.net/intelligent-advisor/asseteventsdata?asset_external_id=%7basset_external_id%7d&amp;event_type=%7bevent_type%7d" TargetMode="External"/><Relationship Id="rId28" Type="http://schemas.openxmlformats.org/officeDocument/2006/relationships/hyperlink" Target="https://$(APIM_NAME).azure-api.net/api/iaconfig/insights/configurations/%7bid%7d" TargetMode="External"/><Relationship Id="rId36" Type="http://schemas.openxmlformats.org/officeDocument/2006/relationships/hyperlink" Target="https://$(APIM_NAME).azure-api.net/api/iamodel/modelTrigger" TargetMode="External"/><Relationship Id="rId10" Type="http://schemas.openxmlformats.org/officeDocument/2006/relationships/footnotes" Target="footnotes.xml"/><Relationship Id="rId19" Type="http://schemas.openxmlformats.org/officeDocument/2006/relationships/hyperlink" Target="https://industryxdevhub.accenture.com/assetdetails/64" TargetMode="External"/><Relationship Id="rId31" Type="http://schemas.openxmlformats.org/officeDocument/2006/relationships/hyperlink" Target="https://$(APIM_NAME).azure-api.net/api/iaconfig/insights/configurations/%7bid%7d"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restfulapi.net/" TargetMode="External"/><Relationship Id="rId27" Type="http://schemas.openxmlformats.org/officeDocument/2006/relationships/hyperlink" Target="https://ts.accenture.com/:t:/r/sites/GlobalDocTemplates/Published%20Documents/AOT/Linked%20Files/IA%20API%20Reference/Create_Configuration_Sample_JSON_Response.txt" TargetMode="External"/><Relationship Id="rId30" Type="http://schemas.openxmlformats.org/officeDocument/2006/relationships/hyperlink" Target="https://ts.accenture.com/:t:/r/sites/GlobalDocTemplates/Published%20Documents/AOT/Linked%20Files/IA%20API%20Reference/Update_Configuration_Sample_JSON_Response.txt" TargetMode="External"/><Relationship Id="rId35" Type="http://schemas.openxmlformats.org/officeDocument/2006/relationships/hyperlink" Target="https://$(APIM_NAME).azure-api.net/api/iamodel/modelParameter/%7bid%7d"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55BF0E7-6CFC-4FE6-A1BB-CCE4925CF308}">
    <t:Anchor>
      <t:Comment id="61972580"/>
    </t:Anchor>
    <t:History>
      <t:Event id="{0ECC0BF3-2B4A-4B84-827E-7BD1C53798D8}" time="2024-09-25T09:59:59.326Z">
        <t:Attribution userId="S::zara.farheen@accenture.com::d93a4821-0eb1-40a8-ac04-cb902bf4210f" userProvider="AD" userName="Farheen, Zara"/>
        <t:Anchor>
          <t:Comment id="1985501361"/>
        </t:Anchor>
        <t:Create/>
      </t:Event>
      <t:Event id="{5564090E-A836-4A1D-A875-0A0B08050A98}" time="2024-09-25T09:59:59.326Z">
        <t:Attribution userId="S::zara.farheen@accenture.com::d93a4821-0eb1-40a8-ac04-cb902bf4210f" userProvider="AD" userName="Farheen, Zara"/>
        <t:Anchor>
          <t:Comment id="1985501361"/>
        </t:Anchor>
        <t:Assign userId="S::rishabh.dhingra@accenture.com::62e00a63-dccd-4876-8fb9-0598c5c6a9af" userProvider="AD" userName="Dhingra, Rishabh"/>
      </t:Event>
      <t:Event id="{D6E7E531-3992-4910-A00C-60B9DBDF476C}" time="2024-09-25T09:59:59.326Z">
        <t:Attribution userId="S::zara.farheen@accenture.com::d93a4821-0eb1-40a8-ac04-cb902bf4210f" userProvider="AD" userName="Farheen, Zara"/>
        <t:Anchor>
          <t:Comment id="1985501361"/>
        </t:Anchor>
        <t:SetTitle title="@Dhingra, Rishabh @Chilupuri, Saloni Khanna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4056C0B527E743E28715631F20E6CE43"/>
        <w:category>
          <w:name w:val="General"/>
          <w:gallery w:val="placeholder"/>
        </w:category>
        <w:types>
          <w:type w:val="bbPlcHdr"/>
        </w:types>
        <w:behaviors>
          <w:behavior w:val="content"/>
        </w:behaviors>
        <w:guid w:val="{6EFB0337-024F-435F-A5DE-41277C5E74B3}"/>
      </w:docPartPr>
      <w:docPartBody>
        <w:p w:rsidR="004E0089" w:rsidRDefault="004E0089">
          <w:r w:rsidRPr="009820C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11E48"/>
    <w:rsid w:val="000A77C9"/>
    <w:rsid w:val="000D10E5"/>
    <w:rsid w:val="000D205A"/>
    <w:rsid w:val="001031A8"/>
    <w:rsid w:val="001166B0"/>
    <w:rsid w:val="00121599"/>
    <w:rsid w:val="0012446D"/>
    <w:rsid w:val="001624A8"/>
    <w:rsid w:val="001C148A"/>
    <w:rsid w:val="001E3192"/>
    <w:rsid w:val="001F2623"/>
    <w:rsid w:val="002026B8"/>
    <w:rsid w:val="00211BE2"/>
    <w:rsid w:val="0022433F"/>
    <w:rsid w:val="00244B86"/>
    <w:rsid w:val="00276C53"/>
    <w:rsid w:val="002C3BBB"/>
    <w:rsid w:val="002D5E80"/>
    <w:rsid w:val="002F0078"/>
    <w:rsid w:val="0030776F"/>
    <w:rsid w:val="0040621F"/>
    <w:rsid w:val="00476A7B"/>
    <w:rsid w:val="00482FBB"/>
    <w:rsid w:val="004A08A0"/>
    <w:rsid w:val="004B340F"/>
    <w:rsid w:val="004E0089"/>
    <w:rsid w:val="00584A08"/>
    <w:rsid w:val="005911C8"/>
    <w:rsid w:val="005A4726"/>
    <w:rsid w:val="005B5692"/>
    <w:rsid w:val="005C247A"/>
    <w:rsid w:val="005D7E4F"/>
    <w:rsid w:val="006026DE"/>
    <w:rsid w:val="006B0DCA"/>
    <w:rsid w:val="006C07B4"/>
    <w:rsid w:val="007139A3"/>
    <w:rsid w:val="00741173"/>
    <w:rsid w:val="00777512"/>
    <w:rsid w:val="00791DC3"/>
    <w:rsid w:val="00802225"/>
    <w:rsid w:val="008610ED"/>
    <w:rsid w:val="00875749"/>
    <w:rsid w:val="00891F93"/>
    <w:rsid w:val="008C16BA"/>
    <w:rsid w:val="008C6346"/>
    <w:rsid w:val="008D15DC"/>
    <w:rsid w:val="008D4A33"/>
    <w:rsid w:val="009605B2"/>
    <w:rsid w:val="0096640C"/>
    <w:rsid w:val="009D1ED2"/>
    <w:rsid w:val="009D5E1D"/>
    <w:rsid w:val="009E465A"/>
    <w:rsid w:val="00A14483"/>
    <w:rsid w:val="00A22233"/>
    <w:rsid w:val="00A52613"/>
    <w:rsid w:val="00A6087A"/>
    <w:rsid w:val="00A906EE"/>
    <w:rsid w:val="00AA0D85"/>
    <w:rsid w:val="00AA5582"/>
    <w:rsid w:val="00AB64F9"/>
    <w:rsid w:val="00AE31CA"/>
    <w:rsid w:val="00AE7963"/>
    <w:rsid w:val="00AE7F54"/>
    <w:rsid w:val="00B02F01"/>
    <w:rsid w:val="00B16EAF"/>
    <w:rsid w:val="00B7285E"/>
    <w:rsid w:val="00BC6E9C"/>
    <w:rsid w:val="00BF349A"/>
    <w:rsid w:val="00C0752B"/>
    <w:rsid w:val="00C80A89"/>
    <w:rsid w:val="00CA4070"/>
    <w:rsid w:val="00CB7B4C"/>
    <w:rsid w:val="00CF4B5F"/>
    <w:rsid w:val="00D01D7A"/>
    <w:rsid w:val="00D2540E"/>
    <w:rsid w:val="00D71536"/>
    <w:rsid w:val="00D8168E"/>
    <w:rsid w:val="00D95EB3"/>
    <w:rsid w:val="00D97BD4"/>
    <w:rsid w:val="00DA0FE1"/>
    <w:rsid w:val="00E1304E"/>
    <w:rsid w:val="00E364F8"/>
    <w:rsid w:val="00E54C70"/>
    <w:rsid w:val="00E868B1"/>
    <w:rsid w:val="00E90B25"/>
    <w:rsid w:val="00EC5CD8"/>
    <w:rsid w:val="00EF2084"/>
    <w:rsid w:val="00EF7942"/>
    <w:rsid w:val="00F15C43"/>
    <w:rsid w:val="00F334AF"/>
    <w:rsid w:val="00F50A14"/>
    <w:rsid w:val="00F536A9"/>
    <w:rsid w:val="00FD270D"/>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0089"/>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false</_MarkAsFinal>
    <Author1 xmlns="c4bbe816-f9b7-401b-8d8f-485022adc0f2">
      <UserInfo>
        <DisplayName>Kannan, Jishnu</DisplayName>
        <AccountId>52</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Done</Pre_x002d_approvalQC>
    <SME xmlns="c4bbe816-f9b7-401b-8d8f-485022adc0f2">
      <UserInfo>
        <DisplayName>Dhingra, Rishabh</DisplayName>
        <AccountId>1112</AccountId>
        <AccountType/>
      </UserInfo>
    </SME>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Intelligent Advisor</Component>
    <DLCPolicyLabelValue xmlns="81909fe3-6ae3-4e8c-8389-1cd7b8cbfe53">37.0</DLCPolicyLabelValue>
    <Thumbnail xmlns="81909fe3-6ae3-4e8c-8389-1cd7b8cbfe53" xsi:nil="true"/>
    <BA xmlns="c4bbe816-f9b7-401b-8d8f-485022adc0f2">
      <UserInfo>
        <DisplayName>Kumar Singh, Rajnish</DisplayName>
        <AccountId>26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E01DB94-8294-480D-B847-4F71CD62EA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B7C6DC-39A9-4EE3-9364-A3D5671B8CD0}">
  <ds:schemaRefs>
    <ds:schemaRef ds:uri="office.server.policy"/>
  </ds:schemaRefs>
</ds:datastoreItem>
</file>

<file path=customXml/itemProps3.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4.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5.xml><?xml version="1.0" encoding="utf-8"?>
<ds:datastoreItem xmlns:ds="http://schemas.openxmlformats.org/officeDocument/2006/customXml" ds:itemID="{FA3E3A65-DCFF-4676-BA19-8DC8D05E01D4}">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Props/app.xml><?xml version="1.0" encoding="utf-8"?>
<Properties xmlns="http://schemas.openxmlformats.org/officeDocument/2006/extended-properties" xmlns:vt="http://schemas.openxmlformats.org/officeDocument/2006/docPropsVTypes">
  <Template>Doc_Team_Styles_Template_2024.dotx</Template>
  <TotalTime>2047</TotalTime>
  <Pages>22</Pages>
  <Words>3550</Words>
  <Characters>23469</Characters>
  <Application>Microsoft Office Word</Application>
  <DocSecurity>0</DocSecurity>
  <Lines>1564</Lines>
  <Paragraphs>1228</Paragraphs>
  <ScaleCrop>false</ScaleCrop>
  <HeadingPairs>
    <vt:vector size="2" baseType="variant">
      <vt:variant>
        <vt:lpstr>Title</vt:lpstr>
      </vt:variant>
      <vt:variant>
        <vt:i4>1</vt:i4>
      </vt:variant>
    </vt:vector>
  </HeadingPairs>
  <TitlesOfParts>
    <vt:vector size="1" baseType="lpstr">
      <vt:lpstr>AOT Intelligent Advisor API Reference</vt:lpstr>
    </vt:vector>
  </TitlesOfParts>
  <Company/>
  <LinksUpToDate>false</LinksUpToDate>
  <CharactersWithSpaces>25791</CharactersWithSpaces>
  <SharedDoc>false</SharedDoc>
  <HLinks>
    <vt:vector size="132" baseType="variant">
      <vt:variant>
        <vt:i4>852085</vt:i4>
      </vt:variant>
      <vt:variant>
        <vt:i4>72</vt:i4>
      </vt:variant>
      <vt:variant>
        <vt:i4>0</vt:i4>
      </vt:variant>
      <vt:variant>
        <vt:i4>5</vt:i4>
      </vt:variant>
      <vt:variant>
        <vt:lpwstr>https://apim-aot-azure-test.azure-api.net/api/intelligent-advisor/eventsparametercount?asset_external_id=C-B1-G1-R1-F1-P-PP-U1-EGCA&amp;event_type=Events=INSIGHT&amp;property=status</vt:lpwstr>
      </vt:variant>
      <vt:variant>
        <vt:lpwstr/>
      </vt:variant>
      <vt:variant>
        <vt:i4>1703945</vt:i4>
      </vt:variant>
      <vt:variant>
        <vt:i4>69</vt:i4>
      </vt:variant>
      <vt:variant>
        <vt:i4>0</vt:i4>
      </vt:variant>
      <vt:variant>
        <vt:i4>5</vt:i4>
      </vt:variant>
      <vt:variant>
        <vt:lpwstr>https://apim-aot-azure-dev.azure-api.net/api/intelligent-advisor/asseteventsdata?asset_external_id=C-B1-G1-R1-F1-P-PP-U1-EGCA&amp;event_type=insight&amp;dimension=_id</vt:lpwstr>
      </vt:variant>
      <vt:variant>
        <vt:lpwstr/>
      </vt:variant>
      <vt:variant>
        <vt:i4>6750320</vt:i4>
      </vt:variant>
      <vt:variant>
        <vt:i4>66</vt:i4>
      </vt:variant>
      <vt:variant>
        <vt:i4>0</vt:i4>
      </vt:variant>
      <vt:variant>
        <vt:i4>5</vt:i4>
      </vt:variant>
      <vt:variant>
        <vt:lpwstr>https://restfulapi.net/</vt:lpwstr>
      </vt:variant>
      <vt:variant>
        <vt:lpwstr/>
      </vt:variant>
      <vt:variant>
        <vt:i4>7536691</vt:i4>
      </vt:variant>
      <vt:variant>
        <vt:i4>63</vt:i4>
      </vt:variant>
      <vt:variant>
        <vt:i4>0</vt:i4>
      </vt:variant>
      <vt:variant>
        <vt:i4>5</vt:i4>
      </vt:variant>
      <vt:variant>
        <vt:lpwstr>https://docs.microsoft.com/en-us/azure/api-management/</vt:lpwstr>
      </vt:variant>
      <vt:variant>
        <vt:lpwstr/>
      </vt:variant>
      <vt:variant>
        <vt:i4>5898268</vt:i4>
      </vt:variant>
      <vt:variant>
        <vt:i4>60</vt:i4>
      </vt:variant>
      <vt:variant>
        <vt:i4>0</vt:i4>
      </vt:variant>
      <vt:variant>
        <vt:i4>5</vt:i4>
      </vt:variant>
      <vt:variant>
        <vt:lpwstr>https://docs.cognite.com/api/v1/</vt:lpwstr>
      </vt:variant>
      <vt:variant>
        <vt:lpwstr/>
      </vt:variant>
      <vt:variant>
        <vt:i4>655368</vt:i4>
      </vt:variant>
      <vt:variant>
        <vt:i4>57</vt:i4>
      </vt:variant>
      <vt:variant>
        <vt:i4>0</vt:i4>
      </vt:variant>
      <vt:variant>
        <vt:i4>5</vt:i4>
      </vt:variant>
      <vt:variant>
        <vt:lpwstr>https://industryxdevhub.accenture.com/assetdetails/64</vt:lpwstr>
      </vt:variant>
      <vt:variant>
        <vt:lpwstr/>
      </vt:variant>
      <vt:variant>
        <vt:i4>589832</vt:i4>
      </vt:variant>
      <vt:variant>
        <vt:i4>54</vt:i4>
      </vt:variant>
      <vt:variant>
        <vt:i4>0</vt:i4>
      </vt:variant>
      <vt:variant>
        <vt:i4>5</vt:i4>
      </vt:variant>
      <vt:variant>
        <vt:lpwstr>https://industryxdevhub.accenture.com/assetdetails/53</vt:lpwstr>
      </vt:variant>
      <vt:variant>
        <vt:lpwstr/>
      </vt:variant>
      <vt:variant>
        <vt:i4>524296</vt:i4>
      </vt:variant>
      <vt:variant>
        <vt:i4>51</vt:i4>
      </vt:variant>
      <vt:variant>
        <vt:i4>0</vt:i4>
      </vt:variant>
      <vt:variant>
        <vt:i4>5</vt:i4>
      </vt:variant>
      <vt:variant>
        <vt:lpwstr>https://industryxdevhub.accenture.com/assetdetails/45</vt:lpwstr>
      </vt:variant>
      <vt:variant>
        <vt:lpwstr/>
      </vt:variant>
      <vt:variant>
        <vt:i4>6750210</vt:i4>
      </vt:variant>
      <vt:variant>
        <vt:i4>48</vt:i4>
      </vt:variant>
      <vt:variant>
        <vt:i4>0</vt:i4>
      </vt:variant>
      <vt:variant>
        <vt:i4>5</vt:i4>
      </vt:variant>
      <vt:variant>
        <vt:lpwstr>mailto:florian.tournier@accenture.com</vt:lpwstr>
      </vt:variant>
      <vt:variant>
        <vt:lpwstr/>
      </vt:variant>
      <vt:variant>
        <vt:i4>5963802</vt:i4>
      </vt:variant>
      <vt:variant>
        <vt:i4>45</vt:i4>
      </vt:variant>
      <vt:variant>
        <vt:i4>0</vt:i4>
      </vt:variant>
      <vt:variant>
        <vt:i4>5</vt:i4>
      </vt:variant>
      <vt:variant>
        <vt:lpwstr>https://app.getpostman.com/app/download/win64</vt:lpwstr>
      </vt:variant>
      <vt:variant>
        <vt:lpwstr/>
      </vt:variant>
      <vt:variant>
        <vt:i4>1769526</vt:i4>
      </vt:variant>
      <vt:variant>
        <vt:i4>38</vt:i4>
      </vt:variant>
      <vt:variant>
        <vt:i4>0</vt:i4>
      </vt:variant>
      <vt:variant>
        <vt:i4>5</vt:i4>
      </vt:variant>
      <vt:variant>
        <vt:lpwstr/>
      </vt:variant>
      <vt:variant>
        <vt:lpwstr>_Toc426413590</vt:lpwstr>
      </vt:variant>
      <vt:variant>
        <vt:i4>1310780</vt:i4>
      </vt:variant>
      <vt:variant>
        <vt:i4>32</vt:i4>
      </vt:variant>
      <vt:variant>
        <vt:i4>0</vt:i4>
      </vt:variant>
      <vt:variant>
        <vt:i4>5</vt:i4>
      </vt:variant>
      <vt:variant>
        <vt:lpwstr/>
      </vt:variant>
      <vt:variant>
        <vt:lpwstr>_Toc378506770</vt:lpwstr>
      </vt:variant>
      <vt:variant>
        <vt:i4>1376306</vt:i4>
      </vt:variant>
      <vt:variant>
        <vt:i4>26</vt:i4>
      </vt:variant>
      <vt:variant>
        <vt:i4>0</vt:i4>
      </vt:variant>
      <vt:variant>
        <vt:i4>5</vt:i4>
      </vt:variant>
      <vt:variant>
        <vt:lpwstr/>
      </vt:variant>
      <vt:variant>
        <vt:lpwstr>_Toc401066142</vt:lpwstr>
      </vt:variant>
      <vt:variant>
        <vt:i4>1966133</vt:i4>
      </vt:variant>
      <vt:variant>
        <vt:i4>20</vt:i4>
      </vt:variant>
      <vt:variant>
        <vt:i4>0</vt:i4>
      </vt:variant>
      <vt:variant>
        <vt:i4>5</vt:i4>
      </vt:variant>
      <vt:variant>
        <vt:lpwstr/>
      </vt:variant>
      <vt:variant>
        <vt:lpwstr>_Toc808937676</vt:lpwstr>
      </vt:variant>
      <vt:variant>
        <vt:i4>3080201</vt:i4>
      </vt:variant>
      <vt:variant>
        <vt:i4>14</vt:i4>
      </vt:variant>
      <vt:variant>
        <vt:i4>0</vt:i4>
      </vt:variant>
      <vt:variant>
        <vt:i4>5</vt:i4>
      </vt:variant>
      <vt:variant>
        <vt:lpwstr/>
      </vt:variant>
      <vt:variant>
        <vt:lpwstr>_Toc1598601366</vt:lpwstr>
      </vt:variant>
      <vt:variant>
        <vt:i4>2097161</vt:i4>
      </vt:variant>
      <vt:variant>
        <vt:i4>8</vt:i4>
      </vt:variant>
      <vt:variant>
        <vt:i4>0</vt:i4>
      </vt:variant>
      <vt:variant>
        <vt:i4>5</vt:i4>
      </vt:variant>
      <vt:variant>
        <vt:lpwstr/>
      </vt:variant>
      <vt:variant>
        <vt:lpwstr>_Toc1801495592</vt:lpwstr>
      </vt:variant>
      <vt:variant>
        <vt:i4>2097164</vt:i4>
      </vt:variant>
      <vt:variant>
        <vt:i4>2</vt:i4>
      </vt:variant>
      <vt:variant>
        <vt:i4>0</vt:i4>
      </vt:variant>
      <vt:variant>
        <vt:i4>5</vt:i4>
      </vt:variant>
      <vt:variant>
        <vt:lpwstr/>
      </vt:variant>
      <vt:variant>
        <vt:lpwstr>_Toc2117096199</vt:lpwstr>
      </vt:variant>
      <vt:variant>
        <vt:i4>1245298</vt:i4>
      </vt:variant>
      <vt:variant>
        <vt:i4>12</vt:i4>
      </vt:variant>
      <vt:variant>
        <vt:i4>0</vt:i4>
      </vt:variant>
      <vt:variant>
        <vt:i4>5</vt:i4>
      </vt:variant>
      <vt:variant>
        <vt:lpwstr>mailto:rishabh.dhingra@accenture.com</vt:lpwstr>
      </vt:variant>
      <vt:variant>
        <vt:lpwstr/>
      </vt:variant>
      <vt:variant>
        <vt:i4>1245298</vt:i4>
      </vt:variant>
      <vt:variant>
        <vt:i4>9</vt:i4>
      </vt:variant>
      <vt:variant>
        <vt:i4>0</vt:i4>
      </vt:variant>
      <vt:variant>
        <vt:i4>5</vt:i4>
      </vt:variant>
      <vt:variant>
        <vt:lpwstr>mailto:rishabh.dhingra@accenture.com</vt:lpwstr>
      </vt:variant>
      <vt:variant>
        <vt:lpwstr/>
      </vt:variant>
      <vt:variant>
        <vt:i4>1245298</vt:i4>
      </vt:variant>
      <vt:variant>
        <vt:i4>6</vt:i4>
      </vt:variant>
      <vt:variant>
        <vt:i4>0</vt:i4>
      </vt:variant>
      <vt:variant>
        <vt:i4>5</vt:i4>
      </vt:variant>
      <vt:variant>
        <vt:lpwstr>mailto:rishabh.dhingra@accenture.com</vt:lpwstr>
      </vt:variant>
      <vt:variant>
        <vt:lpwstr/>
      </vt:variant>
      <vt:variant>
        <vt:i4>1245298</vt:i4>
      </vt:variant>
      <vt:variant>
        <vt:i4>3</vt:i4>
      </vt:variant>
      <vt:variant>
        <vt:i4>0</vt:i4>
      </vt:variant>
      <vt:variant>
        <vt:i4>5</vt:i4>
      </vt:variant>
      <vt:variant>
        <vt:lpwstr>mailto:rishabh.dhingra@accenture.com</vt:lpwstr>
      </vt:variant>
      <vt:variant>
        <vt:lpwstr/>
      </vt:variant>
      <vt:variant>
        <vt:i4>1835127</vt:i4>
      </vt:variant>
      <vt:variant>
        <vt:i4>0</vt:i4>
      </vt:variant>
      <vt:variant>
        <vt:i4>0</vt:i4>
      </vt:variant>
      <vt:variant>
        <vt:i4>5</vt:i4>
      </vt:variant>
      <vt:variant>
        <vt:lpwstr>mailto:oshin.verma@accenture.com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API Reference</dc:title>
  <dc:subject/>
  <dc:creator>Verma, Oshin</dc:creator>
  <cp:keywords/>
  <dc:description/>
  <cp:lastModifiedBy>Olson, Ed</cp:lastModifiedBy>
  <cp:revision>672</cp:revision>
  <cp:lastPrinted>2026-01-13T17:24:00Z</cp:lastPrinted>
  <dcterms:created xsi:type="dcterms:W3CDTF">2023-12-16T21:49:00Z</dcterms:created>
  <dcterms:modified xsi:type="dcterms:W3CDTF">2026-01-13T17:24:00Z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ies>
</file>